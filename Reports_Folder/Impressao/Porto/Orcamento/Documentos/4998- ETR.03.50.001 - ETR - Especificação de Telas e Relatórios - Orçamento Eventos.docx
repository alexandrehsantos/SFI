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1827D" w14:textId="77777777" w:rsidR="00D4662C" w:rsidRPr="005323A3" w:rsidRDefault="00D4662C" w:rsidP="00D4662C">
      <w:pPr>
        <w:suppressAutoHyphens w:val="0"/>
        <w:rPr>
          <w:rFonts w:cs="Arial"/>
          <w:szCs w:val="24"/>
        </w:rPr>
      </w:pPr>
      <w:bookmarkStart w:id="0" w:name="_GoBack"/>
      <w:bookmarkEnd w:id="0"/>
    </w:p>
    <w:p w14:paraId="0701827E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7F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0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1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2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3" w14:textId="27125FDA" w:rsidR="00BF3FD4" w:rsidRDefault="00E35276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Ramos Elementares</w:t>
      </w:r>
    </w:p>
    <w:p w14:paraId="07018284" w14:textId="22B624DB" w:rsidR="0094174C" w:rsidRDefault="00E35276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Relatórios e Impressões</w:t>
      </w:r>
    </w:p>
    <w:p w14:paraId="07018285" w14:textId="50B58F48" w:rsidR="00BF3FD4" w:rsidRDefault="003670E4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 xml:space="preserve"> </w:t>
      </w:r>
      <w:r w:rsidR="00E35276">
        <w:rPr>
          <w:b/>
          <w:color w:val="0000FF"/>
          <w:sz w:val="36"/>
        </w:rPr>
        <w:t>Versão 1.0</w:t>
      </w:r>
    </w:p>
    <w:p w14:paraId="07018286" w14:textId="77777777" w:rsidR="00D4662C" w:rsidRPr="00BF3FD4" w:rsidRDefault="00D4662C" w:rsidP="00D4662C">
      <w:pPr>
        <w:suppressAutoHyphens w:val="0"/>
        <w:jc w:val="center"/>
        <w:rPr>
          <w:rFonts w:cs="Arial"/>
          <w:szCs w:val="24"/>
        </w:rPr>
      </w:pPr>
    </w:p>
    <w:p w14:paraId="07018287" w14:textId="77777777" w:rsid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18456384" w14:textId="77777777" w:rsidR="00C7368B" w:rsidRPr="00D4662C" w:rsidRDefault="00C7368B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8" w14:textId="77777777" w:rsidR="00D4662C" w:rsidRP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9" w14:textId="77777777" w:rsidR="00D4662C" w:rsidRP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A" w14:textId="77777777" w:rsidR="00D4662C" w:rsidRPr="00D4662C" w:rsidRDefault="00D4662C" w:rsidP="00D4662C">
      <w:pPr>
        <w:suppressAutoHyphens w:val="0"/>
        <w:jc w:val="right"/>
        <w:rPr>
          <w:rFonts w:cs="Arial"/>
          <w:sz w:val="30"/>
          <w:szCs w:val="24"/>
          <w:lang w:val="pt-PT"/>
        </w:rPr>
      </w:pPr>
    </w:p>
    <w:p w14:paraId="0701828B" w14:textId="77777777" w:rsidR="0009045F" w:rsidRPr="00D4662C" w:rsidRDefault="0009045F" w:rsidP="0009045F">
      <w:pPr>
        <w:suppressAutoHyphens w:val="0"/>
        <w:rPr>
          <w:rFonts w:cs="Arial"/>
          <w:sz w:val="20"/>
          <w:lang w:val="pt-PT"/>
        </w:rPr>
      </w:pPr>
    </w:p>
    <w:tbl>
      <w:tblPr>
        <w:tblpPr w:leftFromText="141" w:rightFromText="141" w:vertAnchor="text" w:horzAnchor="margin" w:tblpXSpec="center" w:tblpY="189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16"/>
        <w:gridCol w:w="1390"/>
        <w:gridCol w:w="3775"/>
        <w:gridCol w:w="4248"/>
      </w:tblGrid>
      <w:tr w:rsidR="00BF3FD4" w:rsidRPr="00E95A2B" w14:paraId="0701828D" w14:textId="77777777" w:rsidTr="00A66CF1">
        <w:trPr>
          <w:cantSplit/>
          <w:trHeight w:val="201"/>
        </w:trPr>
        <w:tc>
          <w:tcPr>
            <w:tcW w:w="5000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C" w14:textId="77777777" w:rsidR="00BF3FD4" w:rsidRPr="00E95A2B" w:rsidRDefault="00BF3FD4" w:rsidP="008304E2">
            <w:pPr>
              <w:jc w:val="center"/>
              <w:rPr>
                <w:rFonts w:cs="Arial"/>
                <w:b/>
              </w:rPr>
            </w:pPr>
            <w:r w:rsidRPr="00E95A2B">
              <w:rPr>
                <w:rFonts w:cs="Arial"/>
                <w:b/>
              </w:rPr>
              <w:t>Histórico de Alterações</w:t>
            </w:r>
          </w:p>
        </w:tc>
      </w:tr>
      <w:tr w:rsidR="00BF3FD4" w:rsidRPr="00E95A2B" w14:paraId="07018292" w14:textId="77777777" w:rsidTr="00E35276">
        <w:trPr>
          <w:trHeight w:val="201"/>
        </w:trPr>
        <w:tc>
          <w:tcPr>
            <w:tcW w:w="162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E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Versão</w:t>
            </w:r>
          </w:p>
        </w:tc>
        <w:tc>
          <w:tcPr>
            <w:tcW w:w="4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F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90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Descrição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91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Realizado por</w:t>
            </w:r>
          </w:p>
        </w:tc>
      </w:tr>
      <w:tr w:rsidR="00E35276" w:rsidRPr="00E95A2B" w14:paraId="07018297" w14:textId="77777777" w:rsidTr="00E35276">
        <w:tc>
          <w:tcPr>
            <w:tcW w:w="162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3" w14:textId="747FC2D8" w:rsidR="00E35276" w:rsidRPr="00E95A2B" w:rsidRDefault="00E35276" w:rsidP="00E3527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1.0</w:t>
            </w:r>
          </w:p>
        </w:tc>
        <w:tc>
          <w:tcPr>
            <w:tcW w:w="4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4" w14:textId="4BC9A4C9" w:rsidR="00E35276" w:rsidRPr="00E95A2B" w:rsidRDefault="00A57040" w:rsidP="00E3527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18</w:t>
            </w:r>
            <w:r w:rsidR="00E35276" w:rsidRPr="0077123F">
              <w:rPr>
                <w:rFonts w:cs="Arial"/>
                <w:sz w:val="20"/>
              </w:rPr>
              <w:t>/09/2015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5" w14:textId="11A27959" w:rsidR="00E35276" w:rsidRPr="00E95A2B" w:rsidRDefault="00E35276" w:rsidP="00E35276">
            <w:pPr>
              <w:rPr>
                <w:rFonts w:cs="Arial"/>
                <w:sz w:val="16"/>
                <w:szCs w:val="16"/>
              </w:rPr>
            </w:pPr>
            <w:r w:rsidRPr="0077123F">
              <w:rPr>
                <w:rFonts w:cs="Arial"/>
                <w:sz w:val="20"/>
              </w:rPr>
              <w:t>Criação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6" w14:textId="6635E1D7" w:rsidR="00E35276" w:rsidRPr="00E95A2B" w:rsidRDefault="00E35276" w:rsidP="00E3527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292105" w:rsidRPr="00E95A2B" w14:paraId="0701829C" w14:textId="77777777" w:rsidTr="00E35276">
        <w:tc>
          <w:tcPr>
            <w:tcW w:w="162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8" w14:textId="77777777" w:rsidR="00292105" w:rsidRPr="00E95A2B" w:rsidRDefault="00292105" w:rsidP="00292105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4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9" w14:textId="77777777" w:rsidR="00292105" w:rsidRPr="00E95A2B" w:rsidRDefault="00292105" w:rsidP="00292105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A" w14:textId="77777777" w:rsidR="00292105" w:rsidRPr="00E95A2B" w:rsidRDefault="00292105" w:rsidP="00292105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B" w14:textId="77777777" w:rsidR="00292105" w:rsidRPr="00E95A2B" w:rsidRDefault="00292105" w:rsidP="00292105">
            <w:pPr>
              <w:rPr>
                <w:rFonts w:cs="Arial"/>
                <w:sz w:val="16"/>
                <w:szCs w:val="16"/>
              </w:rPr>
            </w:pPr>
          </w:p>
        </w:tc>
      </w:tr>
      <w:tr w:rsidR="00292105" w:rsidRPr="00E95A2B" w14:paraId="070182A1" w14:textId="77777777" w:rsidTr="00E35276">
        <w:tc>
          <w:tcPr>
            <w:tcW w:w="162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D" w14:textId="77777777" w:rsidR="00292105" w:rsidRPr="00E95A2B" w:rsidRDefault="00292105" w:rsidP="00292105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4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E" w14:textId="77777777" w:rsidR="00292105" w:rsidRPr="00E95A2B" w:rsidRDefault="00292105" w:rsidP="00292105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F" w14:textId="77777777" w:rsidR="00292105" w:rsidRPr="00E95A2B" w:rsidRDefault="00292105" w:rsidP="00292105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A0" w14:textId="77777777" w:rsidR="00292105" w:rsidRPr="00E95A2B" w:rsidRDefault="00292105" w:rsidP="00292105">
            <w:pPr>
              <w:rPr>
                <w:rFonts w:cs="Arial"/>
                <w:sz w:val="16"/>
                <w:szCs w:val="16"/>
              </w:rPr>
            </w:pPr>
          </w:p>
        </w:tc>
      </w:tr>
    </w:tbl>
    <w:p w14:paraId="070182A2" w14:textId="77777777" w:rsidR="00366427" w:rsidRDefault="00BF3FD4" w:rsidP="00366427">
      <w:pPr>
        <w:jc w:val="center"/>
        <w:rPr>
          <w:b/>
          <w:sz w:val="30"/>
        </w:rPr>
      </w:pPr>
      <w:r>
        <w:br w:type="page"/>
      </w:r>
      <w:r w:rsidR="00366427">
        <w:rPr>
          <w:b/>
          <w:sz w:val="30"/>
        </w:rPr>
        <w:t>Índice</w:t>
      </w:r>
    </w:p>
    <w:p w14:paraId="070182A3" w14:textId="77777777" w:rsidR="00366427" w:rsidRDefault="00366427" w:rsidP="00366427">
      <w:r>
        <w:t xml:space="preserve"> </w:t>
      </w:r>
    </w:p>
    <w:p w14:paraId="70BF67C0" w14:textId="77777777" w:rsidR="001C48D2" w:rsidRDefault="00366427">
      <w:pPr>
        <w:pStyle w:val="Sumrio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"1-4" \h \z </w:instrText>
      </w:r>
      <w:r>
        <w:rPr>
          <w:rFonts w:ascii="Times New Roman" w:hAnsi="Times New Roman"/>
        </w:rPr>
        <w:fldChar w:fldCharType="separate"/>
      </w:r>
      <w:hyperlink w:anchor="_Toc430966688" w:history="1">
        <w:r w:rsidR="001C48D2" w:rsidRPr="00AE6ED4">
          <w:rPr>
            <w:rStyle w:val="Hyperlink"/>
            <w:noProof/>
          </w:rPr>
          <w:t>1.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Identificação do Sistema e Módulo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_Toc430966688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4</w:t>
        </w:r>
        <w:r w:rsidR="001C48D2">
          <w:rPr>
            <w:noProof/>
            <w:webHidden/>
          </w:rPr>
          <w:fldChar w:fldCharType="end"/>
        </w:r>
      </w:hyperlink>
    </w:p>
    <w:p w14:paraId="79FC2D21" w14:textId="77777777" w:rsidR="001C48D2" w:rsidRDefault="0093452C">
      <w:pPr>
        <w:pStyle w:val="Sumrio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89" w:history="1">
        <w:r w:rsidR="001C48D2" w:rsidRPr="00AE6ED4">
          <w:rPr>
            <w:rStyle w:val="Hyperlink"/>
            <w:noProof/>
          </w:rPr>
          <w:t>2.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Especificação de Geração de Documentos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_Toc430966689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4</w:t>
        </w:r>
        <w:r w:rsidR="001C48D2">
          <w:rPr>
            <w:noProof/>
            <w:webHidden/>
          </w:rPr>
          <w:fldChar w:fldCharType="end"/>
        </w:r>
      </w:hyperlink>
    </w:p>
    <w:p w14:paraId="5A5C38E8" w14:textId="77777777" w:rsidR="001C48D2" w:rsidRDefault="0093452C">
      <w:pPr>
        <w:pStyle w:val="Sumrio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0" w:history="1">
        <w:r w:rsidR="001C48D2" w:rsidRPr="00AE6ED4">
          <w:rPr>
            <w:rStyle w:val="Hyperlink"/>
            <w:noProof/>
          </w:rPr>
          <w:t>2.1.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Informações do Documento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_Toc430966690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4</w:t>
        </w:r>
        <w:r w:rsidR="001C48D2">
          <w:rPr>
            <w:noProof/>
            <w:webHidden/>
          </w:rPr>
          <w:fldChar w:fldCharType="end"/>
        </w:r>
      </w:hyperlink>
    </w:p>
    <w:p w14:paraId="1F00081B" w14:textId="77777777" w:rsidR="001C48D2" w:rsidRDefault="0093452C">
      <w:pPr>
        <w:pStyle w:val="Sumrio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1" w:history="1">
        <w:r w:rsidR="001C48D2" w:rsidRPr="00AE6ED4">
          <w:rPr>
            <w:rStyle w:val="Hyperlink"/>
            <w:noProof/>
          </w:rPr>
          <w:t>2.2.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Fontes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_Toc430966691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5</w:t>
        </w:r>
        <w:r w:rsidR="001C48D2">
          <w:rPr>
            <w:noProof/>
            <w:webHidden/>
          </w:rPr>
          <w:fldChar w:fldCharType="end"/>
        </w:r>
      </w:hyperlink>
    </w:p>
    <w:p w14:paraId="5F43B5E5" w14:textId="77777777" w:rsidR="001C48D2" w:rsidRDefault="0093452C">
      <w:pPr>
        <w:pStyle w:val="Sumrio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2" w:history="1">
        <w:r w:rsidR="001C48D2" w:rsidRPr="00AE6ED4">
          <w:rPr>
            <w:rStyle w:val="Hyperlink"/>
            <w:noProof/>
          </w:rPr>
          <w:t>2.3.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Metadados de Documento Padrão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_Toc430966692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5</w:t>
        </w:r>
        <w:r w:rsidR="001C48D2">
          <w:rPr>
            <w:noProof/>
            <w:webHidden/>
          </w:rPr>
          <w:fldChar w:fldCharType="end"/>
        </w:r>
      </w:hyperlink>
    </w:p>
    <w:p w14:paraId="43A5F3F9" w14:textId="77777777" w:rsidR="001C48D2" w:rsidRDefault="0093452C">
      <w:pPr>
        <w:pStyle w:val="Sumrio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3" w:history="1">
        <w:r w:rsidR="001C48D2" w:rsidRPr="00AE6ED4">
          <w:rPr>
            <w:rStyle w:val="Hyperlink"/>
            <w:noProof/>
          </w:rPr>
          <w:t>2.4.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Chaves de Indexação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_Toc430966693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9</w:t>
        </w:r>
        <w:r w:rsidR="001C48D2">
          <w:rPr>
            <w:noProof/>
            <w:webHidden/>
          </w:rPr>
          <w:fldChar w:fldCharType="end"/>
        </w:r>
      </w:hyperlink>
    </w:p>
    <w:p w14:paraId="508D72DE" w14:textId="77777777" w:rsidR="001C48D2" w:rsidRDefault="0093452C">
      <w:pPr>
        <w:pStyle w:val="Sumrio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4" w:history="1">
        <w:r w:rsidR="001C48D2" w:rsidRPr="00AE6ED4">
          <w:rPr>
            <w:rStyle w:val="Hyperlink"/>
            <w:noProof/>
          </w:rPr>
          <w:t>2.5.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Protótipo do Documento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_Toc430966694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10</w:t>
        </w:r>
        <w:r w:rsidR="001C48D2">
          <w:rPr>
            <w:noProof/>
            <w:webHidden/>
          </w:rPr>
          <w:fldChar w:fldCharType="end"/>
        </w:r>
      </w:hyperlink>
    </w:p>
    <w:p w14:paraId="5D7C9F90" w14:textId="77777777" w:rsidR="001C48D2" w:rsidRDefault="0093452C">
      <w:pPr>
        <w:pStyle w:val="Sumrio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5" w:history="1">
        <w:r w:rsidR="001C48D2" w:rsidRPr="00AE6ED4">
          <w:rPr>
            <w:rStyle w:val="Hyperlink"/>
            <w:noProof/>
          </w:rPr>
          <w:t>3.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Comportamento dos campos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_Toc430966695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16</w:t>
        </w:r>
        <w:r w:rsidR="001C48D2">
          <w:rPr>
            <w:noProof/>
            <w:webHidden/>
          </w:rPr>
          <w:fldChar w:fldCharType="end"/>
        </w:r>
      </w:hyperlink>
    </w:p>
    <w:p w14:paraId="11024D41" w14:textId="77777777" w:rsidR="001C48D2" w:rsidRDefault="0093452C">
      <w:pPr>
        <w:pStyle w:val="Sumrio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6" w:history="1">
        <w:r w:rsidR="001C48D2" w:rsidRPr="00AE6ED4">
          <w:rPr>
            <w:rStyle w:val="Hyperlink"/>
            <w:noProof/>
          </w:rPr>
          <w:t>3.1.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Informação dos campos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_Toc430966696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16</w:t>
        </w:r>
        <w:r w:rsidR="001C48D2">
          <w:rPr>
            <w:noProof/>
            <w:webHidden/>
          </w:rPr>
          <w:fldChar w:fldCharType="end"/>
        </w:r>
      </w:hyperlink>
    </w:p>
    <w:p w14:paraId="205A6658" w14:textId="77777777" w:rsidR="001C48D2" w:rsidRDefault="0093452C">
      <w:pPr>
        <w:pStyle w:val="Sumrio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7" w:history="1">
        <w:r w:rsidR="001C48D2" w:rsidRPr="00AE6ED4">
          <w:rPr>
            <w:rStyle w:val="Hyperlink"/>
            <w:noProof/>
          </w:rPr>
          <w:t>3.2.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Tabelas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_Toc430966697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21</w:t>
        </w:r>
        <w:r w:rsidR="001C48D2">
          <w:rPr>
            <w:noProof/>
            <w:webHidden/>
          </w:rPr>
          <w:fldChar w:fldCharType="end"/>
        </w:r>
      </w:hyperlink>
    </w:p>
    <w:p w14:paraId="47150C7E" w14:textId="77777777" w:rsidR="001C48D2" w:rsidRDefault="0093452C">
      <w:pPr>
        <w:pStyle w:val="Sumrio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8" w:history="1">
        <w:r w:rsidR="001C48D2" w:rsidRPr="00AE6ED4">
          <w:rPr>
            <w:rStyle w:val="Hyperlink"/>
            <w:noProof/>
          </w:rPr>
          <w:t>3.3.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Controle, Ação e Resposta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_Toc430966698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22</w:t>
        </w:r>
        <w:r w:rsidR="001C48D2">
          <w:rPr>
            <w:noProof/>
            <w:webHidden/>
          </w:rPr>
          <w:fldChar w:fldCharType="end"/>
        </w:r>
      </w:hyperlink>
    </w:p>
    <w:p w14:paraId="0D8D2567" w14:textId="77777777" w:rsidR="001C48D2" w:rsidRDefault="0093452C">
      <w:pPr>
        <w:pStyle w:val="Sumrio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699" w:history="1">
        <w:r w:rsidR="001C48D2" w:rsidRPr="00AE6ED4">
          <w:rPr>
            <w:rStyle w:val="Hyperlink"/>
            <w:noProof/>
          </w:rPr>
          <w:t>3.4.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Mensagens de Erro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_Toc430966699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22</w:t>
        </w:r>
        <w:r w:rsidR="001C48D2">
          <w:rPr>
            <w:noProof/>
            <w:webHidden/>
          </w:rPr>
          <w:fldChar w:fldCharType="end"/>
        </w:r>
      </w:hyperlink>
    </w:p>
    <w:p w14:paraId="7AE09BE8" w14:textId="77777777" w:rsidR="001C48D2" w:rsidRDefault="0093452C">
      <w:pPr>
        <w:pStyle w:val="Sumrio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700" w:history="1">
        <w:r w:rsidR="001C48D2" w:rsidRPr="00AE6ED4">
          <w:rPr>
            <w:rStyle w:val="Hyperlink"/>
            <w:noProof/>
          </w:rPr>
          <w:t>4.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Regras para preenchimento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_Toc430966700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23</w:t>
        </w:r>
        <w:r w:rsidR="001C48D2">
          <w:rPr>
            <w:noProof/>
            <w:webHidden/>
          </w:rPr>
          <w:fldChar w:fldCharType="end"/>
        </w:r>
      </w:hyperlink>
    </w:p>
    <w:p w14:paraId="15CA1C07" w14:textId="77777777" w:rsidR="001C48D2" w:rsidRDefault="0093452C">
      <w:pPr>
        <w:pStyle w:val="Sumrio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0966701" w:history="1">
        <w:r w:rsidR="001C48D2" w:rsidRPr="00AE6ED4">
          <w:rPr>
            <w:rStyle w:val="Hyperlink"/>
            <w:noProof/>
          </w:rPr>
          <w:t>5.</w:t>
        </w:r>
        <w:r w:rsidR="001C48D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48D2" w:rsidRPr="00AE6ED4">
          <w:rPr>
            <w:rStyle w:val="Hyperlink"/>
            <w:noProof/>
          </w:rPr>
          <w:t>Anexos</w:t>
        </w:r>
        <w:r w:rsidR="001C48D2">
          <w:rPr>
            <w:noProof/>
            <w:webHidden/>
          </w:rPr>
          <w:tab/>
        </w:r>
        <w:r w:rsidR="001C48D2">
          <w:rPr>
            <w:noProof/>
            <w:webHidden/>
          </w:rPr>
          <w:fldChar w:fldCharType="begin"/>
        </w:r>
        <w:r w:rsidR="001C48D2">
          <w:rPr>
            <w:noProof/>
            <w:webHidden/>
          </w:rPr>
          <w:instrText xml:space="preserve"> PAGEREF _Toc430966701 \h </w:instrText>
        </w:r>
        <w:r w:rsidR="001C48D2">
          <w:rPr>
            <w:noProof/>
            <w:webHidden/>
          </w:rPr>
        </w:r>
        <w:r w:rsidR="001C48D2">
          <w:rPr>
            <w:noProof/>
            <w:webHidden/>
          </w:rPr>
          <w:fldChar w:fldCharType="separate"/>
        </w:r>
        <w:r w:rsidR="001C48D2">
          <w:rPr>
            <w:noProof/>
            <w:webHidden/>
          </w:rPr>
          <w:t>24</w:t>
        </w:r>
        <w:r w:rsidR="001C48D2">
          <w:rPr>
            <w:noProof/>
            <w:webHidden/>
          </w:rPr>
          <w:fldChar w:fldCharType="end"/>
        </w:r>
      </w:hyperlink>
    </w:p>
    <w:p w14:paraId="070182AF" w14:textId="77777777" w:rsidR="001E42CC" w:rsidRDefault="00366427" w:rsidP="00366427">
      <w:pPr>
        <w:pStyle w:val="Corpodetexto"/>
      </w:pPr>
      <w:r>
        <w:rPr>
          <w:rFonts w:ascii="Times New Roman" w:hAnsi="Times New Roman"/>
        </w:rPr>
        <w:fldChar w:fldCharType="end"/>
      </w:r>
      <w:r>
        <w:br w:type="page"/>
      </w:r>
    </w:p>
    <w:p w14:paraId="070182B0" w14:textId="77777777" w:rsidR="00EF5628" w:rsidRPr="00D4662C" w:rsidRDefault="00EF5628" w:rsidP="00EF5628">
      <w:pPr>
        <w:pStyle w:val="Ttulo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" w:name="_Toc271616086"/>
      <w:bookmarkStart w:id="2" w:name="_Toc430966688"/>
      <w:r>
        <w:rPr>
          <w:sz w:val="24"/>
          <w:szCs w:val="24"/>
        </w:rPr>
        <w:t>Identificação do Sistema</w:t>
      </w:r>
      <w:bookmarkEnd w:id="1"/>
      <w:r w:rsidR="00DE49AA">
        <w:rPr>
          <w:sz w:val="24"/>
          <w:szCs w:val="24"/>
        </w:rPr>
        <w:t xml:space="preserve"> e Módulo</w:t>
      </w:r>
      <w:bookmarkEnd w:id="2"/>
    </w:p>
    <w:p w14:paraId="070182B1" w14:textId="77777777" w:rsidR="00EF5628" w:rsidRDefault="00EF5628" w:rsidP="00DE49AA">
      <w:pPr>
        <w:pStyle w:val="Corpodetexto"/>
        <w:ind w:left="360"/>
      </w:pPr>
    </w:p>
    <w:tbl>
      <w:tblPr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E6E6E6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76"/>
        <w:gridCol w:w="12477"/>
      </w:tblGrid>
      <w:tr w:rsidR="00E35276" w:rsidRPr="00601F63" w14:paraId="070182B4" w14:textId="77777777" w:rsidTr="00343E24">
        <w:trPr>
          <w:cantSplit/>
        </w:trPr>
        <w:tc>
          <w:tcPr>
            <w:tcW w:w="529" w:type="pct"/>
            <w:shd w:val="clear" w:color="auto" w:fill="4FD1FF"/>
          </w:tcPr>
          <w:p w14:paraId="070182B2" w14:textId="77777777" w:rsidR="00E35276" w:rsidRPr="00601F63" w:rsidRDefault="00E35276" w:rsidP="00E35276">
            <w:pPr>
              <w:tabs>
                <w:tab w:val="num" w:pos="0"/>
              </w:tabs>
              <w:suppressAutoHyphens w:val="0"/>
              <w:rPr>
                <w:rFonts w:cs="Arial"/>
                <w:b/>
                <w:sz w:val="20"/>
                <w:lang w:val="pt-PT"/>
              </w:rPr>
            </w:pPr>
            <w:bookmarkStart w:id="3" w:name="_Ref117571438"/>
            <w:r w:rsidRPr="00601F63">
              <w:rPr>
                <w:rFonts w:cs="Arial"/>
                <w:b/>
                <w:sz w:val="20"/>
                <w:lang w:val="pt-PT"/>
              </w:rPr>
              <w:t>Sistema</w:t>
            </w:r>
            <w:bookmarkEnd w:id="3"/>
          </w:p>
        </w:tc>
        <w:tc>
          <w:tcPr>
            <w:tcW w:w="4471" w:type="pct"/>
          </w:tcPr>
          <w:p w14:paraId="305A3292" w14:textId="0549E2C0" w:rsidR="00E35276" w:rsidRDefault="00E35276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iCs/>
                <w:sz w:val="20"/>
                <w:szCs w:val="16"/>
              </w:rPr>
              <w:t>Ramos Elementares</w:t>
            </w:r>
          </w:p>
        </w:tc>
      </w:tr>
      <w:tr w:rsidR="00E35276" w:rsidRPr="00601F63" w14:paraId="070182B7" w14:textId="77777777" w:rsidTr="00343E24">
        <w:trPr>
          <w:cantSplit/>
        </w:trPr>
        <w:tc>
          <w:tcPr>
            <w:tcW w:w="529" w:type="pct"/>
            <w:shd w:val="clear" w:color="auto" w:fill="4FD1FF"/>
          </w:tcPr>
          <w:p w14:paraId="070182B5" w14:textId="77777777" w:rsidR="00E35276" w:rsidRPr="00601F63" w:rsidRDefault="00E35276" w:rsidP="00E35276">
            <w:pPr>
              <w:tabs>
                <w:tab w:val="num" w:pos="0"/>
              </w:tabs>
              <w:suppressAutoHyphens w:val="0"/>
              <w:rPr>
                <w:rFonts w:cs="Arial"/>
                <w:b/>
                <w:sz w:val="20"/>
                <w:lang w:val="pt-PT"/>
              </w:rPr>
            </w:pPr>
            <w:r>
              <w:rPr>
                <w:rFonts w:cs="Arial"/>
                <w:b/>
                <w:sz w:val="20"/>
                <w:lang w:val="pt-PT"/>
              </w:rPr>
              <w:t>Módulo</w:t>
            </w:r>
          </w:p>
        </w:tc>
        <w:tc>
          <w:tcPr>
            <w:tcW w:w="4471" w:type="pct"/>
          </w:tcPr>
          <w:p w14:paraId="40D957A1" w14:textId="4E902A82" w:rsidR="00E35276" w:rsidRDefault="00EE656E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Administrativo</w:t>
            </w:r>
          </w:p>
        </w:tc>
      </w:tr>
    </w:tbl>
    <w:p w14:paraId="070182B8" w14:textId="77777777" w:rsidR="00EF5628" w:rsidRDefault="00EF5628" w:rsidP="00EF5628">
      <w:pPr>
        <w:suppressAutoHyphens w:val="0"/>
        <w:rPr>
          <w:rFonts w:cs="Arial"/>
          <w:sz w:val="20"/>
          <w:lang w:val="pt-PT"/>
        </w:rPr>
      </w:pPr>
    </w:p>
    <w:p w14:paraId="070182B9" w14:textId="5D5BB004" w:rsidR="00EF5628" w:rsidRPr="00D4662C" w:rsidRDefault="00EF5628" w:rsidP="00EF5628">
      <w:pPr>
        <w:pStyle w:val="Ttulo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4" w:name="_Toc271616088"/>
      <w:bookmarkStart w:id="5" w:name="_Toc430966689"/>
      <w:r>
        <w:rPr>
          <w:sz w:val="24"/>
          <w:szCs w:val="24"/>
        </w:rPr>
        <w:t>Especificação d</w:t>
      </w:r>
      <w:bookmarkEnd w:id="4"/>
      <w:r w:rsidR="00C73861">
        <w:rPr>
          <w:sz w:val="24"/>
          <w:szCs w:val="24"/>
        </w:rPr>
        <w:t>e Geração de Documentos</w:t>
      </w:r>
      <w:bookmarkEnd w:id="5"/>
    </w:p>
    <w:p w14:paraId="070182BA" w14:textId="77777777" w:rsidR="00EF5628" w:rsidRDefault="00EF5628" w:rsidP="00EF5628">
      <w:pPr>
        <w:suppressAutoHyphens w:val="0"/>
        <w:rPr>
          <w:rFonts w:cs="Arial"/>
          <w:sz w:val="20"/>
        </w:rPr>
      </w:pPr>
    </w:p>
    <w:p w14:paraId="6207B2C8" w14:textId="45BAEBC4" w:rsidR="000270C4" w:rsidRPr="000270C4" w:rsidRDefault="000270C4" w:rsidP="00EF5628">
      <w:pPr>
        <w:pStyle w:val="Ttulo2"/>
      </w:pPr>
      <w:bookmarkStart w:id="6" w:name="_Toc430966690"/>
      <w:r>
        <w:t>Informações do Documento</w:t>
      </w:r>
      <w:bookmarkEnd w:id="6"/>
    </w:p>
    <w:p w14:paraId="168C2D8B" w14:textId="77777777" w:rsidR="00AE26AA" w:rsidRDefault="00AE26AA" w:rsidP="00EF5628">
      <w:pPr>
        <w:suppressAutoHyphens w:val="0"/>
        <w:rPr>
          <w:rFonts w:cs="Arial"/>
          <w:sz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95"/>
        <w:gridCol w:w="10654"/>
      </w:tblGrid>
      <w:tr w:rsidR="00EF5628" w:rsidRPr="00EF5628" w14:paraId="070182BC" w14:textId="77777777" w:rsidTr="00343E24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070182BB" w14:textId="0D2EC20C" w:rsidR="00EF5628" w:rsidRPr="00EF5628" w:rsidRDefault="00B22CD4" w:rsidP="00EF5628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Documento</w:t>
            </w:r>
          </w:p>
        </w:tc>
      </w:tr>
      <w:tr w:rsidR="00E35276" w:rsidRPr="00EF5628" w14:paraId="070182BF" w14:textId="77777777" w:rsidTr="00B22CD4">
        <w:tc>
          <w:tcPr>
            <w:tcW w:w="1181" w:type="pct"/>
            <w:shd w:val="clear" w:color="auto" w:fill="FFFFFF"/>
          </w:tcPr>
          <w:p w14:paraId="070182BD" w14:textId="6CF30675" w:rsidR="00E35276" w:rsidRPr="00EF5628" w:rsidRDefault="00E35276" w:rsidP="00E35276">
            <w:pPr>
              <w:suppressAutoHyphens w:val="0"/>
              <w:rPr>
                <w:rFonts w:cs="Arial"/>
                <w:sz w:val="20"/>
              </w:rPr>
            </w:pPr>
            <w:r w:rsidRPr="00A66CF1">
              <w:rPr>
                <w:rFonts w:cs="Arial"/>
                <w:b/>
                <w:sz w:val="20"/>
              </w:rPr>
              <w:t xml:space="preserve">ID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819" w:type="pct"/>
          </w:tcPr>
          <w:p w14:paraId="070182BE" w14:textId="37D8A11B" w:rsidR="00E35276" w:rsidRDefault="009224D5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 w:rsidRPr="009224D5">
              <w:rPr>
                <w:rFonts w:cs="Arial"/>
                <w:bCs/>
                <w:sz w:val="20"/>
                <w:lang w:val="pt-PT"/>
              </w:rPr>
              <w:t>IMP-083</w:t>
            </w:r>
          </w:p>
        </w:tc>
      </w:tr>
      <w:tr w:rsidR="00E35276" w:rsidRPr="00EF5628" w14:paraId="070182C2" w14:textId="77777777" w:rsidTr="00B22CD4">
        <w:tc>
          <w:tcPr>
            <w:tcW w:w="1181" w:type="pct"/>
            <w:shd w:val="clear" w:color="auto" w:fill="FFFFFF"/>
          </w:tcPr>
          <w:p w14:paraId="070182C0" w14:textId="6C416988" w:rsidR="00E35276" w:rsidRPr="00EF5628" w:rsidRDefault="00E35276" w:rsidP="00E35276">
            <w:pPr>
              <w:suppressAutoHyphens w:val="0"/>
              <w:rPr>
                <w:rFonts w:cs="Arial"/>
                <w:b/>
                <w:sz w:val="20"/>
              </w:rPr>
            </w:pPr>
            <w:r w:rsidRPr="00EF5628">
              <w:rPr>
                <w:rFonts w:cs="Arial"/>
                <w:sz w:val="20"/>
              </w:rPr>
              <w:br w:type="page"/>
            </w:r>
            <w:r w:rsidRPr="00EF5628">
              <w:rPr>
                <w:rFonts w:cs="Arial"/>
                <w:b/>
                <w:sz w:val="20"/>
              </w:rPr>
              <w:t xml:space="preserve">Nome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819" w:type="pct"/>
          </w:tcPr>
          <w:p w14:paraId="070182C1" w14:textId="32C36814" w:rsidR="00E35276" w:rsidRPr="00571AD1" w:rsidRDefault="00E35276" w:rsidP="00EB1137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Orçamento</w:t>
            </w:r>
            <w:r w:rsidRPr="00D77997">
              <w:rPr>
                <w:rFonts w:cs="Arial"/>
                <w:bCs/>
                <w:sz w:val="20"/>
                <w:lang w:val="pt-PT"/>
              </w:rPr>
              <w:t xml:space="preserve"> (</w:t>
            </w:r>
            <w:r w:rsidR="00EB1137">
              <w:rPr>
                <w:rFonts w:cs="Arial"/>
                <w:bCs/>
                <w:sz w:val="20"/>
                <w:lang w:val="pt-PT"/>
              </w:rPr>
              <w:t>Eventos</w:t>
            </w:r>
            <w:r w:rsidRPr="00D77997">
              <w:rPr>
                <w:rFonts w:cs="Arial"/>
                <w:bCs/>
                <w:sz w:val="20"/>
                <w:lang w:val="pt-PT"/>
              </w:rPr>
              <w:t>)</w:t>
            </w:r>
          </w:p>
        </w:tc>
      </w:tr>
      <w:tr w:rsidR="00E35276" w:rsidRPr="00EF5628" w14:paraId="070182C5" w14:textId="77777777" w:rsidTr="00B22CD4">
        <w:tc>
          <w:tcPr>
            <w:tcW w:w="1181" w:type="pct"/>
            <w:shd w:val="clear" w:color="auto" w:fill="FFFFFF"/>
          </w:tcPr>
          <w:p w14:paraId="070182C3" w14:textId="3FF4D2A5" w:rsidR="00E35276" w:rsidRPr="00EF5628" w:rsidRDefault="005C1219" w:rsidP="005C1219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Evento</w:t>
            </w:r>
          </w:p>
        </w:tc>
        <w:tc>
          <w:tcPr>
            <w:tcW w:w="3819" w:type="pct"/>
          </w:tcPr>
          <w:p w14:paraId="070182C4" w14:textId="0A3B1C2A" w:rsidR="00E35276" w:rsidRPr="00571AD1" w:rsidRDefault="00C73861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</w:rPr>
              <w:t>Emissão - Orçamento</w:t>
            </w:r>
          </w:p>
        </w:tc>
      </w:tr>
      <w:tr w:rsidR="005C1219" w:rsidRPr="00EF5628" w14:paraId="3752996B" w14:textId="77777777" w:rsidTr="00B22CD4">
        <w:tc>
          <w:tcPr>
            <w:tcW w:w="1181" w:type="pct"/>
            <w:tcBorders>
              <w:bottom w:val="single" w:sz="4" w:space="0" w:color="auto"/>
            </w:tcBorders>
            <w:shd w:val="clear" w:color="auto" w:fill="FFFFFF"/>
          </w:tcPr>
          <w:p w14:paraId="7597CFF5" w14:textId="5328B050" w:rsidR="005C1219" w:rsidRDefault="008F0F1D" w:rsidP="007B51A0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Detalhe do Evento</w:t>
            </w:r>
          </w:p>
        </w:tc>
        <w:tc>
          <w:tcPr>
            <w:tcW w:w="3819" w:type="pct"/>
            <w:tcBorders>
              <w:bottom w:val="single" w:sz="4" w:space="0" w:color="auto"/>
            </w:tcBorders>
          </w:tcPr>
          <w:p w14:paraId="5C11F0E0" w14:textId="6745347C" w:rsidR="005C1219" w:rsidRDefault="008F0F1D" w:rsidP="00F97670">
            <w:pPr>
              <w:suppressAutoHyphens w:val="0"/>
              <w:rPr>
                <w:rFonts w:cs="Arial"/>
                <w:bCs/>
                <w:sz w:val="20"/>
              </w:rPr>
            </w:pPr>
            <w:r w:rsidRPr="008F0F1D">
              <w:rPr>
                <w:rFonts w:cs="Arial"/>
                <w:bCs/>
                <w:sz w:val="20"/>
              </w:rPr>
              <w:t>Este documento é gerado pel</w:t>
            </w:r>
            <w:r>
              <w:rPr>
                <w:rFonts w:cs="Arial"/>
                <w:bCs/>
                <w:sz w:val="20"/>
              </w:rPr>
              <w:t xml:space="preserve">o usuário em um processo </w:t>
            </w:r>
            <w:r w:rsidR="001474E5">
              <w:rPr>
                <w:rFonts w:cs="Arial"/>
                <w:bCs/>
                <w:sz w:val="20"/>
              </w:rPr>
              <w:t xml:space="preserve">on-line </w:t>
            </w:r>
            <w:r>
              <w:rPr>
                <w:rFonts w:cs="Arial"/>
                <w:bCs/>
                <w:sz w:val="20"/>
              </w:rPr>
              <w:t>quando um orçamento</w:t>
            </w:r>
            <w:r w:rsidR="002D29C6">
              <w:rPr>
                <w:rFonts w:cs="Arial"/>
                <w:bCs/>
                <w:sz w:val="20"/>
              </w:rPr>
              <w:t xml:space="preserve"> </w:t>
            </w:r>
            <w:r>
              <w:rPr>
                <w:rFonts w:cs="Arial"/>
                <w:bCs/>
                <w:sz w:val="20"/>
              </w:rPr>
              <w:t xml:space="preserve">de </w:t>
            </w:r>
            <w:r w:rsidR="00EB1137">
              <w:rPr>
                <w:rFonts w:cs="Arial"/>
                <w:bCs/>
                <w:sz w:val="20"/>
              </w:rPr>
              <w:t>Eventos</w:t>
            </w:r>
            <w:r w:rsidR="00F97670">
              <w:rPr>
                <w:rFonts w:cs="Arial"/>
                <w:bCs/>
                <w:sz w:val="20"/>
              </w:rPr>
              <w:t xml:space="preserve"> é emitido.</w:t>
            </w:r>
          </w:p>
        </w:tc>
      </w:tr>
      <w:tr w:rsidR="00E35276" w:rsidRPr="00EF5628" w14:paraId="070182C8" w14:textId="77777777" w:rsidTr="00AE26AA">
        <w:tc>
          <w:tcPr>
            <w:tcW w:w="1181" w:type="pct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070182C6" w14:textId="6E3E5D68" w:rsidR="00E35276" w:rsidRPr="00EF5628" w:rsidRDefault="007B51A0" w:rsidP="00AE26AA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Modo de Destino</w:t>
            </w:r>
            <w:r w:rsidR="00C73861">
              <w:rPr>
                <w:rFonts w:cs="Arial"/>
                <w:b/>
                <w:sz w:val="20"/>
              </w:rPr>
              <w:t xml:space="preserve"> de Impressão</w:t>
            </w:r>
          </w:p>
        </w:tc>
        <w:tc>
          <w:tcPr>
            <w:tcW w:w="3819" w:type="pct"/>
            <w:tcBorders>
              <w:bottom w:val="single" w:sz="4" w:space="0" w:color="auto"/>
            </w:tcBorders>
            <w:vAlign w:val="bottom"/>
          </w:tcPr>
          <w:p w14:paraId="070182C7" w14:textId="29630E35" w:rsidR="00E35276" w:rsidRPr="00AE26AA" w:rsidRDefault="007B51A0" w:rsidP="00AE26AA">
            <w:pPr>
              <w:suppressAutoHyphens w:val="0"/>
              <w:spacing w:before="0"/>
              <w:jc w:val="left"/>
              <w:rPr>
                <w:rFonts w:cs="Arial"/>
                <w:bCs/>
                <w:sz w:val="20"/>
              </w:rPr>
            </w:pPr>
            <w:r>
              <w:rPr>
                <w:rFonts w:cs="Arial"/>
                <w:bCs/>
                <w:sz w:val="20"/>
              </w:rPr>
              <w:t>E-mail</w:t>
            </w:r>
          </w:p>
        </w:tc>
      </w:tr>
    </w:tbl>
    <w:p w14:paraId="070182C9" w14:textId="77777777" w:rsidR="00EF5628" w:rsidRDefault="00EF5628" w:rsidP="00EF5628">
      <w:pPr>
        <w:suppressAutoHyphens w:val="0"/>
        <w:rPr>
          <w:rFonts w:cs="Arial"/>
          <w:sz w:val="20"/>
        </w:rPr>
      </w:pPr>
    </w:p>
    <w:bookmarkStart w:id="7" w:name="_Toc430966691"/>
    <w:p w14:paraId="5344C259" w14:textId="31C19897" w:rsidR="000270C4" w:rsidRPr="000270C4" w:rsidRDefault="00343E24" w:rsidP="000270C4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793F9" wp14:editId="0631A168">
                <wp:simplePos x="0" y="0"/>
                <wp:positionH relativeFrom="column">
                  <wp:posOffset>-66675</wp:posOffset>
                </wp:positionH>
                <wp:positionV relativeFrom="paragraph">
                  <wp:posOffset>184785</wp:posOffset>
                </wp:positionV>
                <wp:extent cx="1209675" cy="314325"/>
                <wp:effectExtent l="0" t="0" r="28575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736EA" id="Rectangle 235" o:spid="_x0000_s1026" style="position:absolute;margin-left:-5.25pt;margin-top:14.55pt;width:95.25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" fillcolor="white [3212]" strokecolor="white [3212]" strokeweight="2pt"/>
            </w:pict>
          </mc:Fallback>
        </mc:AlternateContent>
      </w:r>
      <w:r w:rsidR="000270C4">
        <w:t>Fontes</w:t>
      </w:r>
      <w:bookmarkEnd w:id="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1276"/>
      </w:tblGrid>
      <w:tr w:rsidR="00343E24" w14:paraId="482BFE32" w14:textId="47CE0613" w:rsidTr="00343E24">
        <w:tc>
          <w:tcPr>
            <w:tcW w:w="1838" w:type="dxa"/>
          </w:tcPr>
          <w:p w14:paraId="689FF7DA" w14:textId="4E37ED6C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</w:p>
        </w:tc>
        <w:tc>
          <w:tcPr>
            <w:tcW w:w="1701" w:type="dxa"/>
            <w:shd w:val="clear" w:color="auto" w:fill="4FD1FF"/>
          </w:tcPr>
          <w:p w14:paraId="5BF459F5" w14:textId="243F7E23" w:rsidR="00343E24" w:rsidRPr="000747A5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0747A5">
              <w:rPr>
                <w:rFonts w:cs="Arial"/>
                <w:b/>
                <w:sz w:val="20"/>
              </w:rPr>
              <w:t>Fonte</w:t>
            </w:r>
          </w:p>
        </w:tc>
        <w:tc>
          <w:tcPr>
            <w:tcW w:w="1276" w:type="dxa"/>
            <w:shd w:val="clear" w:color="auto" w:fill="4FD1FF"/>
          </w:tcPr>
          <w:p w14:paraId="7D62547B" w14:textId="32D6C47B" w:rsidR="00343E24" w:rsidRPr="000747A5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0747A5">
              <w:rPr>
                <w:rFonts w:cs="Arial"/>
                <w:b/>
                <w:sz w:val="20"/>
              </w:rPr>
              <w:t>Tamanho</w:t>
            </w:r>
          </w:p>
        </w:tc>
      </w:tr>
      <w:tr w:rsidR="00343E24" w14:paraId="26F8FCEC" w14:textId="38FB3063" w:rsidTr="00343E24">
        <w:tc>
          <w:tcPr>
            <w:tcW w:w="1838" w:type="dxa"/>
          </w:tcPr>
          <w:p w14:paraId="0CD907EC" w14:textId="48601047" w:rsidR="00343E24" w:rsidRPr="00343E24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343E24">
              <w:rPr>
                <w:rFonts w:cs="Arial"/>
                <w:b/>
                <w:sz w:val="20"/>
              </w:rPr>
              <w:t>Títulos Seção</w:t>
            </w:r>
          </w:p>
        </w:tc>
        <w:tc>
          <w:tcPr>
            <w:tcW w:w="1701" w:type="dxa"/>
          </w:tcPr>
          <w:p w14:paraId="7D1197C9" w14:textId="7BFEBE0B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 w:rsidRPr="000747A5">
              <w:rPr>
                <w:rFonts w:cs="Arial"/>
                <w:sz w:val="20"/>
              </w:rPr>
              <w:t>Helvetica World</w:t>
            </w:r>
          </w:p>
        </w:tc>
        <w:tc>
          <w:tcPr>
            <w:tcW w:w="1276" w:type="dxa"/>
          </w:tcPr>
          <w:p w14:paraId="566D9CE7" w14:textId="263CB74E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8</w:t>
            </w:r>
          </w:p>
        </w:tc>
      </w:tr>
      <w:tr w:rsidR="00343E24" w14:paraId="6A8357E7" w14:textId="0E394665" w:rsidTr="00343E24">
        <w:tc>
          <w:tcPr>
            <w:tcW w:w="1838" w:type="dxa"/>
          </w:tcPr>
          <w:p w14:paraId="390BA9CC" w14:textId="20B137EB" w:rsidR="00343E24" w:rsidRPr="00343E24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343E24">
              <w:rPr>
                <w:rFonts w:cs="Arial"/>
                <w:b/>
                <w:sz w:val="20"/>
              </w:rPr>
              <w:t>Títulos Campos</w:t>
            </w:r>
          </w:p>
        </w:tc>
        <w:tc>
          <w:tcPr>
            <w:tcW w:w="1701" w:type="dxa"/>
          </w:tcPr>
          <w:p w14:paraId="0F7DDC91" w14:textId="479D1CEC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 w:rsidRPr="000747A5">
              <w:rPr>
                <w:rFonts w:cs="Arial"/>
                <w:sz w:val="20"/>
              </w:rPr>
              <w:t>Helvetica World</w:t>
            </w:r>
          </w:p>
        </w:tc>
        <w:tc>
          <w:tcPr>
            <w:tcW w:w="1276" w:type="dxa"/>
          </w:tcPr>
          <w:p w14:paraId="350B271B" w14:textId="716B7302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6</w:t>
            </w:r>
          </w:p>
        </w:tc>
      </w:tr>
    </w:tbl>
    <w:p w14:paraId="05D00709" w14:textId="77777777" w:rsidR="000270C4" w:rsidRDefault="000270C4" w:rsidP="00EF5628">
      <w:pPr>
        <w:suppressAutoHyphens w:val="0"/>
        <w:rPr>
          <w:rFonts w:cs="Arial"/>
          <w:sz w:val="20"/>
        </w:rPr>
      </w:pPr>
    </w:p>
    <w:p w14:paraId="4EF65AC4" w14:textId="1F244D38" w:rsidR="00AE26AA" w:rsidRDefault="000270C4" w:rsidP="000270C4">
      <w:pPr>
        <w:pStyle w:val="Ttulo2"/>
      </w:pPr>
      <w:bookmarkStart w:id="8" w:name="_Toc430966692"/>
      <w:r>
        <w:t>Metadados de Documento Padrão</w:t>
      </w:r>
      <w:bookmarkEnd w:id="8"/>
    </w:p>
    <w:p w14:paraId="4EB325E0" w14:textId="77777777" w:rsidR="000270C4" w:rsidRPr="000270C4" w:rsidRDefault="000270C4" w:rsidP="000270C4"/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8"/>
        <w:gridCol w:w="6095"/>
      </w:tblGrid>
      <w:tr w:rsidR="00AE26AA" w:rsidRPr="00EF5628" w14:paraId="77DCFC63" w14:textId="77777777" w:rsidTr="000747A5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4324DA71" w14:textId="413351B8" w:rsidR="00AE26AA" w:rsidRPr="00EF5628" w:rsidRDefault="00AE26AA" w:rsidP="00AE26AA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Identificação do Documento</w:t>
            </w:r>
          </w:p>
        </w:tc>
      </w:tr>
      <w:tr w:rsidR="00AE26AA" w:rsidRPr="00CB2488" w14:paraId="0D6845EE" w14:textId="77777777" w:rsidTr="00CE5895">
        <w:tc>
          <w:tcPr>
            <w:tcW w:w="1474" w:type="pct"/>
            <w:shd w:val="clear" w:color="auto" w:fill="D9D9D9" w:themeFill="background1" w:themeFillShade="D9"/>
          </w:tcPr>
          <w:p w14:paraId="73CB4BE9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3526" w:type="pct"/>
            <w:shd w:val="clear" w:color="auto" w:fill="D9D9D9" w:themeFill="background1" w:themeFillShade="D9"/>
          </w:tcPr>
          <w:p w14:paraId="592C23DA" w14:textId="77777777" w:rsidR="00AE26AA" w:rsidRPr="00CB2488" w:rsidRDefault="00AE26AA" w:rsidP="00AE26AA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CB2488">
              <w:rPr>
                <w:rFonts w:cs="Arial"/>
                <w:b/>
                <w:bCs/>
                <w:sz w:val="20"/>
                <w:lang w:val="pt-PT"/>
              </w:rPr>
              <w:t>V</w:t>
            </w:r>
            <w:r>
              <w:rPr>
                <w:rFonts w:cs="Arial"/>
                <w:b/>
                <w:bCs/>
                <w:sz w:val="20"/>
                <w:lang w:val="pt-PT"/>
              </w:rPr>
              <w:t>alor</w:t>
            </w:r>
          </w:p>
        </w:tc>
      </w:tr>
      <w:tr w:rsidR="00AE26AA" w:rsidRPr="00794393" w14:paraId="22E1CA9E" w14:textId="77777777" w:rsidTr="00CE5895">
        <w:tc>
          <w:tcPr>
            <w:tcW w:w="1474" w:type="pct"/>
            <w:shd w:val="clear" w:color="auto" w:fill="FFFFFF"/>
          </w:tcPr>
          <w:p w14:paraId="744F65DE" w14:textId="77777777" w:rsidR="00AE26AA" w:rsidRPr="00EF5628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ID Documento</w:t>
            </w:r>
          </w:p>
        </w:tc>
        <w:tc>
          <w:tcPr>
            <w:tcW w:w="3526" w:type="pct"/>
          </w:tcPr>
          <w:p w14:paraId="2503EE82" w14:textId="73A970A1" w:rsidR="00AE26AA" w:rsidRPr="00794393" w:rsidRDefault="00EE656E" w:rsidP="00AE26A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1</w:t>
            </w:r>
          </w:p>
        </w:tc>
      </w:tr>
      <w:tr w:rsidR="00AE26AA" w14:paraId="027499B8" w14:textId="77777777" w:rsidTr="00CE5895">
        <w:tc>
          <w:tcPr>
            <w:tcW w:w="1474" w:type="pct"/>
            <w:shd w:val="clear" w:color="auto" w:fill="FFFFFF"/>
          </w:tcPr>
          <w:p w14:paraId="4B26DDA0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 w:rsidRPr="00EF5628">
              <w:rPr>
                <w:rFonts w:cs="Arial"/>
                <w:sz w:val="20"/>
              </w:rPr>
              <w:br w:type="page"/>
            </w:r>
            <w:r w:rsidRPr="00EF5628">
              <w:rPr>
                <w:rFonts w:cs="Arial"/>
                <w:b/>
                <w:sz w:val="20"/>
              </w:rPr>
              <w:t xml:space="preserve">Nome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526" w:type="pct"/>
          </w:tcPr>
          <w:p w14:paraId="2D110EE1" w14:textId="77777777" w:rsidR="00AE26AA" w:rsidRDefault="00AE26AA" w:rsidP="00AE26A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Orçamento</w:t>
            </w:r>
            <w:r w:rsidRPr="00D77997">
              <w:rPr>
                <w:rFonts w:cs="Arial"/>
                <w:bCs/>
                <w:sz w:val="20"/>
                <w:lang w:val="pt-PT"/>
              </w:rPr>
              <w:t xml:space="preserve"> (</w:t>
            </w:r>
            <w:r>
              <w:rPr>
                <w:rFonts w:cs="Arial"/>
                <w:bCs/>
                <w:sz w:val="20"/>
                <w:lang w:val="pt-PT"/>
              </w:rPr>
              <w:t>Eventos</w:t>
            </w:r>
            <w:r w:rsidRPr="00D77997">
              <w:rPr>
                <w:rFonts w:cs="Arial"/>
                <w:bCs/>
                <w:sz w:val="20"/>
                <w:lang w:val="pt-PT"/>
              </w:rPr>
              <w:t>)</w:t>
            </w:r>
          </w:p>
        </w:tc>
      </w:tr>
      <w:tr w:rsidR="00AE26AA" w:rsidRPr="00794393" w14:paraId="323642FC" w14:textId="77777777" w:rsidTr="00CE5895">
        <w:tc>
          <w:tcPr>
            <w:tcW w:w="1474" w:type="pct"/>
            <w:shd w:val="clear" w:color="auto" w:fill="FFFFFF"/>
          </w:tcPr>
          <w:p w14:paraId="4E39E25D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Nome Arquivo</w:t>
            </w:r>
          </w:p>
        </w:tc>
        <w:tc>
          <w:tcPr>
            <w:tcW w:w="3526" w:type="pct"/>
          </w:tcPr>
          <w:p w14:paraId="1DADDE4F" w14:textId="6A511898" w:rsidR="00AE26AA" w:rsidRPr="00794393" w:rsidRDefault="00AE26AA" w:rsidP="007F4FD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IMPORCEVEN_[Numero Orçamento]_</w:t>
            </w:r>
            <w:r w:rsidRPr="00EE346D">
              <w:rPr>
                <w:rFonts w:cs="Arial"/>
                <w:bCs/>
                <w:sz w:val="20"/>
                <w:lang w:val="pt-PT"/>
              </w:rPr>
              <w:t xml:space="preserve">[Versão </w:t>
            </w:r>
            <w:r w:rsidR="007F4FDA">
              <w:rPr>
                <w:rFonts w:cs="Arial"/>
                <w:bCs/>
                <w:sz w:val="20"/>
                <w:lang w:val="pt-PT"/>
              </w:rPr>
              <w:t>O</w:t>
            </w:r>
            <w:r w:rsidRPr="00EE346D">
              <w:rPr>
                <w:rFonts w:cs="Arial"/>
                <w:bCs/>
                <w:sz w:val="20"/>
                <w:lang w:val="pt-PT"/>
              </w:rPr>
              <w:t>rcamento]</w:t>
            </w:r>
            <w:r>
              <w:rPr>
                <w:rFonts w:cs="Arial"/>
                <w:bCs/>
                <w:sz w:val="20"/>
                <w:lang w:val="pt-PT"/>
              </w:rPr>
              <w:t>.jasper</w:t>
            </w:r>
          </w:p>
        </w:tc>
      </w:tr>
      <w:tr w:rsidR="00AE26AA" w:rsidRPr="00794393" w14:paraId="33C8F760" w14:textId="77777777" w:rsidTr="00CE5895">
        <w:tc>
          <w:tcPr>
            <w:tcW w:w="1474" w:type="pct"/>
            <w:shd w:val="clear" w:color="auto" w:fill="FFFFFF"/>
          </w:tcPr>
          <w:p w14:paraId="66B47F8F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Path JASPER</w:t>
            </w:r>
          </w:p>
        </w:tc>
        <w:tc>
          <w:tcPr>
            <w:tcW w:w="3526" w:type="pct"/>
          </w:tcPr>
          <w:p w14:paraId="358E6BC3" w14:textId="77777777" w:rsidR="00AE26AA" w:rsidRPr="00794393" w:rsidRDefault="00AE26AA" w:rsidP="00AE26A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</w:tr>
      <w:tr w:rsidR="00AE26AA" w:rsidRPr="00794393" w14:paraId="2AFBB369" w14:textId="77777777" w:rsidTr="00CE5895">
        <w:tc>
          <w:tcPr>
            <w:tcW w:w="1474" w:type="pct"/>
            <w:shd w:val="clear" w:color="auto" w:fill="FFFFFF"/>
          </w:tcPr>
          <w:p w14:paraId="3FC6E80E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Nome Arquivo Saída</w:t>
            </w:r>
          </w:p>
        </w:tc>
        <w:tc>
          <w:tcPr>
            <w:tcW w:w="3526" w:type="pct"/>
          </w:tcPr>
          <w:p w14:paraId="4CC1342E" w14:textId="059D1456" w:rsidR="00AE26AA" w:rsidRPr="00794393" w:rsidRDefault="00C10488" w:rsidP="00AE26A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IMPORCEVEN_</w:t>
            </w:r>
            <w:r w:rsidR="00AE26AA">
              <w:rPr>
                <w:rFonts w:cs="Arial"/>
                <w:bCs/>
                <w:sz w:val="20"/>
                <w:lang w:val="pt-PT"/>
              </w:rPr>
              <w:t>[Numero Orçamento]_</w:t>
            </w:r>
            <w:r w:rsidR="007F4FDA">
              <w:rPr>
                <w:rFonts w:cs="Arial"/>
                <w:bCs/>
                <w:sz w:val="20"/>
                <w:lang w:val="pt-PT"/>
              </w:rPr>
              <w:t>[Versão O</w:t>
            </w:r>
            <w:r w:rsidR="00AE26AA" w:rsidRPr="00EE346D">
              <w:rPr>
                <w:rFonts w:cs="Arial"/>
                <w:bCs/>
                <w:sz w:val="20"/>
                <w:lang w:val="pt-PT"/>
              </w:rPr>
              <w:t>rcamento]</w:t>
            </w:r>
          </w:p>
        </w:tc>
      </w:tr>
      <w:tr w:rsidR="00254AB3" w14:paraId="030F1E0F" w14:textId="77777777" w:rsidTr="00CE5895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06354C" w14:textId="77777777" w:rsidR="00254AB3" w:rsidRDefault="00254AB3" w:rsidP="00CE553F">
            <w:pPr>
              <w:suppressAutoHyphens w:val="0"/>
              <w:rPr>
                <w:rFonts w:cs="Arial"/>
                <w:b/>
                <w:sz w:val="20"/>
              </w:rPr>
            </w:pPr>
            <w:r w:rsidRPr="00EE346D">
              <w:rPr>
                <w:rFonts w:cs="Arial"/>
                <w:b/>
                <w:sz w:val="20"/>
              </w:rPr>
              <w:t>Impressão - Cópias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84D" w14:textId="77777777" w:rsidR="00254AB3" w:rsidRDefault="00254AB3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1 (uma)</w:t>
            </w:r>
          </w:p>
        </w:tc>
      </w:tr>
      <w:tr w:rsidR="00254AB3" w14:paraId="49DDEA68" w14:textId="77777777" w:rsidTr="00CE5895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00D121" w14:textId="77777777" w:rsidR="00254AB3" w:rsidRDefault="00254AB3" w:rsidP="00CE553F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Destino Arquivo Saída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3DB39" w14:textId="4B48AE47" w:rsidR="00254AB3" w:rsidRDefault="003C1C54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</w:tr>
      <w:tr w:rsidR="00254AB3" w14:paraId="67CE2498" w14:textId="77777777" w:rsidTr="00CE5895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76634F" w14:textId="77777777" w:rsidR="00254AB3" w:rsidRDefault="00254AB3" w:rsidP="00CE553F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Extensão Arquivo Saída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CAB23" w14:textId="77777777" w:rsidR="00254AB3" w:rsidRDefault="00254AB3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PDF</w:t>
            </w:r>
          </w:p>
        </w:tc>
      </w:tr>
      <w:tr w:rsidR="00254AB3" w14:paraId="2839FE13" w14:textId="77777777" w:rsidTr="00CE5895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5ED4FA" w14:textId="77777777" w:rsidR="00254AB3" w:rsidRPr="00254AB3" w:rsidRDefault="00254AB3" w:rsidP="00CE553F">
            <w:pPr>
              <w:suppressAutoHyphens w:val="0"/>
              <w:rPr>
                <w:rFonts w:cs="Arial"/>
                <w:b/>
                <w:sz w:val="20"/>
              </w:rPr>
            </w:pPr>
            <w:r w:rsidRPr="00254AB3">
              <w:rPr>
                <w:rFonts w:cs="Arial"/>
                <w:b/>
                <w:sz w:val="20"/>
              </w:rPr>
              <w:t>Gerar Imagem TIFF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D5B07" w14:textId="77777777" w:rsidR="00254AB3" w:rsidRDefault="00254AB3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</w:tbl>
    <w:p w14:paraId="5B5CC80F" w14:textId="77777777" w:rsidR="00AE26AA" w:rsidRDefault="00AE26AA" w:rsidP="00EF5628">
      <w:pPr>
        <w:suppressAutoHyphens w:val="0"/>
        <w:rPr>
          <w:rFonts w:cs="Arial"/>
          <w:b/>
          <w:sz w:val="20"/>
          <w:lang w:val="pt-PT"/>
        </w:rPr>
      </w:pPr>
    </w:p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0"/>
        <w:gridCol w:w="5813"/>
      </w:tblGrid>
      <w:tr w:rsidR="00C27BD2" w:rsidRPr="00EF5628" w14:paraId="6AFED009" w14:textId="77777777" w:rsidTr="000747A5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41D3876A" w14:textId="3CC053C4" w:rsidR="00C27BD2" w:rsidRPr="00EF5628" w:rsidRDefault="001B2044" w:rsidP="00CE553F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Cabeçalho</w:t>
            </w:r>
          </w:p>
        </w:tc>
      </w:tr>
      <w:tr w:rsidR="00C27BD2" w:rsidRPr="00CB2488" w14:paraId="71D9BF99" w14:textId="77777777" w:rsidTr="00237C27">
        <w:tc>
          <w:tcPr>
            <w:tcW w:w="1637" w:type="pct"/>
            <w:shd w:val="clear" w:color="auto" w:fill="D9D9D9" w:themeFill="background1" w:themeFillShade="D9"/>
          </w:tcPr>
          <w:p w14:paraId="4C7FE400" w14:textId="77777777" w:rsidR="00C27BD2" w:rsidRDefault="00C27BD2" w:rsidP="00CE553F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3363" w:type="pct"/>
            <w:shd w:val="clear" w:color="auto" w:fill="D9D9D9" w:themeFill="background1" w:themeFillShade="D9"/>
          </w:tcPr>
          <w:p w14:paraId="615AC238" w14:textId="77777777" w:rsidR="00C27BD2" w:rsidRPr="00CB2488" w:rsidRDefault="00C27BD2" w:rsidP="00CE553F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CB2488">
              <w:rPr>
                <w:rFonts w:cs="Arial"/>
                <w:b/>
                <w:bCs/>
                <w:sz w:val="20"/>
                <w:lang w:val="pt-PT"/>
              </w:rPr>
              <w:t>V</w:t>
            </w:r>
            <w:r>
              <w:rPr>
                <w:rFonts w:cs="Arial"/>
                <w:b/>
                <w:bCs/>
                <w:sz w:val="20"/>
                <w:lang w:val="pt-PT"/>
              </w:rPr>
              <w:t>alor</w:t>
            </w:r>
          </w:p>
        </w:tc>
      </w:tr>
      <w:tr w:rsidR="00C27BD2" w14:paraId="49515182" w14:textId="77777777" w:rsidTr="00237C27">
        <w:tc>
          <w:tcPr>
            <w:tcW w:w="1637" w:type="pct"/>
            <w:shd w:val="clear" w:color="auto" w:fill="FFFFFF"/>
          </w:tcPr>
          <w:p w14:paraId="096A9041" w14:textId="77777777" w:rsidR="00C27BD2" w:rsidRPr="00EE346D" w:rsidRDefault="00C27BD2" w:rsidP="00CE553F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EE346D">
              <w:rPr>
                <w:rFonts w:cs="Arial"/>
                <w:b/>
                <w:bCs/>
                <w:sz w:val="20"/>
                <w:lang w:val="pt-PT"/>
              </w:rPr>
              <w:t>Título Impressão</w:t>
            </w:r>
          </w:p>
        </w:tc>
        <w:tc>
          <w:tcPr>
            <w:tcW w:w="3363" w:type="pct"/>
          </w:tcPr>
          <w:p w14:paraId="582CCA14" w14:textId="50923E0B" w:rsidR="00C27BD2" w:rsidRDefault="001F4D7F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Orçamento</w:t>
            </w:r>
          </w:p>
        </w:tc>
      </w:tr>
      <w:tr w:rsidR="001F4D7F" w14:paraId="589B6041" w14:textId="77777777" w:rsidTr="00237C27">
        <w:tc>
          <w:tcPr>
            <w:tcW w:w="1637" w:type="pct"/>
            <w:shd w:val="clear" w:color="auto" w:fill="FFFFFF"/>
          </w:tcPr>
          <w:p w14:paraId="5EBE3B60" w14:textId="1E6880FD" w:rsidR="001F4D7F" w:rsidRPr="00237C27" w:rsidRDefault="008D362F" w:rsidP="00F97670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237C27">
              <w:rPr>
                <w:rFonts w:cs="Arial"/>
                <w:b/>
                <w:bCs/>
                <w:sz w:val="20"/>
                <w:lang w:val="pt-PT"/>
              </w:rPr>
              <w:t>L</w:t>
            </w:r>
            <w:r w:rsidR="00237C27" w:rsidRPr="00237C27">
              <w:rPr>
                <w:rFonts w:cs="Arial"/>
                <w:b/>
                <w:bCs/>
                <w:sz w:val="20"/>
                <w:lang w:val="pt-PT"/>
              </w:rPr>
              <w:t>ocalização L</w:t>
            </w:r>
            <w:r w:rsidRPr="00237C27">
              <w:rPr>
                <w:rFonts w:cs="Arial"/>
                <w:b/>
                <w:bCs/>
                <w:sz w:val="20"/>
                <w:lang w:val="pt-PT"/>
              </w:rPr>
              <w:t>ogo Empresa</w:t>
            </w:r>
          </w:p>
        </w:tc>
        <w:tc>
          <w:tcPr>
            <w:tcW w:w="3363" w:type="pct"/>
          </w:tcPr>
          <w:p w14:paraId="42F8A9EA" w14:textId="51EB62EA" w:rsidR="001F4D7F" w:rsidRPr="00237C27" w:rsidRDefault="00C81117" w:rsidP="00237C2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</w:tr>
      <w:tr w:rsidR="00327579" w14:paraId="26A47593" w14:textId="77777777" w:rsidTr="00237C27">
        <w:tc>
          <w:tcPr>
            <w:tcW w:w="1637" w:type="pct"/>
            <w:shd w:val="clear" w:color="auto" w:fill="FFFFFF"/>
          </w:tcPr>
          <w:p w14:paraId="67E971CB" w14:textId="0E3F5F1A" w:rsidR="00327579" w:rsidRPr="00237C27" w:rsidRDefault="00327579" w:rsidP="00F97670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CNPJ Empresa</w:t>
            </w:r>
          </w:p>
        </w:tc>
        <w:tc>
          <w:tcPr>
            <w:tcW w:w="3363" w:type="pct"/>
          </w:tcPr>
          <w:p w14:paraId="01BF6579" w14:textId="3F478E71" w:rsidR="00327579" w:rsidRPr="00237C27" w:rsidRDefault="00327579" w:rsidP="00237C27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</w:tr>
    </w:tbl>
    <w:p w14:paraId="744474FC" w14:textId="77777777" w:rsidR="00B22CD4" w:rsidRDefault="00B22CD4" w:rsidP="00EF5628">
      <w:pPr>
        <w:suppressAutoHyphens w:val="0"/>
        <w:rPr>
          <w:rFonts w:cs="Arial"/>
          <w:sz w:val="20"/>
        </w:rPr>
      </w:pPr>
    </w:p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0"/>
        <w:gridCol w:w="5813"/>
      </w:tblGrid>
      <w:tr w:rsidR="00B22CD4" w:rsidRPr="00EF5628" w14:paraId="4FFDE23E" w14:textId="77777777" w:rsidTr="000747A5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6008E31E" w14:textId="7FF65BFE" w:rsidR="00B22CD4" w:rsidRPr="00EF5628" w:rsidRDefault="001B2044" w:rsidP="00B22CD4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Rodapé</w:t>
            </w:r>
          </w:p>
        </w:tc>
      </w:tr>
      <w:tr w:rsidR="001B2044" w:rsidRPr="00EF5628" w14:paraId="277C637F" w14:textId="77777777" w:rsidTr="00327579">
        <w:tc>
          <w:tcPr>
            <w:tcW w:w="1637" w:type="pct"/>
            <w:shd w:val="clear" w:color="auto" w:fill="D9D9D9" w:themeFill="background1" w:themeFillShade="D9"/>
          </w:tcPr>
          <w:p w14:paraId="691BC044" w14:textId="436C51D6" w:rsidR="001B2044" w:rsidRDefault="001B2044" w:rsidP="001B2044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3363" w:type="pct"/>
            <w:shd w:val="clear" w:color="auto" w:fill="D9D9D9" w:themeFill="background1" w:themeFillShade="D9"/>
          </w:tcPr>
          <w:p w14:paraId="68ABF254" w14:textId="2A242D08" w:rsidR="001B2044" w:rsidRDefault="007F4FDA" w:rsidP="00327579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Entidade Canônica/</w:t>
            </w:r>
            <w:r w:rsidR="00327579">
              <w:rPr>
                <w:rFonts w:cs="Arial"/>
                <w:b/>
                <w:bCs/>
                <w:sz w:val="20"/>
                <w:lang w:val="pt-PT"/>
              </w:rPr>
              <w:t xml:space="preserve"> Valor</w:t>
            </w:r>
          </w:p>
        </w:tc>
      </w:tr>
      <w:tr w:rsidR="007F4FDA" w:rsidRPr="00EF5628" w14:paraId="57644C04" w14:textId="77777777" w:rsidTr="00327579">
        <w:tc>
          <w:tcPr>
            <w:tcW w:w="1637" w:type="pct"/>
            <w:shd w:val="clear" w:color="auto" w:fill="FFFFFF"/>
            <w:vAlign w:val="center"/>
          </w:tcPr>
          <w:p w14:paraId="48946826" w14:textId="1A68A0C6" w:rsidR="007F4FDA" w:rsidRPr="007F4FDA" w:rsidRDefault="007F4FDA" w:rsidP="007F4FDA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7F4FDA">
              <w:rPr>
                <w:rFonts w:cs="Arial"/>
                <w:b/>
                <w:bCs/>
                <w:sz w:val="20"/>
                <w:lang w:val="pt-PT"/>
              </w:rPr>
              <w:t>susepCorretor</w:t>
            </w:r>
          </w:p>
        </w:tc>
        <w:tc>
          <w:tcPr>
            <w:tcW w:w="3363" w:type="pct"/>
          </w:tcPr>
          <w:p w14:paraId="006C5778" w14:textId="6662948E" w:rsidR="007F4FDA" w:rsidRPr="00794393" w:rsidRDefault="007F4FDA" w:rsidP="007F4FD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CorretorEBO</w:t>
            </w:r>
          </w:p>
        </w:tc>
      </w:tr>
      <w:tr w:rsidR="007F4FDA" w:rsidRPr="00EF5628" w14:paraId="34BA0AE4" w14:textId="77777777" w:rsidTr="00327579">
        <w:tc>
          <w:tcPr>
            <w:tcW w:w="1637" w:type="pct"/>
            <w:shd w:val="clear" w:color="auto" w:fill="FFFFFF"/>
            <w:vAlign w:val="center"/>
          </w:tcPr>
          <w:p w14:paraId="707E69D8" w14:textId="1D39D1F5" w:rsidR="007F4FDA" w:rsidRPr="002B394A" w:rsidRDefault="007F4FDA" w:rsidP="007F4FDA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7F4FDA">
              <w:rPr>
                <w:rFonts w:cs="Arial"/>
                <w:b/>
                <w:bCs/>
                <w:sz w:val="20"/>
                <w:lang w:val="pt-PT"/>
              </w:rPr>
              <w:t>nomeCorretor</w:t>
            </w:r>
          </w:p>
        </w:tc>
        <w:tc>
          <w:tcPr>
            <w:tcW w:w="3363" w:type="pct"/>
          </w:tcPr>
          <w:p w14:paraId="3CAF8625" w14:textId="6E8F91BE" w:rsidR="007F4FDA" w:rsidRDefault="007F4FDA" w:rsidP="007F4FD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495B61">
              <w:rPr>
                <w:rFonts w:cs="Arial"/>
                <w:bCs/>
                <w:sz w:val="20"/>
                <w:lang w:val="pt-PT"/>
              </w:rPr>
              <w:t>CorretorEBO</w:t>
            </w:r>
          </w:p>
        </w:tc>
      </w:tr>
      <w:tr w:rsidR="007F4FDA" w:rsidRPr="00EF5628" w14:paraId="14228340" w14:textId="77777777" w:rsidTr="00327579">
        <w:tc>
          <w:tcPr>
            <w:tcW w:w="1637" w:type="pct"/>
            <w:shd w:val="clear" w:color="auto" w:fill="FFFFFF"/>
          </w:tcPr>
          <w:p w14:paraId="70817BCA" w14:textId="577B4E11" w:rsidR="007F4FDA" w:rsidRDefault="007F4FDA" w:rsidP="007F4FDA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Nome Programa</w:t>
            </w:r>
            <w:r w:rsidR="00327579">
              <w:rPr>
                <w:rFonts w:cs="Arial"/>
                <w:b/>
                <w:bCs/>
                <w:sz w:val="20"/>
                <w:lang w:val="pt-PT"/>
              </w:rPr>
              <w:t xml:space="preserve"> Impressão</w:t>
            </w:r>
          </w:p>
        </w:tc>
        <w:tc>
          <w:tcPr>
            <w:tcW w:w="3363" w:type="pct"/>
          </w:tcPr>
          <w:p w14:paraId="3276D6FD" w14:textId="636E0867" w:rsidR="007F4FDA" w:rsidRPr="007F4FDA" w:rsidRDefault="007F4FDA" w:rsidP="007F4FD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</w:tr>
      <w:tr w:rsidR="007F4FDA" w:rsidRPr="00EF5628" w14:paraId="56B5DDBD" w14:textId="77777777" w:rsidTr="00327579">
        <w:tc>
          <w:tcPr>
            <w:tcW w:w="1637" w:type="pct"/>
            <w:shd w:val="clear" w:color="auto" w:fill="FFFFFF"/>
          </w:tcPr>
          <w:p w14:paraId="53EE7A2D" w14:textId="5676F651" w:rsidR="007F4FDA" w:rsidRPr="002B394A" w:rsidRDefault="007F4FDA" w:rsidP="007F4FDA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codigoOperacao</w:t>
            </w:r>
          </w:p>
        </w:tc>
        <w:tc>
          <w:tcPr>
            <w:tcW w:w="3363" w:type="pct"/>
          </w:tcPr>
          <w:p w14:paraId="7ED1EE74" w14:textId="606D26D0" w:rsidR="007F4FDA" w:rsidRPr="001F4D7F" w:rsidRDefault="007F4FDA" w:rsidP="007F4FDA">
            <w:pPr>
              <w:suppressAutoHyphens w:val="0"/>
              <w:rPr>
                <w:rFonts w:ascii="Verdana" w:hAnsi="Verdana"/>
                <w:bCs/>
                <w:color w:val="000000"/>
                <w:sz w:val="20"/>
              </w:rPr>
            </w:pPr>
            <w:r w:rsidRPr="007F4FDA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</w:tr>
    </w:tbl>
    <w:p w14:paraId="6D01FAE6" w14:textId="77777777" w:rsidR="000747A5" w:rsidRDefault="000747A5" w:rsidP="004267FB">
      <w:pPr>
        <w:suppressAutoHyphens w:val="0"/>
        <w:spacing w:before="0" w:line="240" w:lineRule="auto"/>
        <w:jc w:val="left"/>
      </w:pPr>
    </w:p>
    <w:p w14:paraId="090AE392" w14:textId="77777777" w:rsidR="00C70960" w:rsidRDefault="00C70960" w:rsidP="004267FB">
      <w:pPr>
        <w:suppressAutoHyphens w:val="0"/>
        <w:spacing w:before="0" w:line="240" w:lineRule="auto"/>
        <w:jc w:val="left"/>
      </w:pPr>
    </w:p>
    <w:p w14:paraId="48E05662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1706E4FE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615EDC92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18561656" w14:textId="3635A17C" w:rsidR="00C70960" w:rsidRDefault="00C70960" w:rsidP="00327579">
      <w:pPr>
        <w:pStyle w:val="Ttulo2"/>
        <w:spacing w:line="240" w:lineRule="auto"/>
      </w:pPr>
      <w:r>
        <w:t>Chaves de Indexação</w:t>
      </w:r>
    </w:p>
    <w:tbl>
      <w:tblPr>
        <w:tblpPr w:leftFromText="141" w:rightFromText="141" w:vertAnchor="text" w:horzAnchor="margin" w:tblpY="257"/>
        <w:tblW w:w="360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1986"/>
        <w:gridCol w:w="1984"/>
        <w:gridCol w:w="1416"/>
      </w:tblGrid>
      <w:tr w:rsidR="00C70960" w:rsidRPr="007D4319" w14:paraId="5BC7DEBD" w14:textId="77777777" w:rsidTr="00E71EDD">
        <w:trPr>
          <w:cantSplit/>
          <w:trHeight w:val="70"/>
          <w:tblHeader/>
        </w:trPr>
        <w:tc>
          <w:tcPr>
            <w:tcW w:w="2323" w:type="pct"/>
            <w:shd w:val="clear" w:color="auto" w:fill="D9D9D9" w:themeFill="background1" w:themeFillShade="D9"/>
          </w:tcPr>
          <w:p w14:paraId="3487738C" w14:textId="494EFB7A" w:rsidR="00C70960" w:rsidRDefault="00C70960" w:rsidP="00C70960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bookmarkStart w:id="9" w:name="_Toc430966693"/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987" w:type="pct"/>
            <w:shd w:val="clear" w:color="auto" w:fill="D9D9D9" w:themeFill="background1" w:themeFillShade="D9"/>
          </w:tcPr>
          <w:p w14:paraId="4B68A2BE" w14:textId="76124EE9" w:rsidR="00C70960" w:rsidRPr="007D4319" w:rsidRDefault="00C70960" w:rsidP="00C70960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 w:rsidRPr="007D4319">
              <w:rPr>
                <w:rFonts w:cs="Arial"/>
                <w:b/>
                <w:sz w:val="20"/>
              </w:rPr>
              <w:t>C</w:t>
            </w:r>
            <w:r>
              <w:rPr>
                <w:rFonts w:cs="Arial"/>
                <w:b/>
                <w:sz w:val="20"/>
              </w:rPr>
              <w:t>ódigo</w:t>
            </w:r>
          </w:p>
        </w:tc>
        <w:tc>
          <w:tcPr>
            <w:tcW w:w="986" w:type="pct"/>
            <w:shd w:val="clear" w:color="auto" w:fill="D9D9D9" w:themeFill="background1" w:themeFillShade="D9"/>
          </w:tcPr>
          <w:p w14:paraId="0838278C" w14:textId="376A2772" w:rsidR="00C70960" w:rsidRPr="007D4319" w:rsidRDefault="00C70960" w:rsidP="00C70960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Tipo</w:t>
            </w:r>
          </w:p>
        </w:tc>
        <w:tc>
          <w:tcPr>
            <w:tcW w:w="704" w:type="pct"/>
            <w:shd w:val="clear" w:color="auto" w:fill="D9D9D9" w:themeFill="background1" w:themeFillShade="D9"/>
          </w:tcPr>
          <w:p w14:paraId="6D51D523" w14:textId="61CA7351" w:rsidR="00C70960" w:rsidRPr="007D4319" w:rsidRDefault="00C70960" w:rsidP="00C70960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Mandatório</w:t>
            </w:r>
          </w:p>
        </w:tc>
      </w:tr>
      <w:tr w:rsidR="00AA0ECD" w:rsidRPr="00794393" w14:paraId="2824B2C8" w14:textId="77777777" w:rsidTr="00327579">
        <w:tc>
          <w:tcPr>
            <w:tcW w:w="2323" w:type="pct"/>
            <w:shd w:val="clear" w:color="auto" w:fill="FFFFFF"/>
          </w:tcPr>
          <w:p w14:paraId="061BC8A7" w14:textId="72FD0860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tipo formulario</w:t>
            </w:r>
          </w:p>
        </w:tc>
        <w:tc>
          <w:tcPr>
            <w:tcW w:w="987" w:type="pct"/>
            <w:vAlign w:val="bottom"/>
          </w:tcPr>
          <w:p w14:paraId="72ED704D" w14:textId="35ECE063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fmrtipcod</w:t>
            </w:r>
          </w:p>
        </w:tc>
        <w:tc>
          <w:tcPr>
            <w:tcW w:w="986" w:type="pct"/>
          </w:tcPr>
          <w:p w14:paraId="19FA3EAC" w14:textId="2CB669BF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</w:tcPr>
          <w:p w14:paraId="30431A56" w14:textId="12EACD4B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7BBF2AE5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2EB626C" w14:textId="7037496D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ordem pagamento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2B92D1" w14:textId="5B6900BE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pgtordnum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1DA4" w14:textId="6D0395FB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DB85" w14:textId="28C9BD63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4437F3E3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DD8395" w14:textId="1408D2DC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orçamento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0DD6A7" w14:textId="664E5D80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orcnum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09152" w14:textId="3D9DB6F8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3C9A9" w14:textId="5E734A7E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2D73C431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942BD3" w14:textId="318E09EE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versao orçamento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6207C2" w14:textId="6765E797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orcvrsnum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0699A" w14:textId="66811A70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027C4" w14:textId="07FDA136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3FCCF079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3A6351" w14:textId="311FB84B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proposta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00FA42" w14:textId="4B7281DE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prpnum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9C07" w14:textId="01E02C6F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7A185" w14:textId="2FA910E6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77059645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322F3E" w14:textId="28EDDE01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versao proposta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4B3CD6" w14:textId="02ECFEB7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prpvrsnum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304" w14:textId="10154777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DFE9" w14:textId="29148896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22F29DE0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62CB9B" w14:textId="486A8E26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carta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29BA92" w14:textId="58F45685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caanum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754E6" w14:textId="1B6348FF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B793" w14:textId="0A1DA788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7DDD4FD1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544B" w14:textId="3ADC3414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empresa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71AAC0" w14:textId="30A81452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empcod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31A3" w14:textId="4AF421EC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NUMBER(4)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D024B" w14:textId="4B8D8BFE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6E4357D3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4BEDAD" w14:textId="2CC6A8CD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sucursal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E9DD4A" w14:textId="3B205CC4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succod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B38BF" w14:textId="12C638EC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CE190" w14:textId="11AE737A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588FC480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8D2BC5" w14:textId="5C468987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ramo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D4F09E" w14:textId="63938FE9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ramcod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FC53F" w14:textId="59827592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EF8A5" w14:textId="0B9E9A7B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2D792C7F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7243FC" w14:textId="1916DDB5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sequencia apolice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A6DA17" w14:textId="2F04CD24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aplseqnum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95908" w14:textId="7CE558F2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955FB" w14:textId="2FB8D0D0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06D4D8F5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ACDFB4" w14:textId="1D441E2E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endosso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0EAE85" w14:textId="663E9C57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edsnum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9EBA5" w14:textId="0592463C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21625" w14:textId="196FC587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2F35EDA4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93E5EE" w14:textId="594691BE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apólice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E89467" w14:textId="0B00B3A3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aplnum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2356B" w14:textId="579D2B43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2967" w14:textId="540AC70E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73CDCBE0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EA8033" w14:textId="0352075C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pendencia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44F347" w14:textId="34F83B9F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pencod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C0F6" w14:textId="43917D69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872DD" w14:textId="10B50CBD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19ABC3A4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133F92" w14:textId="7CF10605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solicitacao segundo via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7A8CCC" w14:textId="32142093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viasgnsolcod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82FE6" w14:textId="3F84F757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25076" w14:textId="4F43C354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  <w:tr w:rsidR="00AA0ECD" w:rsidRPr="00794393" w14:paraId="4E29EB92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7D2000" w14:textId="4580F776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data ultima alteracao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418D64" w14:textId="49326AC3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altultdat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A3D07" w14:textId="6B11A868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DATE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E738" w14:textId="13C8B6DD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29AF1056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3F31B5" w14:textId="7FA24E31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tipo usuario ultima alteracao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62B549" w14:textId="2E369FFF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altultusrtipcod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184C5" w14:textId="1F769BE3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CHAR(1)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F257A" w14:textId="161C03FF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153417BC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128969" w14:textId="109EB653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empresa usuario ultima alteracao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2E56A4" w14:textId="00A4B55C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altultusrempcod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E8EB8" w14:textId="244721EB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VARCHAR2(2)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60B14" w14:textId="4BD1FA98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tr w:rsidR="00AA0ECD" w:rsidRPr="00794393" w14:paraId="58ECA1E0" w14:textId="77777777" w:rsidTr="00327579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7F38FA" w14:textId="33C53FD5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matricula usuario ultima alteracao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B992B4" w14:textId="49CE34FB" w:rsidR="00AA0ECD" w:rsidRPr="00AD27D4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altultusrmatcod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DF2F5" w14:textId="57ECEEAA" w:rsidR="00AA0ECD" w:rsidRPr="00AA0ECD" w:rsidRDefault="00AA0ECD" w:rsidP="00AA0ECD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VARCHAR2(6)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E8C9A" w14:textId="51877275" w:rsidR="00AA0ECD" w:rsidRPr="00794393" w:rsidRDefault="00AA0ECD" w:rsidP="00AA0ECD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SIM</w:t>
            </w:r>
          </w:p>
        </w:tc>
      </w:tr>
      <w:bookmarkEnd w:id="9"/>
    </w:tbl>
    <w:p w14:paraId="2E28FF8C" w14:textId="77777777" w:rsidR="000747A5" w:rsidRDefault="000747A5" w:rsidP="000747A5">
      <w:pPr>
        <w:pStyle w:val="Ttulo2"/>
        <w:numPr>
          <w:ilvl w:val="0"/>
          <w:numId w:val="0"/>
        </w:numPr>
        <w:rPr>
          <w:b w:val="0"/>
          <w:szCs w:val="20"/>
        </w:rPr>
      </w:pPr>
    </w:p>
    <w:p w14:paraId="0003359B" w14:textId="77777777" w:rsidR="000747A5" w:rsidRDefault="000747A5" w:rsidP="000747A5"/>
    <w:p w14:paraId="01083ADA" w14:textId="77777777" w:rsidR="00327579" w:rsidRDefault="00327579" w:rsidP="000747A5"/>
    <w:p w14:paraId="33C66D4D" w14:textId="77777777" w:rsidR="00327579" w:rsidRDefault="00327579" w:rsidP="000747A5"/>
    <w:p w14:paraId="5E5BEDFA" w14:textId="77777777" w:rsidR="00327579" w:rsidRDefault="00327579" w:rsidP="000747A5"/>
    <w:p w14:paraId="07C56E59" w14:textId="77777777" w:rsidR="00327579" w:rsidRPr="000747A5" w:rsidRDefault="00327579" w:rsidP="000747A5"/>
    <w:p w14:paraId="487995DF" w14:textId="06300793" w:rsidR="00850552" w:rsidRDefault="003F3178" w:rsidP="006A438E">
      <w:pPr>
        <w:pStyle w:val="Ttulo2"/>
      </w:pPr>
      <w:bookmarkStart w:id="10" w:name="_Toc430966694"/>
      <w:r>
        <w:t>Protótipo</w:t>
      </w:r>
      <w:r w:rsidR="00A15BAC">
        <w:t xml:space="preserve"> d</w:t>
      </w:r>
      <w:r w:rsidR="003353E1">
        <w:t>o Documento</w:t>
      </w:r>
      <w:bookmarkEnd w:id="10"/>
    </w:p>
    <w:p w14:paraId="5466A8A6" w14:textId="6F4482AA" w:rsidR="00EF2348" w:rsidRDefault="00EF2348" w:rsidP="001B642F"/>
    <w:p w14:paraId="259FBAD1" w14:textId="7D9030EA" w:rsidR="00357B8F" w:rsidRDefault="006870A6" w:rsidP="001B642F">
      <w:r>
        <w:rPr>
          <w:noProof/>
        </w:rPr>
        <w:drawing>
          <wp:inline distT="0" distB="0" distL="0" distR="0" wp14:anchorId="1FB188C8" wp14:editId="5A763DCB">
            <wp:extent cx="8863965" cy="1972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757C" w14:textId="692639A3" w:rsidR="006870A6" w:rsidRDefault="006870A6" w:rsidP="001B642F">
      <w:r>
        <w:rPr>
          <w:noProof/>
        </w:rPr>
        <w:drawing>
          <wp:inline distT="0" distB="0" distL="0" distR="0" wp14:anchorId="7A7E0292" wp14:editId="5948531F">
            <wp:extent cx="8863965" cy="2094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A307" w14:textId="1EAD39E8" w:rsidR="006870A6" w:rsidRDefault="006870A6" w:rsidP="001B642F">
      <w:r>
        <w:rPr>
          <w:noProof/>
        </w:rPr>
        <w:drawing>
          <wp:inline distT="0" distB="0" distL="0" distR="0" wp14:anchorId="76934A93" wp14:editId="1CCCBBF2">
            <wp:extent cx="8863965" cy="1899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E15E" w14:textId="4DC3842E" w:rsidR="006870A6" w:rsidRDefault="006870A6" w:rsidP="001B642F">
      <w:r>
        <w:rPr>
          <w:noProof/>
        </w:rPr>
        <w:drawing>
          <wp:inline distT="0" distB="0" distL="0" distR="0" wp14:anchorId="60B2B5EC" wp14:editId="7274AA6A">
            <wp:extent cx="8863965" cy="1712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9055" w14:textId="0030AEDF" w:rsidR="006870A6" w:rsidRDefault="006870A6" w:rsidP="001B642F">
      <w:r>
        <w:rPr>
          <w:noProof/>
        </w:rPr>
        <w:drawing>
          <wp:inline distT="0" distB="0" distL="0" distR="0" wp14:anchorId="66B14AAB" wp14:editId="26B9C97F">
            <wp:extent cx="8863965" cy="518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C2C9" w14:textId="3F3999EB" w:rsidR="006870A6" w:rsidRDefault="006870A6" w:rsidP="001B642F">
      <w:r>
        <w:rPr>
          <w:noProof/>
        </w:rPr>
        <w:drawing>
          <wp:inline distT="0" distB="0" distL="0" distR="0" wp14:anchorId="1FD2B366" wp14:editId="5C84AB99">
            <wp:extent cx="8863965" cy="23780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66B" w14:textId="4F8238E1" w:rsidR="006870A6" w:rsidRDefault="006870A6" w:rsidP="001B642F">
      <w:r>
        <w:rPr>
          <w:noProof/>
        </w:rPr>
        <w:drawing>
          <wp:inline distT="0" distB="0" distL="0" distR="0" wp14:anchorId="51CCFA23" wp14:editId="6E441735">
            <wp:extent cx="8863965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29" b="51367"/>
                    <a:stretch/>
                  </pic:blipFill>
                  <pic:spPr bwMode="auto">
                    <a:xfrm>
                      <a:off x="0" y="0"/>
                      <a:ext cx="886396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FF317" w14:textId="1A3B2A81" w:rsidR="00357B8F" w:rsidRDefault="006870A6" w:rsidP="001B642F">
      <w:r>
        <w:rPr>
          <w:noProof/>
        </w:rPr>
        <w:drawing>
          <wp:inline distT="0" distB="0" distL="0" distR="0" wp14:anchorId="6ADA46D1" wp14:editId="22A03C3C">
            <wp:extent cx="8863965" cy="847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4965" b="2734"/>
                    <a:stretch/>
                  </pic:blipFill>
                  <pic:spPr bwMode="auto">
                    <a:xfrm>
                      <a:off x="0" y="0"/>
                      <a:ext cx="886396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8800D" w14:textId="0980169D" w:rsidR="00003EF6" w:rsidRDefault="006870A6" w:rsidP="001B642F">
      <w:r>
        <w:rPr>
          <w:noProof/>
        </w:rPr>
        <w:drawing>
          <wp:inline distT="0" distB="0" distL="0" distR="0" wp14:anchorId="11F04CBF" wp14:editId="03B24C48">
            <wp:extent cx="8863965" cy="2321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2E2E" w14:textId="77777777" w:rsidR="006870A6" w:rsidRDefault="006870A6" w:rsidP="001B642F"/>
    <w:p w14:paraId="070182CF" w14:textId="2EB298CA" w:rsidR="00B3189A" w:rsidRPr="00CB0E49" w:rsidRDefault="006870A6" w:rsidP="00CB0E49">
      <w:r>
        <w:rPr>
          <w:noProof/>
        </w:rPr>
        <w:drawing>
          <wp:inline distT="0" distB="0" distL="0" distR="0" wp14:anchorId="4742C829" wp14:editId="4EDAB24E">
            <wp:extent cx="8863965" cy="1713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EF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D7FD80" wp14:editId="12CB593F">
                <wp:simplePos x="0" y="0"/>
                <wp:positionH relativeFrom="column">
                  <wp:posOffset>5210175</wp:posOffset>
                </wp:positionH>
                <wp:positionV relativeFrom="paragraph">
                  <wp:posOffset>5042535</wp:posOffset>
                </wp:positionV>
                <wp:extent cx="914400" cy="116205"/>
                <wp:effectExtent l="0" t="0" r="19050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62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D071E" id="Rectangle 12" o:spid="_x0000_s1026" style="position:absolute;margin-left:410.25pt;margin-top:397.05pt;width:1in;height: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" fillcolor="white [3212]" strokecolor="white [3212]" strokeweight="2pt"/>
            </w:pict>
          </mc:Fallback>
        </mc:AlternateContent>
      </w:r>
    </w:p>
    <w:p w14:paraId="070182D0" w14:textId="623B6E67" w:rsidR="000C2477" w:rsidRPr="00D4662C" w:rsidRDefault="000C2477" w:rsidP="000C2477">
      <w:pPr>
        <w:pStyle w:val="Ttulo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1" w:name="_Toc430966695"/>
      <w:bookmarkStart w:id="12" w:name="_Toc271556015"/>
      <w:bookmarkStart w:id="13" w:name="_Toc271615160"/>
      <w:r>
        <w:rPr>
          <w:sz w:val="24"/>
          <w:szCs w:val="24"/>
        </w:rPr>
        <w:t>Comportamento dos campos</w:t>
      </w:r>
      <w:bookmarkEnd w:id="11"/>
    </w:p>
    <w:p w14:paraId="070182D1" w14:textId="7A0E6BF1" w:rsidR="00866176" w:rsidRDefault="00866176" w:rsidP="00866176">
      <w:pPr>
        <w:pStyle w:val="Corpodetexto"/>
        <w:rPr>
          <w:lang w:val="pt-PT"/>
        </w:rPr>
      </w:pPr>
    </w:p>
    <w:p w14:paraId="070182D2" w14:textId="300A1DC4" w:rsidR="00A15BAC" w:rsidRDefault="00A15BAC" w:rsidP="00A15BAC">
      <w:pPr>
        <w:pStyle w:val="Ttulo2"/>
      </w:pPr>
      <w:bookmarkStart w:id="14" w:name="_Toc430966696"/>
      <w:r>
        <w:t>Informação dos campos</w:t>
      </w:r>
      <w:bookmarkEnd w:id="14"/>
    </w:p>
    <w:p w14:paraId="2BAB4239" w14:textId="32CC0506" w:rsidR="00580AE8" w:rsidRPr="00580AE8" w:rsidRDefault="00580AE8" w:rsidP="00580AE8"/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7"/>
        <w:gridCol w:w="1063"/>
        <w:gridCol w:w="1987"/>
        <w:gridCol w:w="2127"/>
        <w:gridCol w:w="1560"/>
        <w:gridCol w:w="994"/>
        <w:gridCol w:w="848"/>
        <w:gridCol w:w="1421"/>
        <w:gridCol w:w="985"/>
        <w:gridCol w:w="709"/>
        <w:gridCol w:w="991"/>
        <w:gridCol w:w="773"/>
      </w:tblGrid>
      <w:tr w:rsidR="004A7958" w14:paraId="070182E2" w14:textId="77777777" w:rsidTr="006F29DE">
        <w:trPr>
          <w:cantSplit/>
          <w:trHeight w:val="709"/>
          <w:tblHeader/>
        </w:trPr>
        <w:tc>
          <w:tcPr>
            <w:tcW w:w="178" w:type="pct"/>
            <w:shd w:val="pct25" w:color="auto" w:fill="auto"/>
            <w:vAlign w:val="center"/>
          </w:tcPr>
          <w:p w14:paraId="070182D3" w14:textId="77777777" w:rsidR="007B0C4C" w:rsidRPr="006614CE" w:rsidRDefault="007B0C4C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614CE">
              <w:rPr>
                <w:rFonts w:cs="Arial"/>
                <w:b/>
                <w:sz w:val="16"/>
                <w:szCs w:val="16"/>
              </w:rPr>
              <w:t>Item</w:t>
            </w:r>
          </w:p>
        </w:tc>
        <w:tc>
          <w:tcPr>
            <w:tcW w:w="381" w:type="pct"/>
            <w:shd w:val="pct25" w:color="auto" w:fill="auto"/>
            <w:vAlign w:val="center"/>
          </w:tcPr>
          <w:p w14:paraId="1CCDE019" w14:textId="7295E6F9" w:rsidR="007B0C4C" w:rsidRPr="006614CE" w:rsidRDefault="00FB00B7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Nome Lógico</w:t>
            </w:r>
          </w:p>
        </w:tc>
        <w:tc>
          <w:tcPr>
            <w:tcW w:w="712" w:type="pct"/>
            <w:shd w:val="pct25" w:color="auto" w:fill="auto"/>
            <w:vAlign w:val="center"/>
          </w:tcPr>
          <w:p w14:paraId="070182D5" w14:textId="2C5EE6CE" w:rsidR="007B0C4C" w:rsidRPr="006614CE" w:rsidRDefault="00FB00B7" w:rsidP="007B0C4C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Nome Físico</w:t>
            </w:r>
          </w:p>
        </w:tc>
        <w:tc>
          <w:tcPr>
            <w:tcW w:w="762" w:type="pct"/>
            <w:shd w:val="pct25" w:color="auto" w:fill="auto"/>
            <w:vAlign w:val="center"/>
          </w:tcPr>
          <w:p w14:paraId="23121717" w14:textId="2B28CBB1" w:rsidR="007B0C4C" w:rsidRDefault="007B0C4C" w:rsidP="007B0C4C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Descrição do Campo</w:t>
            </w:r>
          </w:p>
        </w:tc>
        <w:tc>
          <w:tcPr>
            <w:tcW w:w="559" w:type="pct"/>
            <w:shd w:val="pct25" w:color="auto" w:fill="auto"/>
            <w:vAlign w:val="center"/>
          </w:tcPr>
          <w:p w14:paraId="4617F8C6" w14:textId="649E2C30" w:rsidR="007B0C4C" w:rsidRPr="006614CE" w:rsidRDefault="007B0C4C" w:rsidP="002671C9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Entidade Canônica</w:t>
            </w:r>
          </w:p>
        </w:tc>
        <w:tc>
          <w:tcPr>
            <w:tcW w:w="356" w:type="pct"/>
            <w:shd w:val="pct25" w:color="auto" w:fill="auto"/>
            <w:vAlign w:val="center"/>
          </w:tcPr>
          <w:p w14:paraId="319B705D" w14:textId="51338CE1" w:rsidR="007B0C4C" w:rsidRPr="006614CE" w:rsidRDefault="007B0C4C" w:rsidP="00A938FE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Serviço</w:t>
            </w:r>
          </w:p>
        </w:tc>
        <w:tc>
          <w:tcPr>
            <w:tcW w:w="304" w:type="pct"/>
            <w:shd w:val="pct25" w:color="auto" w:fill="auto"/>
            <w:vAlign w:val="center"/>
          </w:tcPr>
          <w:p w14:paraId="070182D6" w14:textId="3B186304" w:rsidR="007B0C4C" w:rsidRPr="006614CE" w:rsidRDefault="007B0C4C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614CE">
              <w:rPr>
                <w:rFonts w:cs="Arial"/>
                <w:b/>
                <w:sz w:val="16"/>
                <w:szCs w:val="16"/>
              </w:rPr>
              <w:t>Tipo Campo</w:t>
            </w:r>
          </w:p>
        </w:tc>
        <w:tc>
          <w:tcPr>
            <w:tcW w:w="509" w:type="pct"/>
            <w:shd w:val="pct25" w:color="auto" w:fill="auto"/>
            <w:vAlign w:val="center"/>
          </w:tcPr>
          <w:p w14:paraId="5D84A6C9" w14:textId="4A78B4BB" w:rsidR="007B0C4C" w:rsidRPr="006614CE" w:rsidRDefault="00CB0E49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Comportamento Campo</w:t>
            </w:r>
          </w:p>
        </w:tc>
        <w:tc>
          <w:tcPr>
            <w:tcW w:w="353" w:type="pct"/>
            <w:shd w:val="pct25" w:color="auto" w:fill="auto"/>
            <w:vAlign w:val="center"/>
          </w:tcPr>
          <w:p w14:paraId="61ED211E" w14:textId="302773C3" w:rsidR="007B0C4C" w:rsidRPr="006614CE" w:rsidRDefault="007B0C4C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614CE">
              <w:rPr>
                <w:rFonts w:cs="Arial"/>
                <w:b/>
                <w:sz w:val="16"/>
                <w:szCs w:val="16"/>
              </w:rPr>
              <w:t>Tipo  Fonte</w:t>
            </w:r>
          </w:p>
        </w:tc>
        <w:tc>
          <w:tcPr>
            <w:tcW w:w="254" w:type="pct"/>
            <w:shd w:val="pct25" w:color="auto" w:fill="auto"/>
            <w:vAlign w:val="center"/>
          </w:tcPr>
          <w:p w14:paraId="070182DD" w14:textId="40BB064A" w:rsidR="007B0C4C" w:rsidRPr="006614CE" w:rsidRDefault="007B0C4C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614CE">
              <w:rPr>
                <w:rFonts w:cs="Arial"/>
                <w:b/>
                <w:sz w:val="16"/>
                <w:szCs w:val="16"/>
              </w:rPr>
              <w:t>Cor  Fonte</w:t>
            </w:r>
          </w:p>
        </w:tc>
        <w:tc>
          <w:tcPr>
            <w:tcW w:w="355" w:type="pct"/>
            <w:shd w:val="pct25" w:color="auto" w:fill="auto"/>
            <w:vAlign w:val="center"/>
          </w:tcPr>
          <w:p w14:paraId="0D26AE1B" w14:textId="6AF3CC18" w:rsidR="007B0C4C" w:rsidRPr="006614CE" w:rsidRDefault="007B0C4C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614CE">
              <w:rPr>
                <w:rFonts w:cs="Arial"/>
                <w:b/>
                <w:sz w:val="16"/>
                <w:szCs w:val="16"/>
              </w:rPr>
              <w:t>Tamanho Fonte</w:t>
            </w:r>
          </w:p>
        </w:tc>
        <w:tc>
          <w:tcPr>
            <w:tcW w:w="277" w:type="pct"/>
            <w:shd w:val="pct25" w:color="auto" w:fill="auto"/>
            <w:vAlign w:val="center"/>
          </w:tcPr>
          <w:p w14:paraId="070182DE" w14:textId="7209B5A2" w:rsidR="007B0C4C" w:rsidRPr="006614CE" w:rsidRDefault="007C4D1D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Estilo Fonte</w:t>
            </w:r>
          </w:p>
        </w:tc>
      </w:tr>
      <w:tr w:rsidR="00C81117" w14:paraId="0170BA13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4C6F9E05" w14:textId="26F53781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</w:t>
            </w:r>
          </w:p>
        </w:tc>
        <w:tc>
          <w:tcPr>
            <w:tcW w:w="381" w:type="pct"/>
            <w:vAlign w:val="center"/>
          </w:tcPr>
          <w:p w14:paraId="710E087F" w14:textId="04A86D6F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numero orcamento externo</w:t>
            </w:r>
          </w:p>
        </w:tc>
        <w:tc>
          <w:tcPr>
            <w:tcW w:w="712" w:type="pct"/>
            <w:vAlign w:val="center"/>
          </w:tcPr>
          <w:p w14:paraId="4268D271" w14:textId="507D6B26" w:rsidR="00C81117" w:rsidRPr="007E14B3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numeroOrcamentoExterno</w:t>
            </w:r>
          </w:p>
        </w:tc>
        <w:tc>
          <w:tcPr>
            <w:tcW w:w="762" w:type="pct"/>
            <w:vAlign w:val="center"/>
          </w:tcPr>
          <w:p w14:paraId="4A5E1EE1" w14:textId="5F5B1CBB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Número do orçamento gerado no canal</w:t>
            </w:r>
          </w:p>
        </w:tc>
        <w:tc>
          <w:tcPr>
            <w:tcW w:w="559" w:type="pct"/>
            <w:vAlign w:val="center"/>
          </w:tcPr>
          <w:p w14:paraId="17D371D0" w14:textId="71E872C5" w:rsidR="00C81117" w:rsidRPr="005728C8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25C1E466" w14:textId="6BC897A6" w:rsidR="00C81117" w:rsidRDefault="00B85D39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1A63DA80" w14:textId="56456853" w:rsidR="00C81117" w:rsidRPr="0049194E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9" w:type="pct"/>
            <w:vAlign w:val="center"/>
          </w:tcPr>
          <w:p w14:paraId="03C211E2" w14:textId="661FEB38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4734B31D" w14:textId="27869762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BC83939" w14:textId="716A4232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5B4829CE" w14:textId="34D71482" w:rsidR="00C81117" w:rsidRPr="00603961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7A78A577" w14:textId="7AC7A1D1" w:rsidR="00C81117" w:rsidRPr="00603961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7C4D1D" w14:paraId="33E6591B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0271D9EF" w14:textId="285F0969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</w:t>
            </w:r>
          </w:p>
        </w:tc>
        <w:tc>
          <w:tcPr>
            <w:tcW w:w="381" w:type="pct"/>
            <w:vAlign w:val="center"/>
          </w:tcPr>
          <w:p w14:paraId="64C268CF" w14:textId="77777777" w:rsidR="007C4D1D" w:rsidRPr="00A938FE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numero orcamento</w:t>
            </w:r>
          </w:p>
        </w:tc>
        <w:tc>
          <w:tcPr>
            <w:tcW w:w="712" w:type="pct"/>
            <w:vAlign w:val="center"/>
          </w:tcPr>
          <w:p w14:paraId="113BB5E1" w14:textId="77777777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728C8">
              <w:rPr>
                <w:rFonts w:cs="Arial"/>
                <w:iCs/>
                <w:sz w:val="16"/>
                <w:szCs w:val="16"/>
              </w:rPr>
              <w:t>numeroOrcamento</w:t>
            </w:r>
          </w:p>
        </w:tc>
        <w:tc>
          <w:tcPr>
            <w:tcW w:w="762" w:type="pct"/>
            <w:vAlign w:val="center"/>
          </w:tcPr>
          <w:p w14:paraId="3ABD39B4" w14:textId="77777777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Número interno do orçamento</w:t>
            </w:r>
          </w:p>
        </w:tc>
        <w:tc>
          <w:tcPr>
            <w:tcW w:w="559" w:type="pct"/>
            <w:vAlign w:val="center"/>
          </w:tcPr>
          <w:p w14:paraId="085B7461" w14:textId="2DD3D859" w:rsidR="007C4D1D" w:rsidRDefault="0020030E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378C5361" w14:textId="4D95CF39" w:rsidR="007C4D1D" w:rsidRDefault="00B85D39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1D67752D" w14:textId="77777777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9" w:type="pct"/>
            <w:vAlign w:val="center"/>
          </w:tcPr>
          <w:p w14:paraId="2506F705" w14:textId="718FAC64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173F5316" w14:textId="65C4A983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7363256B" w14:textId="44A80239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3D9F5D14" w14:textId="7C6A134E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lang w:val="en-US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5C28EA0" w14:textId="0C7385EF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lang w:val="en-US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7C4D1D" w14:paraId="7C202668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5983D081" w14:textId="60F8C7CD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</w:t>
            </w:r>
          </w:p>
        </w:tc>
        <w:tc>
          <w:tcPr>
            <w:tcW w:w="381" w:type="pct"/>
            <w:vAlign w:val="center"/>
          </w:tcPr>
          <w:p w14:paraId="30E2B94F" w14:textId="6229A44B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97CE5">
              <w:rPr>
                <w:rFonts w:cs="Arial"/>
                <w:iCs/>
                <w:sz w:val="16"/>
                <w:szCs w:val="16"/>
              </w:rPr>
              <w:t>nome tipo seguro</w:t>
            </w:r>
          </w:p>
        </w:tc>
        <w:tc>
          <w:tcPr>
            <w:tcW w:w="712" w:type="pct"/>
            <w:vAlign w:val="center"/>
          </w:tcPr>
          <w:p w14:paraId="04EBDA61" w14:textId="2ADBF4C9" w:rsidR="007C4D1D" w:rsidRPr="007E14B3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F590F">
              <w:rPr>
                <w:rFonts w:cs="Arial"/>
                <w:iCs/>
                <w:sz w:val="16"/>
                <w:szCs w:val="16"/>
              </w:rPr>
              <w:t>sgrtipnom</w:t>
            </w:r>
          </w:p>
        </w:tc>
        <w:tc>
          <w:tcPr>
            <w:tcW w:w="762" w:type="pct"/>
            <w:vAlign w:val="center"/>
          </w:tcPr>
          <w:p w14:paraId="67256412" w14:textId="3A7EA4B9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tipo de seguro</w:t>
            </w:r>
          </w:p>
        </w:tc>
        <w:tc>
          <w:tcPr>
            <w:tcW w:w="559" w:type="pct"/>
            <w:vAlign w:val="center"/>
          </w:tcPr>
          <w:p w14:paraId="207D0685" w14:textId="534A99EF" w:rsidR="007C4D1D" w:rsidRPr="005728C8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776FD915" w14:textId="4C5FD2A8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1F590F">
              <w:rPr>
                <w:rFonts w:cs="Arial"/>
                <w:iCs/>
                <w:sz w:val="16"/>
                <w:szCs w:val="16"/>
              </w:rPr>
              <w:t>reaksgrtip</w:t>
            </w:r>
          </w:p>
        </w:tc>
        <w:tc>
          <w:tcPr>
            <w:tcW w:w="304" w:type="pct"/>
            <w:vAlign w:val="center"/>
          </w:tcPr>
          <w:p w14:paraId="18E7E062" w14:textId="7D554630" w:rsidR="007C4D1D" w:rsidRPr="0049194E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F590F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1297DCDB" w14:textId="2FD56B7F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67007B73" w14:textId="46E5D932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188CC5F8" w14:textId="7ACA35EB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6B9370BD" w14:textId="3A8361A5" w:rsidR="007C4D1D" w:rsidRPr="00603961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125904F7" w14:textId="5D45D8B9" w:rsidR="007C4D1D" w:rsidRPr="00603961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7C4D1D" w14:paraId="524F3BBC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647E562B" w14:textId="44B380C0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</w:t>
            </w:r>
          </w:p>
        </w:tc>
        <w:tc>
          <w:tcPr>
            <w:tcW w:w="381" w:type="pct"/>
            <w:vAlign w:val="center"/>
          </w:tcPr>
          <w:p w14:paraId="5DBC9047" w14:textId="5E79F602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C3B55">
              <w:rPr>
                <w:rFonts w:cs="Arial"/>
                <w:iCs/>
                <w:sz w:val="16"/>
                <w:szCs w:val="16"/>
              </w:rPr>
              <w:t>data calculo</w:t>
            </w:r>
          </w:p>
        </w:tc>
        <w:tc>
          <w:tcPr>
            <w:tcW w:w="712" w:type="pct"/>
            <w:vAlign w:val="center"/>
          </w:tcPr>
          <w:p w14:paraId="25F7D9C6" w14:textId="3AD05D40" w:rsidR="007C4D1D" w:rsidRPr="007E14B3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F590F">
              <w:rPr>
                <w:rFonts w:cs="Arial"/>
                <w:iCs/>
                <w:sz w:val="16"/>
                <w:szCs w:val="16"/>
              </w:rPr>
              <w:t>dataCalculo</w:t>
            </w:r>
          </w:p>
        </w:tc>
        <w:tc>
          <w:tcPr>
            <w:tcW w:w="762" w:type="pct"/>
            <w:vAlign w:val="center"/>
          </w:tcPr>
          <w:p w14:paraId="306A3C93" w14:textId="18399CE8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Data cálculo do orçamento</w:t>
            </w:r>
          </w:p>
        </w:tc>
        <w:tc>
          <w:tcPr>
            <w:tcW w:w="559" w:type="pct"/>
            <w:vAlign w:val="center"/>
          </w:tcPr>
          <w:p w14:paraId="76A29D5B" w14:textId="5DCBD0F4" w:rsidR="007C4D1D" w:rsidRPr="005728C8" w:rsidRDefault="0020030E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577B909C" w14:textId="4A24750A" w:rsidR="007C4D1D" w:rsidRDefault="00B85D39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3A67A7E2" w14:textId="4D667B13" w:rsidR="007C4D1D" w:rsidRPr="0049194E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9" w:type="pct"/>
            <w:vAlign w:val="center"/>
          </w:tcPr>
          <w:p w14:paraId="35A06291" w14:textId="2989A1A8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64F229DE" w14:textId="5B980C9E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393D17A5" w14:textId="7328FA50" w:rsidR="007C4D1D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77C0E14A" w14:textId="0617C501" w:rsidR="007C4D1D" w:rsidRPr="00603961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3D8FD79B" w14:textId="58ED673E" w:rsidR="007C4D1D" w:rsidRPr="00603961" w:rsidRDefault="007C4D1D" w:rsidP="007C4D1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0B3DB6C6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0D0C5B4E" w14:textId="355F1D5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</w:t>
            </w:r>
          </w:p>
        </w:tc>
        <w:tc>
          <w:tcPr>
            <w:tcW w:w="381" w:type="pct"/>
            <w:vAlign w:val="center"/>
          </w:tcPr>
          <w:p w14:paraId="2E176A6C" w14:textId="6BF58A64" w:rsidR="00C43830" w:rsidRDefault="00C43830" w:rsidP="00B85D3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data validade </w:t>
            </w:r>
          </w:p>
        </w:tc>
        <w:tc>
          <w:tcPr>
            <w:tcW w:w="712" w:type="pct"/>
            <w:vAlign w:val="center"/>
          </w:tcPr>
          <w:p w14:paraId="535A75B8" w14:textId="499ECB99" w:rsidR="00C43830" w:rsidRPr="007E14B3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5D39">
              <w:rPr>
                <w:rFonts w:cs="Arial"/>
                <w:iCs/>
                <w:sz w:val="16"/>
                <w:szCs w:val="16"/>
              </w:rPr>
              <w:t>dataValidade</w:t>
            </w:r>
          </w:p>
        </w:tc>
        <w:tc>
          <w:tcPr>
            <w:tcW w:w="762" w:type="pct"/>
            <w:vAlign w:val="center"/>
          </w:tcPr>
          <w:p w14:paraId="5062EE6E" w14:textId="639F021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Data de vencimento do orçamento (15 dias após data de cálculo)</w:t>
            </w:r>
          </w:p>
        </w:tc>
        <w:tc>
          <w:tcPr>
            <w:tcW w:w="559" w:type="pct"/>
            <w:vAlign w:val="center"/>
          </w:tcPr>
          <w:p w14:paraId="7E61E2F3" w14:textId="1F4E1364" w:rsidR="00C43830" w:rsidRPr="005728C8" w:rsidRDefault="0020030E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0C4C8130" w14:textId="4CD0B654" w:rsidR="00C43830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6E04BA1E" w14:textId="775357DB" w:rsidR="00C43830" w:rsidRPr="0049194E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9" w:type="pct"/>
            <w:vAlign w:val="center"/>
          </w:tcPr>
          <w:p w14:paraId="46650D21" w14:textId="200B7E8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2DB58B1F" w14:textId="269E91F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28A6FFD3" w14:textId="2C534FE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29B11A25" w14:textId="132E4012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0A44C4C7" w14:textId="705CA783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7E72E6F8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73047DE1" w14:textId="5F54E722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381" w:type="pct"/>
            <w:vAlign w:val="center"/>
          </w:tcPr>
          <w:p w14:paraId="0E5E1255" w14:textId="0DB13686" w:rsidR="00C43830" w:rsidRPr="00A938FE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C3B55">
              <w:rPr>
                <w:rFonts w:cs="Arial"/>
                <w:iCs/>
                <w:sz w:val="16"/>
                <w:szCs w:val="16"/>
              </w:rPr>
              <w:t>codigo processo susep principal</w:t>
            </w:r>
          </w:p>
        </w:tc>
        <w:tc>
          <w:tcPr>
            <w:tcW w:w="712" w:type="pct"/>
            <w:vAlign w:val="center"/>
          </w:tcPr>
          <w:p w14:paraId="653AAE6A" w14:textId="5C2E434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5ADD">
              <w:rPr>
                <w:rFonts w:cs="Arial"/>
                <w:iCs/>
                <w:sz w:val="16"/>
                <w:szCs w:val="16"/>
              </w:rPr>
              <w:t>pcpsuspcscod</w:t>
            </w:r>
          </w:p>
        </w:tc>
        <w:tc>
          <w:tcPr>
            <w:tcW w:w="762" w:type="pct"/>
            <w:vAlign w:val="center"/>
          </w:tcPr>
          <w:p w14:paraId="635DF58C" w14:textId="2D6524A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Processos SUSEP vinculados ao orçamento</w:t>
            </w:r>
          </w:p>
        </w:tc>
        <w:tc>
          <w:tcPr>
            <w:tcW w:w="559" w:type="pct"/>
            <w:vAlign w:val="center"/>
          </w:tcPr>
          <w:p w14:paraId="174210C5" w14:textId="75D9110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5C8A1D7F" w14:textId="06DD3E1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FD5ADD">
              <w:rPr>
                <w:rFonts w:cs="Arial"/>
                <w:iCs/>
                <w:sz w:val="16"/>
                <w:szCs w:val="16"/>
              </w:rPr>
              <w:t>reikmdl</w:t>
            </w:r>
          </w:p>
        </w:tc>
        <w:tc>
          <w:tcPr>
            <w:tcW w:w="304" w:type="pct"/>
            <w:vAlign w:val="center"/>
          </w:tcPr>
          <w:p w14:paraId="399A795D" w14:textId="65B08A4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5ADD">
              <w:rPr>
                <w:rFonts w:cs="Arial"/>
                <w:iCs/>
                <w:sz w:val="16"/>
                <w:szCs w:val="16"/>
              </w:rPr>
              <w:t>VARCHAR2(30)</w:t>
            </w:r>
          </w:p>
        </w:tc>
        <w:tc>
          <w:tcPr>
            <w:tcW w:w="509" w:type="pct"/>
            <w:vAlign w:val="center"/>
          </w:tcPr>
          <w:p w14:paraId="7862882B" w14:textId="5427696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0D54A198" w14:textId="765A713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02C80E54" w14:textId="06B7307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05935C9E" w14:textId="3CCB1016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0154D652" w14:textId="5534E113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6A23DC09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387EDC98" w14:textId="7DD2FA49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</w:t>
            </w:r>
          </w:p>
        </w:tc>
        <w:tc>
          <w:tcPr>
            <w:tcW w:w="381" w:type="pct"/>
            <w:vAlign w:val="center"/>
          </w:tcPr>
          <w:p w14:paraId="75E18B42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codigo ramo</w:t>
            </w:r>
          </w:p>
        </w:tc>
        <w:tc>
          <w:tcPr>
            <w:tcW w:w="712" w:type="pct"/>
            <w:vAlign w:val="center"/>
          </w:tcPr>
          <w:p w14:paraId="68A84D39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codigoRamo</w:t>
            </w:r>
          </w:p>
        </w:tc>
        <w:tc>
          <w:tcPr>
            <w:tcW w:w="762" w:type="pct"/>
            <w:vAlign w:val="center"/>
          </w:tcPr>
          <w:p w14:paraId="1BA7736D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Código do ramo</w:t>
            </w:r>
          </w:p>
        </w:tc>
        <w:tc>
          <w:tcPr>
            <w:tcW w:w="559" w:type="pct"/>
            <w:vAlign w:val="center"/>
          </w:tcPr>
          <w:p w14:paraId="0203EFC6" w14:textId="7A6D761E" w:rsidR="00C43830" w:rsidRDefault="0020030E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6C1223DE" w14:textId="270B52B5" w:rsidR="00C43830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0EF6EA8C" w14:textId="77777777" w:rsidR="00C43830" w:rsidRPr="00FD6B3D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9" w:type="pct"/>
            <w:vAlign w:val="center"/>
          </w:tcPr>
          <w:p w14:paraId="3190C0D2" w14:textId="0703256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19420877" w14:textId="68AB81D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154B7E59" w14:textId="16A23E6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0C3AC9E4" w14:textId="6940A89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465FF416" w14:textId="7090AB6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67468B51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02E27395" w14:textId="13206B7A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8</w:t>
            </w:r>
          </w:p>
        </w:tc>
        <w:tc>
          <w:tcPr>
            <w:tcW w:w="381" w:type="pct"/>
            <w:vAlign w:val="center"/>
          </w:tcPr>
          <w:p w14:paraId="4478D366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código</w:t>
            </w:r>
            <w:r w:rsidRPr="008D362F">
              <w:rPr>
                <w:rFonts w:cs="Arial"/>
                <w:iCs/>
                <w:sz w:val="16"/>
                <w:szCs w:val="16"/>
              </w:rPr>
              <w:t xml:space="preserve"> modalidade</w:t>
            </w:r>
          </w:p>
        </w:tc>
        <w:tc>
          <w:tcPr>
            <w:tcW w:w="712" w:type="pct"/>
            <w:vAlign w:val="center"/>
          </w:tcPr>
          <w:p w14:paraId="6A52D9B4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codigoModalidade</w:t>
            </w:r>
          </w:p>
        </w:tc>
        <w:tc>
          <w:tcPr>
            <w:tcW w:w="762" w:type="pct"/>
            <w:vAlign w:val="center"/>
          </w:tcPr>
          <w:p w14:paraId="0776C395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Código da modalidade</w:t>
            </w:r>
          </w:p>
        </w:tc>
        <w:tc>
          <w:tcPr>
            <w:tcW w:w="559" w:type="pct"/>
            <w:vAlign w:val="center"/>
          </w:tcPr>
          <w:p w14:paraId="7239E1E6" w14:textId="309D36D1" w:rsidR="00C43830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319C2C4B" w14:textId="1720900D" w:rsidR="00C43830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4F5BF6E9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NUMBER(4)</w:t>
            </w:r>
          </w:p>
        </w:tc>
        <w:tc>
          <w:tcPr>
            <w:tcW w:w="509" w:type="pct"/>
            <w:vAlign w:val="center"/>
          </w:tcPr>
          <w:p w14:paraId="161C354B" w14:textId="1EBFA95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53354042" w14:textId="790B921C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3CEEFECA" w14:textId="4BF12F5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37B16AEB" w14:textId="7EB1D71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C5F838D" w14:textId="0796BB2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349A037F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7463C873" w14:textId="59D096DF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</w:t>
            </w:r>
          </w:p>
        </w:tc>
        <w:tc>
          <w:tcPr>
            <w:tcW w:w="381" w:type="pct"/>
            <w:vAlign w:val="center"/>
          </w:tcPr>
          <w:p w14:paraId="330DEA93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</w:t>
            </w:r>
            <w:r w:rsidRPr="008D362F">
              <w:rPr>
                <w:rFonts w:cs="Arial"/>
                <w:iCs/>
                <w:sz w:val="16"/>
                <w:szCs w:val="16"/>
              </w:rPr>
              <w:t xml:space="preserve"> </w:t>
            </w:r>
            <w:r>
              <w:rPr>
                <w:rFonts w:cs="Arial"/>
                <w:iCs/>
                <w:sz w:val="16"/>
                <w:szCs w:val="16"/>
              </w:rPr>
              <w:t>oferta</w:t>
            </w:r>
          </w:p>
        </w:tc>
        <w:tc>
          <w:tcPr>
            <w:tcW w:w="712" w:type="pct"/>
            <w:vAlign w:val="center"/>
          </w:tcPr>
          <w:p w14:paraId="37ECDA8D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nomeOferta</w:t>
            </w:r>
          </w:p>
        </w:tc>
        <w:tc>
          <w:tcPr>
            <w:tcW w:w="762" w:type="pct"/>
            <w:vAlign w:val="center"/>
          </w:tcPr>
          <w:p w14:paraId="14892233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da oferta</w:t>
            </w:r>
          </w:p>
        </w:tc>
        <w:tc>
          <w:tcPr>
            <w:tcW w:w="559" w:type="pct"/>
            <w:vAlign w:val="center"/>
          </w:tcPr>
          <w:p w14:paraId="6BF1C33C" w14:textId="0BEB7826" w:rsidR="00C43830" w:rsidRDefault="0020030E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34DBC44B" w14:textId="42DFA6AD" w:rsidR="00C43830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6E062F82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7E598C41" w14:textId="39D0CAF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4C668788" w14:textId="0CCBD8B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146A583B" w14:textId="0344A2C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4EC79185" w14:textId="7B260AD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59267D19" w14:textId="7D7A52FC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30714349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2FF2DEC7" w14:textId="4866C20C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</w:t>
            </w:r>
          </w:p>
        </w:tc>
        <w:tc>
          <w:tcPr>
            <w:tcW w:w="381" w:type="pct"/>
            <w:vAlign w:val="center"/>
          </w:tcPr>
          <w:p w14:paraId="13593DD4" w14:textId="13F90173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pessoa</w:t>
            </w:r>
            <w:r w:rsidR="00B85D39">
              <w:rPr>
                <w:rFonts w:cs="Arial"/>
                <w:iCs/>
                <w:sz w:val="16"/>
                <w:szCs w:val="16"/>
              </w:rPr>
              <w:t xml:space="preserve"> segurado</w:t>
            </w:r>
          </w:p>
        </w:tc>
        <w:tc>
          <w:tcPr>
            <w:tcW w:w="712" w:type="pct"/>
            <w:vAlign w:val="center"/>
          </w:tcPr>
          <w:p w14:paraId="61A5B712" w14:textId="6FA8FAEC" w:rsidR="00C43830" w:rsidRPr="008D362F" w:rsidRDefault="00B85D39" w:rsidP="00C43830">
            <w:pPr>
              <w:spacing w:line="240" w:lineRule="auto"/>
              <w:jc w:val="center"/>
            </w:pPr>
            <w:r w:rsidRPr="00B85D39">
              <w:rPr>
                <w:rFonts w:cs="Arial"/>
                <w:iCs/>
                <w:sz w:val="16"/>
                <w:szCs w:val="16"/>
              </w:rPr>
              <w:t>nomePessoaSegurado</w:t>
            </w:r>
          </w:p>
        </w:tc>
        <w:tc>
          <w:tcPr>
            <w:tcW w:w="762" w:type="pct"/>
            <w:vAlign w:val="center"/>
          </w:tcPr>
          <w:p w14:paraId="2D6D0B33" w14:textId="1EE8FA8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Razão social/nome do </w:t>
            </w:r>
            <w:r w:rsidRPr="00687F82">
              <w:rPr>
                <w:rFonts w:cs="Arial"/>
                <w:iCs/>
                <w:sz w:val="16"/>
                <w:szCs w:val="16"/>
              </w:rPr>
              <w:t>individuo ou entidade jurídica</w:t>
            </w:r>
          </w:p>
        </w:tc>
        <w:tc>
          <w:tcPr>
            <w:tcW w:w="559" w:type="pct"/>
            <w:vAlign w:val="center"/>
          </w:tcPr>
          <w:p w14:paraId="4B537F50" w14:textId="748E1EED" w:rsidR="00C43830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5D480D75" w14:textId="599B77AB" w:rsidR="00C43830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303922D6" w14:textId="4EA3D1E9" w:rsidR="00C43830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VARCHAR2(2</w:t>
            </w:r>
            <w:r w:rsidR="00C43830" w:rsidRPr="00FD6B3D">
              <w:rPr>
                <w:rFonts w:cs="Arial"/>
                <w:iCs/>
                <w:sz w:val="16"/>
                <w:szCs w:val="16"/>
              </w:rPr>
              <w:t>00)</w:t>
            </w:r>
          </w:p>
        </w:tc>
        <w:tc>
          <w:tcPr>
            <w:tcW w:w="509" w:type="pct"/>
            <w:vAlign w:val="center"/>
          </w:tcPr>
          <w:p w14:paraId="1AFA43B6" w14:textId="3B71196C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0E045A0A" w14:textId="58CE9AE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57FED898" w14:textId="091AB9B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66C82A70" w14:textId="6154454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811081F" w14:textId="78F18DE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59C5926B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2C936D9E" w14:textId="0E2FCA82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</w:t>
            </w:r>
          </w:p>
        </w:tc>
        <w:tc>
          <w:tcPr>
            <w:tcW w:w="381" w:type="pct"/>
            <w:vAlign w:val="center"/>
          </w:tcPr>
          <w:p w14:paraId="2EE10976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tipo pessoa</w:t>
            </w:r>
          </w:p>
        </w:tc>
        <w:tc>
          <w:tcPr>
            <w:tcW w:w="712" w:type="pct"/>
            <w:vAlign w:val="center"/>
          </w:tcPr>
          <w:p w14:paraId="0A34BD27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pestipnom</w:t>
            </w:r>
          </w:p>
        </w:tc>
        <w:tc>
          <w:tcPr>
            <w:tcW w:w="762" w:type="pct"/>
            <w:vAlign w:val="center"/>
          </w:tcPr>
          <w:p w14:paraId="24492702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da c</w:t>
            </w:r>
            <w:r w:rsidRPr="00687F82">
              <w:rPr>
                <w:rFonts w:cs="Arial"/>
                <w:iCs/>
                <w:sz w:val="16"/>
                <w:szCs w:val="16"/>
              </w:rPr>
              <w:t>lassificação da pessoa que pode representar um papel no seguro</w:t>
            </w:r>
          </w:p>
        </w:tc>
        <w:tc>
          <w:tcPr>
            <w:tcW w:w="559" w:type="pct"/>
            <w:vAlign w:val="center"/>
          </w:tcPr>
          <w:p w14:paraId="256A4727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79386B52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546B2">
              <w:rPr>
                <w:rFonts w:cs="Arial"/>
                <w:iCs/>
                <w:sz w:val="16"/>
                <w:szCs w:val="16"/>
              </w:rPr>
              <w:t>reakpestip</w:t>
            </w:r>
          </w:p>
        </w:tc>
        <w:tc>
          <w:tcPr>
            <w:tcW w:w="304" w:type="pct"/>
            <w:vAlign w:val="center"/>
          </w:tcPr>
          <w:p w14:paraId="047A25EC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5D0D8F65" w14:textId="0930990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6C430C86" w14:textId="65DEA99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63447407" w14:textId="2A1D06A9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54241A6A" w14:textId="36953E1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0816479A" w14:textId="167BB0C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5FAD4934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0B8F0AE9" w14:textId="5D7C84C3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12</w:t>
            </w:r>
          </w:p>
        </w:tc>
        <w:tc>
          <w:tcPr>
            <w:tcW w:w="381" w:type="pct"/>
            <w:vAlign w:val="center"/>
          </w:tcPr>
          <w:p w14:paraId="09A23FAD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numero cnpj cpf</w:t>
            </w:r>
          </w:p>
        </w:tc>
        <w:tc>
          <w:tcPr>
            <w:tcW w:w="712" w:type="pct"/>
            <w:vAlign w:val="center"/>
          </w:tcPr>
          <w:p w14:paraId="307177B6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numeroCnpjCpf</w:t>
            </w:r>
          </w:p>
        </w:tc>
        <w:tc>
          <w:tcPr>
            <w:tcW w:w="762" w:type="pct"/>
            <w:vAlign w:val="center"/>
          </w:tcPr>
          <w:p w14:paraId="0C0A4CE0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Número do documento (CPF ou CNPJ) </w:t>
            </w:r>
          </w:p>
        </w:tc>
        <w:tc>
          <w:tcPr>
            <w:tcW w:w="559" w:type="pct"/>
            <w:vAlign w:val="center"/>
          </w:tcPr>
          <w:p w14:paraId="0233D2FE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56" w:type="pct"/>
            <w:vAlign w:val="center"/>
          </w:tcPr>
          <w:p w14:paraId="193214CC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31548445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9" w:type="pct"/>
            <w:vAlign w:val="center"/>
          </w:tcPr>
          <w:p w14:paraId="1263115A" w14:textId="286C4D2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7D9D6BB4" w14:textId="2239938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1B39D992" w14:textId="15DD04E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155C6F36" w14:textId="5B11AC2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162334CD" w14:textId="5005D0F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732E5B46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0CA10E2F" w14:textId="08952FE9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381" w:type="pct"/>
            <w:vAlign w:val="center"/>
          </w:tcPr>
          <w:p w14:paraId="19A9DC58" w14:textId="6D997CA8" w:rsidR="00C43830" w:rsidRPr="0049194E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5ADD">
              <w:rPr>
                <w:rFonts w:cs="Arial"/>
                <w:iCs/>
                <w:sz w:val="16"/>
                <w:szCs w:val="16"/>
              </w:rPr>
              <w:t>numero contato</w:t>
            </w:r>
          </w:p>
        </w:tc>
        <w:tc>
          <w:tcPr>
            <w:tcW w:w="712" w:type="pct"/>
            <w:vAlign w:val="center"/>
          </w:tcPr>
          <w:p w14:paraId="2476E972" w14:textId="7AC5418B" w:rsidR="00C43830" w:rsidRPr="005728C8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5ADD">
              <w:rPr>
                <w:rFonts w:cs="Arial"/>
                <w:iCs/>
                <w:sz w:val="16"/>
                <w:szCs w:val="16"/>
              </w:rPr>
              <w:t>numeroContato</w:t>
            </w:r>
          </w:p>
        </w:tc>
        <w:tc>
          <w:tcPr>
            <w:tcW w:w="762" w:type="pct"/>
            <w:vAlign w:val="center"/>
          </w:tcPr>
          <w:p w14:paraId="00E68D37" w14:textId="3669008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Telefone de contato do proponente</w:t>
            </w:r>
          </w:p>
        </w:tc>
        <w:tc>
          <w:tcPr>
            <w:tcW w:w="559" w:type="pct"/>
            <w:vAlign w:val="center"/>
          </w:tcPr>
          <w:p w14:paraId="27C41F72" w14:textId="1208347D" w:rsidR="00C43830" w:rsidRPr="005728C8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56" w:type="pct"/>
            <w:vAlign w:val="center"/>
          </w:tcPr>
          <w:p w14:paraId="29F70F31" w14:textId="5FD2553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04" w:type="pct"/>
            <w:vAlign w:val="center"/>
          </w:tcPr>
          <w:p w14:paraId="060E8151" w14:textId="030CD76E" w:rsidR="00C43830" w:rsidRPr="0049194E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5ADD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9" w:type="pct"/>
            <w:vAlign w:val="center"/>
          </w:tcPr>
          <w:p w14:paraId="7583A639" w14:textId="5DD9C629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568CDE31" w14:textId="0A2DB50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7534DB3C" w14:textId="16866A3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07CB7A0C" w14:textId="3DA695CE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415CB8B" w14:textId="3ACDCC0A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64BE6ED2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244954AD" w14:textId="01A081AB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14</w:t>
            </w:r>
          </w:p>
        </w:tc>
        <w:tc>
          <w:tcPr>
            <w:tcW w:w="381" w:type="pct"/>
            <w:vAlign w:val="center"/>
          </w:tcPr>
          <w:p w14:paraId="2C424452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712" w:type="pct"/>
            <w:vAlign w:val="center"/>
          </w:tcPr>
          <w:p w14:paraId="0543BE9B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susepCorretor</w:t>
            </w:r>
          </w:p>
        </w:tc>
        <w:tc>
          <w:tcPr>
            <w:tcW w:w="762" w:type="pct"/>
            <w:vAlign w:val="center"/>
          </w:tcPr>
          <w:p w14:paraId="12F3F85C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Número SUSEP oficial do corretor</w:t>
            </w:r>
          </w:p>
        </w:tc>
        <w:tc>
          <w:tcPr>
            <w:tcW w:w="559" w:type="pct"/>
            <w:vAlign w:val="center"/>
          </w:tcPr>
          <w:p w14:paraId="348B8FCE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69189605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304" w:type="pct"/>
            <w:vAlign w:val="center"/>
          </w:tcPr>
          <w:p w14:paraId="6F4022E4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VARCHAR2(6)</w:t>
            </w:r>
          </w:p>
        </w:tc>
        <w:tc>
          <w:tcPr>
            <w:tcW w:w="509" w:type="pct"/>
            <w:vAlign w:val="center"/>
          </w:tcPr>
          <w:p w14:paraId="0A87864F" w14:textId="0693F4A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0C383362" w14:textId="04196B1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6317F04B" w14:textId="5E2CE69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286A6835" w14:textId="7B979F1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152C6F81" w14:textId="02BE82C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477E2766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78AE48A6" w14:textId="2AE3EEF1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15</w:t>
            </w:r>
          </w:p>
        </w:tc>
        <w:tc>
          <w:tcPr>
            <w:tcW w:w="381" w:type="pct"/>
            <w:vAlign w:val="center"/>
          </w:tcPr>
          <w:p w14:paraId="51260AC1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712" w:type="pct"/>
            <w:vAlign w:val="center"/>
          </w:tcPr>
          <w:p w14:paraId="3B777118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nomeCorretor</w:t>
            </w:r>
          </w:p>
        </w:tc>
        <w:tc>
          <w:tcPr>
            <w:tcW w:w="762" w:type="pct"/>
            <w:vAlign w:val="center"/>
          </w:tcPr>
          <w:p w14:paraId="703A7D88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do corretor</w:t>
            </w:r>
          </w:p>
        </w:tc>
        <w:tc>
          <w:tcPr>
            <w:tcW w:w="559" w:type="pct"/>
            <w:vAlign w:val="center"/>
          </w:tcPr>
          <w:p w14:paraId="0EEEC61E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79331C2D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304" w:type="pct"/>
            <w:vAlign w:val="center"/>
          </w:tcPr>
          <w:p w14:paraId="38CCDBCA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2618AE86" w14:textId="1450A64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1BEC11DD" w14:textId="61ABF54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A761431" w14:textId="1CED1DE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2EF16B87" w14:textId="4FA0FC7C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7EB6D7B5" w14:textId="6E030B8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2E008CC2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4DBA5C94" w14:textId="43F8030E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16</w:t>
            </w:r>
          </w:p>
        </w:tc>
        <w:tc>
          <w:tcPr>
            <w:tcW w:w="381" w:type="pct"/>
            <w:vAlign w:val="center"/>
          </w:tcPr>
          <w:p w14:paraId="017E8285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712" w:type="pct"/>
            <w:vAlign w:val="center"/>
          </w:tcPr>
          <w:p w14:paraId="6D61D93E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telefone</w:t>
            </w:r>
          </w:p>
        </w:tc>
        <w:tc>
          <w:tcPr>
            <w:tcW w:w="762" w:type="pct"/>
            <w:vAlign w:val="center"/>
          </w:tcPr>
          <w:p w14:paraId="5DD810D1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Número do telefone do corretor</w:t>
            </w:r>
          </w:p>
        </w:tc>
        <w:tc>
          <w:tcPr>
            <w:tcW w:w="559" w:type="pct"/>
            <w:vAlign w:val="center"/>
          </w:tcPr>
          <w:p w14:paraId="4509F984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2AB623C2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304" w:type="pct"/>
            <w:vAlign w:val="center"/>
          </w:tcPr>
          <w:p w14:paraId="2886850C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NUMBER(18</w:t>
            </w:r>
            <w:r w:rsidRPr="00FD6B3D"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09" w:type="pct"/>
            <w:vAlign w:val="center"/>
          </w:tcPr>
          <w:p w14:paraId="4BAAE058" w14:textId="5490F0D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756D78A4" w14:textId="5854F263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03BA2245" w14:textId="4DE39AB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16C159C1" w14:textId="2FB2C3F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129D0CCB" w14:textId="78145C4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327579" w14:paraId="277D6C2C" w14:textId="77777777" w:rsidTr="00327579">
        <w:trPr>
          <w:cantSplit/>
          <w:trHeight w:val="301"/>
        </w:trPr>
        <w:tc>
          <w:tcPr>
            <w:tcW w:w="178" w:type="pct"/>
            <w:vAlign w:val="center"/>
          </w:tcPr>
          <w:p w14:paraId="1CFE4412" w14:textId="5A3864CA" w:rsidR="00327579" w:rsidRPr="008D362F" w:rsidRDefault="00D3109C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17</w:t>
            </w:r>
          </w:p>
        </w:tc>
        <w:tc>
          <w:tcPr>
            <w:tcW w:w="381" w:type="pct"/>
            <w:vAlign w:val="center"/>
          </w:tcPr>
          <w:p w14:paraId="61863609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 logradouro</w:t>
            </w:r>
          </w:p>
        </w:tc>
        <w:tc>
          <w:tcPr>
            <w:tcW w:w="712" w:type="pct"/>
            <w:vAlign w:val="center"/>
          </w:tcPr>
          <w:p w14:paraId="74D3ECC1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nomeLogradouro</w:t>
            </w:r>
          </w:p>
        </w:tc>
        <w:tc>
          <w:tcPr>
            <w:tcW w:w="762" w:type="pct"/>
            <w:vAlign w:val="center"/>
          </w:tcPr>
          <w:p w14:paraId="012EA120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Endereço do local de risco</w:t>
            </w:r>
          </w:p>
        </w:tc>
        <w:tc>
          <w:tcPr>
            <w:tcW w:w="559" w:type="pct"/>
          </w:tcPr>
          <w:p w14:paraId="74E80996" w14:textId="40B0106D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3090C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04C4ABD8" w14:textId="7CF92D34" w:rsidR="00327579" w:rsidRDefault="00C81117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304" w:type="pct"/>
            <w:vAlign w:val="center"/>
          </w:tcPr>
          <w:p w14:paraId="08012F26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307A88B1" w14:textId="47706ACB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67DAB781" w14:textId="4025EF0F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CBEBB76" w14:textId="0A50DA4F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4C2A7169" w14:textId="5AD3C39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134DB74B" w14:textId="09036F38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327579" w14:paraId="20219D9C" w14:textId="77777777" w:rsidTr="00327579">
        <w:trPr>
          <w:cantSplit/>
          <w:trHeight w:val="301"/>
        </w:trPr>
        <w:tc>
          <w:tcPr>
            <w:tcW w:w="178" w:type="pct"/>
            <w:vAlign w:val="center"/>
          </w:tcPr>
          <w:p w14:paraId="115EA4B4" w14:textId="77933F6C" w:rsidR="00327579" w:rsidRPr="008D362F" w:rsidRDefault="00D3109C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18</w:t>
            </w:r>
          </w:p>
        </w:tc>
        <w:tc>
          <w:tcPr>
            <w:tcW w:w="381" w:type="pct"/>
            <w:vAlign w:val="center"/>
          </w:tcPr>
          <w:p w14:paraId="76E14EBA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numero logradouro</w:t>
            </w:r>
          </w:p>
        </w:tc>
        <w:tc>
          <w:tcPr>
            <w:tcW w:w="712" w:type="pct"/>
            <w:vAlign w:val="center"/>
          </w:tcPr>
          <w:p w14:paraId="3C961E65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numeroLogradouro</w:t>
            </w:r>
          </w:p>
        </w:tc>
        <w:tc>
          <w:tcPr>
            <w:tcW w:w="762" w:type="pct"/>
            <w:vAlign w:val="center"/>
          </w:tcPr>
          <w:p w14:paraId="6618E706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Número do local de risco</w:t>
            </w:r>
          </w:p>
        </w:tc>
        <w:tc>
          <w:tcPr>
            <w:tcW w:w="559" w:type="pct"/>
          </w:tcPr>
          <w:p w14:paraId="6463C551" w14:textId="001D1919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3090C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6295A318" w14:textId="663B27E8" w:rsidR="00327579" w:rsidRDefault="00C81117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304" w:type="pct"/>
            <w:vAlign w:val="center"/>
          </w:tcPr>
          <w:p w14:paraId="219EB46D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509" w:type="pct"/>
            <w:vAlign w:val="center"/>
          </w:tcPr>
          <w:p w14:paraId="607C71DE" w14:textId="3EBDD393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21293B4D" w14:textId="63CE7861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5D4B0CB" w14:textId="02ED148F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0B8F41F4" w14:textId="5C3A53F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11E1D7D4" w14:textId="44B41668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327579" w14:paraId="78ED4F97" w14:textId="77777777" w:rsidTr="00327579">
        <w:trPr>
          <w:cantSplit/>
          <w:trHeight w:val="301"/>
        </w:trPr>
        <w:tc>
          <w:tcPr>
            <w:tcW w:w="178" w:type="pct"/>
            <w:vAlign w:val="center"/>
          </w:tcPr>
          <w:p w14:paraId="44A828FC" w14:textId="63891C28" w:rsidR="00327579" w:rsidRPr="008D362F" w:rsidRDefault="00D3109C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19</w:t>
            </w:r>
          </w:p>
        </w:tc>
        <w:tc>
          <w:tcPr>
            <w:tcW w:w="381" w:type="pct"/>
            <w:vAlign w:val="center"/>
          </w:tcPr>
          <w:p w14:paraId="0239380C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 bairro</w:t>
            </w:r>
          </w:p>
        </w:tc>
        <w:tc>
          <w:tcPr>
            <w:tcW w:w="712" w:type="pct"/>
            <w:vAlign w:val="center"/>
          </w:tcPr>
          <w:p w14:paraId="6827D86F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nomeBairro</w:t>
            </w:r>
          </w:p>
        </w:tc>
        <w:tc>
          <w:tcPr>
            <w:tcW w:w="762" w:type="pct"/>
            <w:vAlign w:val="center"/>
          </w:tcPr>
          <w:p w14:paraId="5BA6FD61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Bairro do local de risco</w:t>
            </w:r>
          </w:p>
        </w:tc>
        <w:tc>
          <w:tcPr>
            <w:tcW w:w="559" w:type="pct"/>
          </w:tcPr>
          <w:p w14:paraId="30536807" w14:textId="2F1357DD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19E1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0ACA9CB4" w14:textId="19F3EF0F" w:rsidR="00327579" w:rsidRDefault="00C81117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304" w:type="pct"/>
            <w:vAlign w:val="center"/>
          </w:tcPr>
          <w:p w14:paraId="19EA55CC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4DEA339F" w14:textId="136A827A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2CCB43AA" w14:textId="4BCC5EEF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0CEF8FA0" w14:textId="7A62D7C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5D65AFCF" w14:textId="3CFCEF25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1168B5E" w14:textId="4E6F300A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327579" w14:paraId="751A03BF" w14:textId="77777777" w:rsidTr="00327579">
        <w:trPr>
          <w:cantSplit/>
          <w:trHeight w:val="301"/>
        </w:trPr>
        <w:tc>
          <w:tcPr>
            <w:tcW w:w="178" w:type="pct"/>
            <w:vAlign w:val="center"/>
          </w:tcPr>
          <w:p w14:paraId="431347C5" w14:textId="03088EA9" w:rsidR="00327579" w:rsidRPr="008D362F" w:rsidRDefault="00D3109C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20</w:t>
            </w:r>
          </w:p>
        </w:tc>
        <w:tc>
          <w:tcPr>
            <w:tcW w:w="381" w:type="pct"/>
            <w:vAlign w:val="center"/>
          </w:tcPr>
          <w:p w14:paraId="55B52A68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numero cep</w:t>
            </w:r>
          </w:p>
        </w:tc>
        <w:tc>
          <w:tcPr>
            <w:tcW w:w="712" w:type="pct"/>
            <w:vAlign w:val="center"/>
          </w:tcPr>
          <w:p w14:paraId="2228A975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numeroCep</w:t>
            </w:r>
          </w:p>
        </w:tc>
        <w:tc>
          <w:tcPr>
            <w:tcW w:w="762" w:type="pct"/>
            <w:vAlign w:val="center"/>
          </w:tcPr>
          <w:p w14:paraId="0CF9A089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CEP do local de risco</w:t>
            </w:r>
          </w:p>
        </w:tc>
        <w:tc>
          <w:tcPr>
            <w:tcW w:w="559" w:type="pct"/>
          </w:tcPr>
          <w:p w14:paraId="5F904FA1" w14:textId="73C2A703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19E1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3E4BC59B" w14:textId="749D1790" w:rsidR="00327579" w:rsidRDefault="00C81117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304" w:type="pct"/>
            <w:vAlign w:val="center"/>
          </w:tcPr>
          <w:p w14:paraId="7BE89748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NUMBER(10)</w:t>
            </w:r>
          </w:p>
        </w:tc>
        <w:tc>
          <w:tcPr>
            <w:tcW w:w="509" w:type="pct"/>
            <w:vAlign w:val="center"/>
          </w:tcPr>
          <w:p w14:paraId="2500AC67" w14:textId="781C2E26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25E2C004" w14:textId="1A92C20E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06ED0FB4" w14:textId="0B2B6570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4F803359" w14:textId="1ADF1EB4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043EB7B3" w14:textId="7CA9AEE3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327579" w14:paraId="571E733D" w14:textId="77777777" w:rsidTr="00327579">
        <w:trPr>
          <w:cantSplit/>
          <w:trHeight w:val="301"/>
        </w:trPr>
        <w:tc>
          <w:tcPr>
            <w:tcW w:w="178" w:type="pct"/>
            <w:vAlign w:val="center"/>
          </w:tcPr>
          <w:p w14:paraId="020EBFA9" w14:textId="4019D813" w:rsidR="00327579" w:rsidRPr="008D362F" w:rsidRDefault="00D3109C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21</w:t>
            </w:r>
          </w:p>
        </w:tc>
        <w:tc>
          <w:tcPr>
            <w:tcW w:w="381" w:type="pct"/>
            <w:vAlign w:val="center"/>
          </w:tcPr>
          <w:p w14:paraId="0ADB60E2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 complemento</w:t>
            </w:r>
          </w:p>
        </w:tc>
        <w:tc>
          <w:tcPr>
            <w:tcW w:w="712" w:type="pct"/>
            <w:vAlign w:val="center"/>
          </w:tcPr>
          <w:p w14:paraId="1D207135" w14:textId="77777777" w:rsidR="00327579" w:rsidRPr="00C81117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nomeComplemento</w:t>
            </w:r>
          </w:p>
        </w:tc>
        <w:tc>
          <w:tcPr>
            <w:tcW w:w="762" w:type="pct"/>
            <w:vAlign w:val="center"/>
          </w:tcPr>
          <w:p w14:paraId="00A3C415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Complemento do endereço do local de risco</w:t>
            </w:r>
          </w:p>
        </w:tc>
        <w:tc>
          <w:tcPr>
            <w:tcW w:w="559" w:type="pct"/>
          </w:tcPr>
          <w:p w14:paraId="25A608F3" w14:textId="1BD486F8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19E1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6DB20DA8" w14:textId="49B59B63" w:rsidR="00327579" w:rsidRDefault="00C81117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304" w:type="pct"/>
            <w:vAlign w:val="center"/>
          </w:tcPr>
          <w:p w14:paraId="62C2DCA4" w14:textId="7777777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68976E18" w14:textId="6C2371F8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14678BDA" w14:textId="44837347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636CEAB5" w14:textId="01EA4D7A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64750AA7" w14:textId="14AAFD44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79268DE5" w14:textId="7EC2D92B" w:rsidR="00327579" w:rsidRDefault="00327579" w:rsidP="0032757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81117" w14:paraId="5B193F8C" w14:textId="77777777" w:rsidTr="00C81117">
        <w:trPr>
          <w:cantSplit/>
          <w:trHeight w:val="301"/>
        </w:trPr>
        <w:tc>
          <w:tcPr>
            <w:tcW w:w="178" w:type="pct"/>
            <w:vAlign w:val="center"/>
          </w:tcPr>
          <w:p w14:paraId="4637DE7A" w14:textId="572DB41F" w:rsidR="00C81117" w:rsidRPr="008D362F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22</w:t>
            </w:r>
          </w:p>
        </w:tc>
        <w:tc>
          <w:tcPr>
            <w:tcW w:w="381" w:type="pct"/>
            <w:vAlign w:val="center"/>
          </w:tcPr>
          <w:p w14:paraId="685EB6B3" w14:textId="77777777" w:rsidR="00C81117" w:rsidRP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 cidade</w:t>
            </w:r>
          </w:p>
        </w:tc>
        <w:tc>
          <w:tcPr>
            <w:tcW w:w="712" w:type="pct"/>
            <w:vAlign w:val="center"/>
          </w:tcPr>
          <w:p w14:paraId="1493DCB4" w14:textId="408B82A0" w:rsidR="00C81117" w:rsidRP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nomeCidade</w:t>
            </w:r>
          </w:p>
        </w:tc>
        <w:tc>
          <w:tcPr>
            <w:tcW w:w="762" w:type="pct"/>
            <w:vAlign w:val="center"/>
          </w:tcPr>
          <w:p w14:paraId="0786998B" w14:textId="77777777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da cidade do local de risco</w:t>
            </w:r>
          </w:p>
        </w:tc>
        <w:tc>
          <w:tcPr>
            <w:tcW w:w="559" w:type="pct"/>
          </w:tcPr>
          <w:p w14:paraId="51BD2D28" w14:textId="714E81F3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19E1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617A3231" w14:textId="2B0B760C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304" w:type="pct"/>
            <w:vAlign w:val="center"/>
          </w:tcPr>
          <w:p w14:paraId="27E479C3" w14:textId="77777777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03200044" w14:textId="26D83533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7DB6DCAF" w14:textId="141231B2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6B3D1751" w14:textId="190942DF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21B46501" w14:textId="13572A40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093A477" w14:textId="11FC866F" w:rsidR="00C81117" w:rsidRDefault="00C81117" w:rsidP="00C8111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616B7521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72A7C149" w14:textId="095F07D7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23</w:t>
            </w:r>
          </w:p>
        </w:tc>
        <w:tc>
          <w:tcPr>
            <w:tcW w:w="381" w:type="pct"/>
            <w:vAlign w:val="center"/>
          </w:tcPr>
          <w:p w14:paraId="28AF0F26" w14:textId="592B0203" w:rsidR="00C43830" w:rsidRPr="00C81117" w:rsidRDefault="00C81117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 xml:space="preserve">Nome </w:t>
            </w:r>
            <w:r w:rsidR="00C43830" w:rsidRPr="00C81117">
              <w:rPr>
                <w:rFonts w:cs="Arial"/>
                <w:iCs/>
                <w:sz w:val="16"/>
                <w:szCs w:val="16"/>
              </w:rPr>
              <w:t>unidade federacao</w:t>
            </w:r>
          </w:p>
        </w:tc>
        <w:tc>
          <w:tcPr>
            <w:tcW w:w="712" w:type="pct"/>
            <w:vAlign w:val="center"/>
          </w:tcPr>
          <w:p w14:paraId="5EE4E192" w14:textId="17DCB304" w:rsidR="00C43830" w:rsidRPr="00C81117" w:rsidRDefault="00C81117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nomeUnidadeFederacao</w:t>
            </w:r>
          </w:p>
        </w:tc>
        <w:tc>
          <w:tcPr>
            <w:tcW w:w="762" w:type="pct"/>
            <w:vAlign w:val="center"/>
          </w:tcPr>
          <w:p w14:paraId="0DAE83CC" w14:textId="2A941E3D" w:rsidR="00C43830" w:rsidRDefault="00C81117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Estado</w:t>
            </w:r>
            <w:r w:rsidR="00C43830">
              <w:rPr>
                <w:rFonts w:cs="Arial"/>
                <w:iCs/>
                <w:sz w:val="16"/>
                <w:szCs w:val="16"/>
              </w:rPr>
              <w:t xml:space="preserve"> do local de risco</w:t>
            </w:r>
          </w:p>
        </w:tc>
        <w:tc>
          <w:tcPr>
            <w:tcW w:w="559" w:type="pct"/>
            <w:vAlign w:val="center"/>
          </w:tcPr>
          <w:p w14:paraId="7B02CFD8" w14:textId="21122C99" w:rsidR="00C43830" w:rsidRDefault="0032757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35EC8E26" w14:textId="684DC884" w:rsidR="00C43830" w:rsidRDefault="00C81117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304" w:type="pct"/>
            <w:vAlign w:val="center"/>
          </w:tcPr>
          <w:p w14:paraId="4F162B3C" w14:textId="7255CCF1" w:rsidR="00C43830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20857810" w14:textId="4F7DB3FA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3B5BBA6E" w14:textId="1FBE181C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90BE5C7" w14:textId="5AAF9E19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687AD8A2" w14:textId="1E50FA3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4BD5BAC8" w14:textId="239B5D8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4B16B819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72795118" w14:textId="6337B720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24</w:t>
            </w:r>
          </w:p>
        </w:tc>
        <w:tc>
          <w:tcPr>
            <w:tcW w:w="381" w:type="pct"/>
            <w:vAlign w:val="center"/>
          </w:tcPr>
          <w:p w14:paraId="33290B51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evento</w:t>
            </w:r>
          </w:p>
        </w:tc>
        <w:tc>
          <w:tcPr>
            <w:tcW w:w="712" w:type="pct"/>
            <w:vAlign w:val="center"/>
          </w:tcPr>
          <w:p w14:paraId="48A3F72B" w14:textId="37F5DEB1" w:rsidR="00C43830" w:rsidRPr="008D362F" w:rsidRDefault="00C81117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nomeEvento</w:t>
            </w:r>
          </w:p>
        </w:tc>
        <w:tc>
          <w:tcPr>
            <w:tcW w:w="762" w:type="pct"/>
            <w:vAlign w:val="center"/>
          </w:tcPr>
          <w:p w14:paraId="554E172B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do evento segurado</w:t>
            </w:r>
          </w:p>
        </w:tc>
        <w:tc>
          <w:tcPr>
            <w:tcW w:w="559" w:type="pct"/>
            <w:vAlign w:val="center"/>
          </w:tcPr>
          <w:p w14:paraId="2FDBB1B3" w14:textId="6B50BE75" w:rsidR="00C43830" w:rsidRDefault="00C81117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1A3CFB25" w14:textId="1D1D92E2" w:rsidR="00C43830" w:rsidRDefault="00C81117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evento</w:t>
            </w:r>
          </w:p>
        </w:tc>
        <w:tc>
          <w:tcPr>
            <w:tcW w:w="304" w:type="pct"/>
            <w:vAlign w:val="center"/>
          </w:tcPr>
          <w:p w14:paraId="307B691F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097CAA53" w14:textId="69D3C7A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0E9EE063" w14:textId="1A60E11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0012EC38" w14:textId="11A6D97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70FCC0EF" w14:textId="48F0611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B82918E" w14:textId="48CACE6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534AFE" w14:paraId="59846972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41A163CF" w14:textId="2385A862" w:rsidR="00534AFE" w:rsidRPr="008D362F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25</w:t>
            </w:r>
          </w:p>
        </w:tc>
        <w:tc>
          <w:tcPr>
            <w:tcW w:w="381" w:type="pct"/>
            <w:vAlign w:val="center"/>
          </w:tcPr>
          <w:p w14:paraId="677ED609" w14:textId="5B0E6AF7" w:rsidR="00534AFE" w:rsidRPr="008D362F" w:rsidRDefault="002F5FE1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tipo proponente evento</w:t>
            </w:r>
          </w:p>
        </w:tc>
        <w:tc>
          <w:tcPr>
            <w:tcW w:w="712" w:type="pct"/>
            <w:vAlign w:val="center"/>
          </w:tcPr>
          <w:p w14:paraId="07E60F4F" w14:textId="5CCDC432" w:rsidR="00534AFE" w:rsidRPr="008D362F" w:rsidRDefault="00534AFE" w:rsidP="002F5FE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</w:t>
            </w:r>
            <w:r w:rsidR="002F5FE1">
              <w:rPr>
                <w:rFonts w:cs="Arial"/>
                <w:iCs/>
                <w:sz w:val="16"/>
                <w:szCs w:val="16"/>
              </w:rPr>
              <w:t>Tipo</w:t>
            </w:r>
            <w:r>
              <w:rPr>
                <w:rFonts w:cs="Arial"/>
                <w:iCs/>
                <w:sz w:val="16"/>
                <w:szCs w:val="16"/>
              </w:rPr>
              <w:t>Proponente</w:t>
            </w:r>
            <w:r w:rsidR="002F5FE1">
              <w:rPr>
                <w:rFonts w:cs="Arial"/>
                <w:iCs/>
                <w:sz w:val="16"/>
                <w:szCs w:val="16"/>
              </w:rPr>
              <w:t>Evento</w:t>
            </w:r>
          </w:p>
        </w:tc>
        <w:tc>
          <w:tcPr>
            <w:tcW w:w="762" w:type="pct"/>
            <w:vAlign w:val="center"/>
          </w:tcPr>
          <w:p w14:paraId="1FE5FCBA" w14:textId="047482DA" w:rsidR="00534AFE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Tipo de proponente/ contrato</w:t>
            </w:r>
          </w:p>
        </w:tc>
        <w:tc>
          <w:tcPr>
            <w:tcW w:w="559" w:type="pct"/>
            <w:vAlign w:val="center"/>
          </w:tcPr>
          <w:p w14:paraId="551D39CB" w14:textId="21D34AC7" w:rsidR="00534AFE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5D3F12DC" w14:textId="41E8801F" w:rsidR="00534AFE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evento</w:t>
            </w:r>
          </w:p>
        </w:tc>
        <w:tc>
          <w:tcPr>
            <w:tcW w:w="304" w:type="pct"/>
            <w:vAlign w:val="center"/>
          </w:tcPr>
          <w:p w14:paraId="57C37443" w14:textId="52161DDF" w:rsidR="00534AFE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00500F3A" w14:textId="4E4DC99D" w:rsidR="00534AFE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1A64D23B" w14:textId="275C6390" w:rsidR="00534AFE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28E1D0B7" w14:textId="1E645C9D" w:rsidR="00534AFE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7A10D5EC" w14:textId="0B41A996" w:rsidR="00534AFE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72EBC228" w14:textId="71139BF5" w:rsidR="00534AFE" w:rsidRDefault="00534AFE" w:rsidP="00534AF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03BB972F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47CE306D" w14:textId="715C8584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26</w:t>
            </w:r>
          </w:p>
        </w:tc>
        <w:tc>
          <w:tcPr>
            <w:tcW w:w="381" w:type="pct"/>
            <w:vAlign w:val="center"/>
          </w:tcPr>
          <w:p w14:paraId="4C24A2A8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categoria evento</w:t>
            </w:r>
          </w:p>
        </w:tc>
        <w:tc>
          <w:tcPr>
            <w:tcW w:w="712" w:type="pct"/>
            <w:vAlign w:val="center"/>
          </w:tcPr>
          <w:p w14:paraId="3480F7CD" w14:textId="0A8CB971" w:rsidR="00C43830" w:rsidRPr="008D362F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5D39">
              <w:rPr>
                <w:rFonts w:cs="Arial"/>
                <w:iCs/>
                <w:sz w:val="16"/>
                <w:szCs w:val="16"/>
              </w:rPr>
              <w:t>evnctgnom</w:t>
            </w:r>
          </w:p>
        </w:tc>
        <w:tc>
          <w:tcPr>
            <w:tcW w:w="762" w:type="pct"/>
            <w:vAlign w:val="center"/>
          </w:tcPr>
          <w:p w14:paraId="52AF351C" w14:textId="3355CD82" w:rsidR="00C43830" w:rsidRDefault="00C81117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</w:t>
            </w:r>
            <w:r w:rsidR="00C43830">
              <w:rPr>
                <w:rFonts w:cs="Arial"/>
                <w:iCs/>
                <w:sz w:val="16"/>
                <w:szCs w:val="16"/>
              </w:rPr>
              <w:t>ategoria do evento</w:t>
            </w:r>
          </w:p>
        </w:tc>
        <w:tc>
          <w:tcPr>
            <w:tcW w:w="559" w:type="pct"/>
            <w:vAlign w:val="center"/>
          </w:tcPr>
          <w:p w14:paraId="26955182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4964B600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FC6259">
              <w:rPr>
                <w:rFonts w:cs="Arial"/>
                <w:iCs/>
                <w:sz w:val="16"/>
                <w:szCs w:val="16"/>
              </w:rPr>
              <w:t>reakevnctg</w:t>
            </w:r>
          </w:p>
        </w:tc>
        <w:tc>
          <w:tcPr>
            <w:tcW w:w="304" w:type="pct"/>
            <w:vAlign w:val="center"/>
          </w:tcPr>
          <w:p w14:paraId="37A70CAB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1E9DE0D4" w14:textId="193C7C5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29C6DD4A" w14:textId="1852F64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D24232B" w14:textId="41BDAC9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7E6606CD" w14:textId="2494328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B1FF30A" w14:textId="6462DB3A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2F825698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4EA3A3AA" w14:textId="5D16B592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27</w:t>
            </w:r>
          </w:p>
        </w:tc>
        <w:tc>
          <w:tcPr>
            <w:tcW w:w="381" w:type="pct"/>
            <w:vAlign w:val="center"/>
          </w:tcPr>
          <w:p w14:paraId="76CA966F" w14:textId="77777777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tema evento</w:t>
            </w:r>
          </w:p>
        </w:tc>
        <w:tc>
          <w:tcPr>
            <w:tcW w:w="712" w:type="pct"/>
            <w:vAlign w:val="center"/>
          </w:tcPr>
          <w:p w14:paraId="54FA0CD2" w14:textId="084DE0E0" w:rsidR="00C43830" w:rsidRPr="008D362F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5D39">
              <w:rPr>
                <w:rFonts w:cs="Arial"/>
                <w:iCs/>
                <w:sz w:val="16"/>
                <w:szCs w:val="16"/>
              </w:rPr>
              <w:t>evntmanom</w:t>
            </w:r>
          </w:p>
        </w:tc>
        <w:tc>
          <w:tcPr>
            <w:tcW w:w="762" w:type="pct"/>
            <w:vAlign w:val="center"/>
          </w:tcPr>
          <w:p w14:paraId="17CAAEBB" w14:textId="5A2024F5" w:rsidR="00C43830" w:rsidRDefault="00C81117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Tema </w:t>
            </w:r>
            <w:r w:rsidR="00C43830">
              <w:rPr>
                <w:rFonts w:cs="Arial"/>
                <w:iCs/>
                <w:sz w:val="16"/>
                <w:szCs w:val="16"/>
              </w:rPr>
              <w:t>do evento</w:t>
            </w:r>
          </w:p>
        </w:tc>
        <w:tc>
          <w:tcPr>
            <w:tcW w:w="559" w:type="pct"/>
            <w:vAlign w:val="center"/>
          </w:tcPr>
          <w:p w14:paraId="559DF8A0" w14:textId="28A814F3" w:rsidR="00C43830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2857F0E9" w14:textId="405F7213" w:rsidR="00C43830" w:rsidRDefault="00B85D39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85D39">
              <w:rPr>
                <w:rFonts w:cs="Arial"/>
                <w:iCs/>
                <w:sz w:val="16"/>
                <w:szCs w:val="16"/>
              </w:rPr>
              <w:t>reakevntma</w:t>
            </w:r>
          </w:p>
        </w:tc>
        <w:tc>
          <w:tcPr>
            <w:tcW w:w="304" w:type="pct"/>
            <w:vAlign w:val="center"/>
          </w:tcPr>
          <w:p w14:paraId="50C1EBDE" w14:textId="7777777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3A827998" w14:textId="407B6D4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3A7F7CCF" w14:textId="3F8121C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7E3DAB4" w14:textId="57F9A3BC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0B4A0C80" w14:textId="1F0B585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32CE4D90" w14:textId="1148AA7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72D9A3F2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5F0979E2" w14:textId="07EAE9BA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28</w:t>
            </w:r>
          </w:p>
        </w:tc>
        <w:tc>
          <w:tcPr>
            <w:tcW w:w="381" w:type="pct"/>
            <w:vAlign w:val="center"/>
          </w:tcPr>
          <w:p w14:paraId="0995C9CB" w14:textId="1475A428" w:rsidR="00C43830" w:rsidRPr="00A938FE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data inicio vigencia seguro</w:t>
            </w:r>
          </w:p>
        </w:tc>
        <w:tc>
          <w:tcPr>
            <w:tcW w:w="712" w:type="pct"/>
            <w:vAlign w:val="center"/>
          </w:tcPr>
          <w:p w14:paraId="71BB8300" w14:textId="325AAC6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728C8">
              <w:rPr>
                <w:rFonts w:cs="Arial"/>
                <w:iCs/>
                <w:sz w:val="16"/>
                <w:szCs w:val="16"/>
              </w:rPr>
              <w:t>dataInicioVigenciaSeguro</w:t>
            </w:r>
          </w:p>
        </w:tc>
        <w:tc>
          <w:tcPr>
            <w:tcW w:w="762" w:type="pct"/>
            <w:vAlign w:val="center"/>
          </w:tcPr>
          <w:p w14:paraId="2DEB5386" w14:textId="78594BB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Data de início de vigência do seguro</w:t>
            </w:r>
          </w:p>
        </w:tc>
        <w:tc>
          <w:tcPr>
            <w:tcW w:w="559" w:type="pct"/>
            <w:vAlign w:val="center"/>
          </w:tcPr>
          <w:p w14:paraId="419D825F" w14:textId="69DB46B1" w:rsidR="00C43830" w:rsidRDefault="0020030E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529F5B97" w14:textId="52F89EB3" w:rsidR="00C43830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46898AF8" w14:textId="1234A97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9" w:type="pct"/>
            <w:vAlign w:val="center"/>
          </w:tcPr>
          <w:p w14:paraId="4AF51BC6" w14:textId="21FD29FC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53D6A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3CF2A44B" w14:textId="2BBF8AA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3959834" w14:textId="6E377EE3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6BC0E2B3" w14:textId="620BB037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61C5CFEE" w14:textId="75742198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0E0ED0B1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6B2A07D6" w14:textId="7C478831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29</w:t>
            </w:r>
          </w:p>
        </w:tc>
        <w:tc>
          <w:tcPr>
            <w:tcW w:w="381" w:type="pct"/>
            <w:vAlign w:val="center"/>
          </w:tcPr>
          <w:p w14:paraId="467B8052" w14:textId="54524316" w:rsidR="00C43830" w:rsidRPr="00A938FE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data fim vigencia seguro</w:t>
            </w:r>
          </w:p>
        </w:tc>
        <w:tc>
          <w:tcPr>
            <w:tcW w:w="712" w:type="pct"/>
            <w:vAlign w:val="center"/>
          </w:tcPr>
          <w:p w14:paraId="35404E85" w14:textId="5CD68CC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728C8">
              <w:rPr>
                <w:rFonts w:cs="Arial"/>
                <w:iCs/>
                <w:sz w:val="16"/>
                <w:szCs w:val="16"/>
              </w:rPr>
              <w:t>dataFimVigenciaSeguro</w:t>
            </w:r>
          </w:p>
        </w:tc>
        <w:tc>
          <w:tcPr>
            <w:tcW w:w="762" w:type="pct"/>
            <w:vAlign w:val="center"/>
          </w:tcPr>
          <w:p w14:paraId="0C7CCEC6" w14:textId="3256BC1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Data de término de vigência</w:t>
            </w:r>
          </w:p>
        </w:tc>
        <w:tc>
          <w:tcPr>
            <w:tcW w:w="559" w:type="pct"/>
            <w:vAlign w:val="center"/>
          </w:tcPr>
          <w:p w14:paraId="7F1118C2" w14:textId="0FFB6D41" w:rsidR="00C43830" w:rsidRDefault="0020030E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4DEFBF84" w14:textId="4AF371C1" w:rsidR="00C43830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0192FA4E" w14:textId="7910CBD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9" w:type="pct"/>
            <w:vAlign w:val="center"/>
          </w:tcPr>
          <w:p w14:paraId="58C04691" w14:textId="2CCB8DAA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53D6A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78F0A9B8" w14:textId="0339A87A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3ABFF17" w14:textId="5601054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38CCEBE4" w14:textId="0034F834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88250C9" w14:textId="0B2280DE" w:rsidR="00C43830" w:rsidRPr="00603961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517C23A6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6AC96A51" w14:textId="4F2A3988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30</w:t>
            </w:r>
          </w:p>
        </w:tc>
        <w:tc>
          <w:tcPr>
            <w:tcW w:w="381" w:type="pct"/>
            <w:vAlign w:val="center"/>
          </w:tcPr>
          <w:p w14:paraId="519C2A1C" w14:textId="3728B52E" w:rsidR="00C43830" w:rsidRPr="008D362F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2B21">
              <w:rPr>
                <w:rFonts w:cs="Arial"/>
                <w:iCs/>
                <w:sz w:val="16"/>
                <w:szCs w:val="16"/>
              </w:rPr>
              <w:t>texto descricao objeto risco</w:t>
            </w:r>
          </w:p>
        </w:tc>
        <w:tc>
          <w:tcPr>
            <w:tcW w:w="712" w:type="pct"/>
            <w:vAlign w:val="center"/>
          </w:tcPr>
          <w:p w14:paraId="4EE7AE5B" w14:textId="73B99253" w:rsidR="00C43830" w:rsidRPr="008D362F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2B21">
              <w:rPr>
                <w:rFonts w:cs="Arial"/>
                <w:iCs/>
                <w:sz w:val="16"/>
                <w:szCs w:val="16"/>
              </w:rPr>
              <w:t>textoDescricaoObjetoRisco</w:t>
            </w:r>
          </w:p>
        </w:tc>
        <w:tc>
          <w:tcPr>
            <w:tcW w:w="762" w:type="pct"/>
            <w:vAlign w:val="center"/>
          </w:tcPr>
          <w:p w14:paraId="6234A966" w14:textId="6B41781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Descrição do evento (texto livre)</w:t>
            </w:r>
          </w:p>
        </w:tc>
        <w:tc>
          <w:tcPr>
            <w:tcW w:w="559" w:type="pct"/>
            <w:vAlign w:val="center"/>
          </w:tcPr>
          <w:p w14:paraId="50747F96" w14:textId="7E13CB37" w:rsidR="00C43830" w:rsidRDefault="007F4FDA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0A783EDD" w14:textId="2211677E" w:rsidR="00C43830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2B21">
              <w:rPr>
                <w:rFonts w:cs="Arial"/>
                <w:iCs/>
                <w:sz w:val="16"/>
                <w:szCs w:val="16"/>
              </w:rPr>
              <w:t>ItemDocumento</w:t>
            </w:r>
          </w:p>
        </w:tc>
        <w:tc>
          <w:tcPr>
            <w:tcW w:w="304" w:type="pct"/>
            <w:vAlign w:val="center"/>
          </w:tcPr>
          <w:p w14:paraId="2918C28F" w14:textId="35F06EC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9" w:type="pct"/>
            <w:vAlign w:val="center"/>
          </w:tcPr>
          <w:p w14:paraId="35ECB833" w14:textId="2EE6593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266B1B62" w14:textId="45B66AF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760640FC" w14:textId="02315A7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0D52F2E6" w14:textId="3A673C6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423D0E36" w14:textId="2584FA5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7EBC8724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3DFF20BC" w14:textId="3F0F9F1B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31</w:t>
            </w:r>
          </w:p>
        </w:tc>
        <w:tc>
          <w:tcPr>
            <w:tcW w:w="381" w:type="pct"/>
            <w:vAlign w:val="center"/>
          </w:tcPr>
          <w:p w14:paraId="2D40D3C8" w14:textId="216C3A8B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texto questao</w:t>
            </w:r>
          </w:p>
        </w:tc>
        <w:tc>
          <w:tcPr>
            <w:tcW w:w="712" w:type="pct"/>
            <w:vAlign w:val="center"/>
          </w:tcPr>
          <w:p w14:paraId="778E213B" w14:textId="03BE8189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qsttxt</w:t>
            </w:r>
          </w:p>
        </w:tc>
        <w:tc>
          <w:tcPr>
            <w:tcW w:w="762" w:type="pct"/>
            <w:vAlign w:val="center"/>
          </w:tcPr>
          <w:p w14:paraId="387F409A" w14:textId="6CC6833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Questões do questionário</w:t>
            </w:r>
          </w:p>
        </w:tc>
        <w:tc>
          <w:tcPr>
            <w:tcW w:w="559" w:type="pct"/>
            <w:vAlign w:val="center"/>
          </w:tcPr>
          <w:p w14:paraId="25063984" w14:textId="6A84BCD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0B25A16F" w14:textId="1D8DF88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24626F">
              <w:rPr>
                <w:rFonts w:cs="Arial"/>
                <w:iCs/>
                <w:sz w:val="16"/>
                <w:szCs w:val="16"/>
              </w:rPr>
              <w:t>reikqst</w:t>
            </w:r>
          </w:p>
        </w:tc>
        <w:tc>
          <w:tcPr>
            <w:tcW w:w="304" w:type="pct"/>
            <w:vAlign w:val="center"/>
          </w:tcPr>
          <w:p w14:paraId="229DBBC3" w14:textId="3BF5101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9" w:type="pct"/>
            <w:vAlign w:val="center"/>
          </w:tcPr>
          <w:p w14:paraId="1838EDE7" w14:textId="55F9105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5D6D9656" w14:textId="79857C1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502D4BDD" w14:textId="10F5F13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293E18DF" w14:textId="4634B99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4E4CF881" w14:textId="6FC1403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03B1B9BB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21128604" w14:textId="1B86C12A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32</w:t>
            </w:r>
          </w:p>
        </w:tc>
        <w:tc>
          <w:tcPr>
            <w:tcW w:w="381" w:type="pct"/>
            <w:vAlign w:val="center"/>
          </w:tcPr>
          <w:p w14:paraId="20DB049C" w14:textId="6D8DBEDA" w:rsidR="00C43830" w:rsidRPr="008D362F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texto resposta</w:t>
            </w:r>
          </w:p>
        </w:tc>
        <w:tc>
          <w:tcPr>
            <w:tcW w:w="712" w:type="pct"/>
            <w:vAlign w:val="center"/>
          </w:tcPr>
          <w:p w14:paraId="0B583980" w14:textId="3ACA2660" w:rsidR="00C43830" w:rsidRPr="008D362F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2B21">
              <w:rPr>
                <w:rFonts w:cs="Arial"/>
                <w:iCs/>
                <w:sz w:val="16"/>
                <w:szCs w:val="16"/>
              </w:rPr>
              <w:t>textoResposta</w:t>
            </w:r>
          </w:p>
        </w:tc>
        <w:tc>
          <w:tcPr>
            <w:tcW w:w="762" w:type="pct"/>
            <w:vAlign w:val="center"/>
          </w:tcPr>
          <w:p w14:paraId="570E720A" w14:textId="4B3C030C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Respostas do questionário</w:t>
            </w:r>
          </w:p>
        </w:tc>
        <w:tc>
          <w:tcPr>
            <w:tcW w:w="559" w:type="pct"/>
            <w:vAlign w:val="center"/>
          </w:tcPr>
          <w:p w14:paraId="7CFAD166" w14:textId="474635DD" w:rsidR="00C43830" w:rsidRDefault="0020030E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76F3B2FA" w14:textId="0F7A9789" w:rsidR="00C43830" w:rsidRDefault="00C92B21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2B21">
              <w:rPr>
                <w:rFonts w:cs="Arial"/>
                <w:iCs/>
                <w:sz w:val="16"/>
                <w:szCs w:val="16"/>
              </w:rPr>
              <w:t>RespostaListaQuestionario</w:t>
            </w:r>
          </w:p>
        </w:tc>
        <w:tc>
          <w:tcPr>
            <w:tcW w:w="304" w:type="pct"/>
            <w:vAlign w:val="center"/>
          </w:tcPr>
          <w:p w14:paraId="52A2A13D" w14:textId="2F1F1AB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9" w:type="pct"/>
            <w:vAlign w:val="center"/>
          </w:tcPr>
          <w:p w14:paraId="441094C6" w14:textId="4EF5658C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1B6720A3" w14:textId="7E9BCB8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5E5BBBD2" w14:textId="39DB91F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624FA1F4" w14:textId="377AC8A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404E9E1" w14:textId="7C70A36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1C2C78EB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73A4E63D" w14:textId="5E244967" w:rsidR="00C43830" w:rsidRPr="008D362F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33</w:t>
            </w:r>
          </w:p>
        </w:tc>
        <w:tc>
          <w:tcPr>
            <w:tcW w:w="381" w:type="pct"/>
            <w:vAlign w:val="center"/>
          </w:tcPr>
          <w:p w14:paraId="6B3C55CF" w14:textId="0BB91D6A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cobertura</w:t>
            </w:r>
          </w:p>
        </w:tc>
        <w:tc>
          <w:tcPr>
            <w:tcW w:w="712" w:type="pct"/>
            <w:vAlign w:val="center"/>
          </w:tcPr>
          <w:p w14:paraId="5D7A05EA" w14:textId="46646DA3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E6432">
              <w:rPr>
                <w:rFonts w:cs="Arial"/>
                <w:iCs/>
                <w:sz w:val="16"/>
                <w:szCs w:val="16"/>
              </w:rPr>
              <w:t>cbtnom</w:t>
            </w:r>
          </w:p>
        </w:tc>
        <w:tc>
          <w:tcPr>
            <w:tcW w:w="762" w:type="pct"/>
            <w:vAlign w:val="center"/>
          </w:tcPr>
          <w:p w14:paraId="6AB035F5" w14:textId="7990BDFC" w:rsidR="00C43830" w:rsidRPr="00C407C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cobertura contratada</w:t>
            </w:r>
          </w:p>
        </w:tc>
        <w:tc>
          <w:tcPr>
            <w:tcW w:w="559" w:type="pct"/>
            <w:vAlign w:val="center"/>
          </w:tcPr>
          <w:p w14:paraId="1644F381" w14:textId="40D5616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4BEFCE78" w14:textId="4B50D6E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3E6432">
              <w:rPr>
                <w:rFonts w:cs="Arial"/>
                <w:iCs/>
                <w:sz w:val="16"/>
                <w:szCs w:val="16"/>
              </w:rPr>
              <w:t>reikcbt</w:t>
            </w:r>
          </w:p>
        </w:tc>
        <w:tc>
          <w:tcPr>
            <w:tcW w:w="304" w:type="pct"/>
            <w:vAlign w:val="center"/>
          </w:tcPr>
          <w:p w14:paraId="2D41BF12" w14:textId="7EC84EC9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4E4BDFF1" w14:textId="6BB07EC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78D575DF" w14:textId="7F5BFEB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3017F714" w14:textId="074736A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07EC9935" w14:textId="52096B4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1ABE3E14" w14:textId="4E657A3A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0030E" w14:paraId="6D847538" w14:textId="77777777" w:rsidTr="00327579">
        <w:trPr>
          <w:cantSplit/>
          <w:trHeight w:val="301"/>
        </w:trPr>
        <w:tc>
          <w:tcPr>
            <w:tcW w:w="178" w:type="pct"/>
            <w:vAlign w:val="center"/>
          </w:tcPr>
          <w:p w14:paraId="0C05DBF4" w14:textId="5527CE08" w:rsidR="0020030E" w:rsidRPr="008D362F" w:rsidRDefault="00D3109C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34</w:t>
            </w:r>
          </w:p>
        </w:tc>
        <w:tc>
          <w:tcPr>
            <w:tcW w:w="381" w:type="pct"/>
            <w:vAlign w:val="center"/>
          </w:tcPr>
          <w:p w14:paraId="2B6AC9FE" w14:textId="4C1FF5EA" w:rsidR="0020030E" w:rsidRPr="008D362F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valor limite maximo indenizacao</w:t>
            </w:r>
          </w:p>
        </w:tc>
        <w:tc>
          <w:tcPr>
            <w:tcW w:w="712" w:type="pct"/>
            <w:vAlign w:val="center"/>
          </w:tcPr>
          <w:p w14:paraId="76D7FABA" w14:textId="110D7906" w:rsidR="0020030E" w:rsidRPr="008D362F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valorLimiteMaximoIndenizacao</w:t>
            </w:r>
          </w:p>
        </w:tc>
        <w:tc>
          <w:tcPr>
            <w:tcW w:w="762" w:type="pct"/>
            <w:vAlign w:val="center"/>
          </w:tcPr>
          <w:p w14:paraId="43923D62" w14:textId="5507C6F3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do LMI da cobertura contratada</w:t>
            </w:r>
          </w:p>
        </w:tc>
        <w:tc>
          <w:tcPr>
            <w:tcW w:w="559" w:type="pct"/>
          </w:tcPr>
          <w:p w14:paraId="66DE3521" w14:textId="5E9E6E24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748F6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687DEE44" w14:textId="1E8ECCF9" w:rsidR="0020030E" w:rsidRDefault="00AA286A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Cobertura</w:t>
            </w:r>
          </w:p>
        </w:tc>
        <w:tc>
          <w:tcPr>
            <w:tcW w:w="304" w:type="pct"/>
            <w:vAlign w:val="center"/>
          </w:tcPr>
          <w:p w14:paraId="56BAB30C" w14:textId="1F358657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4785E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5373A867" w14:textId="196B5D9A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2C1E62B8" w14:textId="260EF171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24BE0736" w14:textId="265144E2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6574E482" w14:textId="16CC5ADC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506F4670" w14:textId="38C66BB6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0030E" w14:paraId="6D40A016" w14:textId="77777777" w:rsidTr="00327579">
        <w:trPr>
          <w:cantSplit/>
          <w:trHeight w:val="301"/>
        </w:trPr>
        <w:tc>
          <w:tcPr>
            <w:tcW w:w="178" w:type="pct"/>
            <w:vAlign w:val="center"/>
          </w:tcPr>
          <w:p w14:paraId="0D91E925" w14:textId="789E9152" w:rsidR="0020030E" w:rsidRDefault="00D3109C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35</w:t>
            </w:r>
          </w:p>
        </w:tc>
        <w:tc>
          <w:tcPr>
            <w:tcW w:w="381" w:type="pct"/>
            <w:vAlign w:val="center"/>
          </w:tcPr>
          <w:p w14:paraId="6ECE259C" w14:textId="018C1F8C" w:rsidR="0020030E" w:rsidRPr="008D362F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valor premio</w:t>
            </w:r>
          </w:p>
        </w:tc>
        <w:tc>
          <w:tcPr>
            <w:tcW w:w="712" w:type="pct"/>
            <w:vAlign w:val="center"/>
          </w:tcPr>
          <w:p w14:paraId="6084DE6B" w14:textId="538091B9" w:rsidR="0020030E" w:rsidRPr="008D362F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valorPremio</w:t>
            </w:r>
          </w:p>
        </w:tc>
        <w:tc>
          <w:tcPr>
            <w:tcW w:w="762" w:type="pct"/>
            <w:vAlign w:val="center"/>
          </w:tcPr>
          <w:p w14:paraId="127A88C9" w14:textId="4F894FBF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do prêmio líquido da cobertura</w:t>
            </w:r>
          </w:p>
        </w:tc>
        <w:tc>
          <w:tcPr>
            <w:tcW w:w="559" w:type="pct"/>
          </w:tcPr>
          <w:p w14:paraId="754C056C" w14:textId="7B1A5BF8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748F6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7655465A" w14:textId="5B0AD1E7" w:rsidR="0020030E" w:rsidRDefault="00AA286A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Cobertura</w:t>
            </w:r>
          </w:p>
        </w:tc>
        <w:tc>
          <w:tcPr>
            <w:tcW w:w="304" w:type="pct"/>
            <w:vAlign w:val="center"/>
          </w:tcPr>
          <w:p w14:paraId="64558AF5" w14:textId="222EF805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6994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40C0BBE9" w14:textId="46F291D8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2EA104B1" w14:textId="2F1EEB07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723DC6A6" w14:textId="502B3113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1F583CF9" w14:textId="24069553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1727DB8D" w14:textId="2B9B4873" w:rsidR="0020030E" w:rsidRDefault="0020030E" w:rsidP="0020030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16B08B59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1917D9C7" w14:textId="268C19A1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36</w:t>
            </w:r>
          </w:p>
        </w:tc>
        <w:tc>
          <w:tcPr>
            <w:tcW w:w="381" w:type="pct"/>
            <w:vAlign w:val="center"/>
          </w:tcPr>
          <w:p w14:paraId="29A631FD" w14:textId="5C66A745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texto participacao segurado</w:t>
            </w:r>
          </w:p>
        </w:tc>
        <w:tc>
          <w:tcPr>
            <w:tcW w:w="712" w:type="pct"/>
            <w:vAlign w:val="center"/>
          </w:tcPr>
          <w:p w14:paraId="0245A6D7" w14:textId="631030E0" w:rsidR="00C43830" w:rsidRPr="008D362F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textoParticipacaoSegurado</w:t>
            </w:r>
          </w:p>
        </w:tc>
        <w:tc>
          <w:tcPr>
            <w:tcW w:w="762" w:type="pct"/>
            <w:vAlign w:val="center"/>
          </w:tcPr>
          <w:p w14:paraId="47A1B2D9" w14:textId="67CD22D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Texto participação obrigatória do segurado</w:t>
            </w:r>
          </w:p>
        </w:tc>
        <w:tc>
          <w:tcPr>
            <w:tcW w:w="559" w:type="pct"/>
            <w:vAlign w:val="center"/>
          </w:tcPr>
          <w:p w14:paraId="3991C2C9" w14:textId="50D51FB1" w:rsidR="00C43830" w:rsidRDefault="0020030E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ItemDocumentoEBO</w:t>
            </w:r>
          </w:p>
        </w:tc>
        <w:tc>
          <w:tcPr>
            <w:tcW w:w="356" w:type="pct"/>
            <w:vAlign w:val="center"/>
          </w:tcPr>
          <w:p w14:paraId="77546844" w14:textId="014A82A8" w:rsidR="00C43830" w:rsidRDefault="00AA286A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Cobertura</w:t>
            </w:r>
          </w:p>
        </w:tc>
        <w:tc>
          <w:tcPr>
            <w:tcW w:w="304" w:type="pct"/>
            <w:vAlign w:val="center"/>
          </w:tcPr>
          <w:p w14:paraId="451E4977" w14:textId="57A3262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6994">
              <w:rPr>
                <w:rFonts w:cs="Arial"/>
                <w:iCs/>
                <w:sz w:val="16"/>
                <w:szCs w:val="16"/>
              </w:rPr>
              <w:t>VARCHAR2(4000)</w:t>
            </w:r>
          </w:p>
        </w:tc>
        <w:tc>
          <w:tcPr>
            <w:tcW w:w="509" w:type="pct"/>
            <w:vAlign w:val="center"/>
          </w:tcPr>
          <w:p w14:paraId="35F53F63" w14:textId="116C619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353" w:type="pct"/>
            <w:vAlign w:val="center"/>
          </w:tcPr>
          <w:p w14:paraId="6E1A4682" w14:textId="7F373F9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010FDE92" w14:textId="058E64B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43DECFD6" w14:textId="42BA551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55D82C97" w14:textId="015F04F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2EEFE695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263A88B4" w14:textId="4AE2C02D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37</w:t>
            </w:r>
          </w:p>
        </w:tc>
        <w:tc>
          <w:tcPr>
            <w:tcW w:w="381" w:type="pct"/>
            <w:vAlign w:val="center"/>
          </w:tcPr>
          <w:p w14:paraId="2E9B3743" w14:textId="17DCDA6A" w:rsidR="00C43830" w:rsidRPr="00264B6B" w:rsidRDefault="00DD5DE3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premio cobertura</w:t>
            </w:r>
          </w:p>
        </w:tc>
        <w:tc>
          <w:tcPr>
            <w:tcW w:w="712" w:type="pct"/>
            <w:vAlign w:val="center"/>
          </w:tcPr>
          <w:p w14:paraId="0BE1B0FF" w14:textId="4DB18346" w:rsidR="00C43830" w:rsidRDefault="00DD5DE3" w:rsidP="00DD5DE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valorPremioCobertura</w:t>
            </w:r>
          </w:p>
        </w:tc>
        <w:tc>
          <w:tcPr>
            <w:tcW w:w="762" w:type="pct"/>
            <w:vAlign w:val="center"/>
          </w:tcPr>
          <w:p w14:paraId="1FE8CDF5" w14:textId="1F913CF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prêmio líquido coberturas</w:t>
            </w:r>
          </w:p>
        </w:tc>
        <w:tc>
          <w:tcPr>
            <w:tcW w:w="559" w:type="pct"/>
            <w:vAlign w:val="center"/>
          </w:tcPr>
          <w:p w14:paraId="6C4FE101" w14:textId="7BD039F3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4F77D04F" w14:textId="7E4C12AA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993CDD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304" w:type="pct"/>
            <w:vAlign w:val="center"/>
          </w:tcPr>
          <w:p w14:paraId="427F44BC" w14:textId="60E0A262" w:rsidR="00C43830" w:rsidRDefault="00EE4C98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E4C98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76C14519" w14:textId="1A912FC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569EA206" w14:textId="325BA9B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1EBAAF9A" w14:textId="018AA66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4BFF4C4F" w14:textId="3F1D82F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1C1F602C" w14:textId="6A374D79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5AC4ACF8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5010FA5F" w14:textId="4BE18E40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38</w:t>
            </w:r>
          </w:p>
        </w:tc>
        <w:tc>
          <w:tcPr>
            <w:tcW w:w="381" w:type="pct"/>
            <w:vAlign w:val="center"/>
          </w:tcPr>
          <w:p w14:paraId="3661F7A3" w14:textId="21EC450D" w:rsidR="00C43830" w:rsidRPr="00264B6B" w:rsidRDefault="00DD5DE3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premio clausula</w:t>
            </w:r>
          </w:p>
        </w:tc>
        <w:tc>
          <w:tcPr>
            <w:tcW w:w="712" w:type="pct"/>
            <w:vAlign w:val="center"/>
          </w:tcPr>
          <w:p w14:paraId="6765FBFC" w14:textId="2FEA5686" w:rsidR="00C43830" w:rsidRDefault="00DD5DE3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valorPremioClausula</w:t>
            </w:r>
          </w:p>
        </w:tc>
        <w:tc>
          <w:tcPr>
            <w:tcW w:w="762" w:type="pct"/>
            <w:vAlign w:val="center"/>
          </w:tcPr>
          <w:p w14:paraId="4E80CF3C" w14:textId="72EDD9A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prêmio líquido cláusulas</w:t>
            </w:r>
          </w:p>
        </w:tc>
        <w:tc>
          <w:tcPr>
            <w:tcW w:w="559" w:type="pct"/>
            <w:vAlign w:val="center"/>
          </w:tcPr>
          <w:p w14:paraId="3E9AFEB9" w14:textId="4774F97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5B2AD573" w14:textId="6D93583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993CDD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304" w:type="pct"/>
            <w:vAlign w:val="center"/>
          </w:tcPr>
          <w:p w14:paraId="154B793E" w14:textId="6DB7186B" w:rsidR="00C43830" w:rsidRDefault="00EE4C98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E4C98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0B76F88C" w14:textId="4EE3C68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6E29CF19" w14:textId="66A4024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54FAF3C8" w14:textId="3CF8708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3A6729AE" w14:textId="2200D15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2B6D2E0" w14:textId="146CC81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260579D3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426A62DC" w14:textId="524AD645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39</w:t>
            </w:r>
          </w:p>
        </w:tc>
        <w:tc>
          <w:tcPr>
            <w:tcW w:w="381" w:type="pct"/>
            <w:vAlign w:val="center"/>
          </w:tcPr>
          <w:p w14:paraId="065F5716" w14:textId="2CA60BF9" w:rsidR="00C43830" w:rsidRPr="00264B6B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premio liquido total</w:t>
            </w:r>
          </w:p>
        </w:tc>
        <w:tc>
          <w:tcPr>
            <w:tcW w:w="712" w:type="pct"/>
            <w:vAlign w:val="center"/>
          </w:tcPr>
          <w:p w14:paraId="129C8D35" w14:textId="57FA7C29" w:rsidR="00C43830" w:rsidRDefault="00DD5DE3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valorPremioCobertura + valorPremioClausula + valorPremioServico</w:t>
            </w:r>
          </w:p>
        </w:tc>
        <w:tc>
          <w:tcPr>
            <w:tcW w:w="762" w:type="pct"/>
            <w:vAlign w:val="center"/>
          </w:tcPr>
          <w:p w14:paraId="1AE1F629" w14:textId="2E90C2D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prêmio líquido total</w:t>
            </w:r>
          </w:p>
        </w:tc>
        <w:tc>
          <w:tcPr>
            <w:tcW w:w="559" w:type="pct"/>
            <w:vAlign w:val="center"/>
          </w:tcPr>
          <w:p w14:paraId="69AD3671" w14:textId="48AC3E33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350E8C0E" w14:textId="12DB0D1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993CDD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304" w:type="pct"/>
            <w:vAlign w:val="center"/>
          </w:tcPr>
          <w:p w14:paraId="0A1FCA5C" w14:textId="01CB707E" w:rsidR="00C43830" w:rsidRDefault="00EE4C98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E4C98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00A2D3AA" w14:textId="1343267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019EC2A1" w14:textId="2C44ABAA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29D51DD" w14:textId="617A710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285A532E" w14:textId="314ECBF9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C35C64E" w14:textId="36F3CC4D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0419B0" w14:paraId="55D6E23B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0BB7317E" w14:textId="6A81CBB1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40</w:t>
            </w:r>
          </w:p>
        </w:tc>
        <w:tc>
          <w:tcPr>
            <w:tcW w:w="381" w:type="pct"/>
            <w:vAlign w:val="center"/>
          </w:tcPr>
          <w:p w14:paraId="0DF2725D" w14:textId="099C0EC6" w:rsidR="000419B0" w:rsidRPr="006A438E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custo apolice</w:t>
            </w:r>
          </w:p>
        </w:tc>
        <w:tc>
          <w:tcPr>
            <w:tcW w:w="712" w:type="pct"/>
            <w:vAlign w:val="center"/>
          </w:tcPr>
          <w:p w14:paraId="668FDF9D" w14:textId="685D1C54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valorCustoApolice</w:t>
            </w:r>
          </w:p>
        </w:tc>
        <w:tc>
          <w:tcPr>
            <w:tcW w:w="762" w:type="pct"/>
            <w:vAlign w:val="center"/>
          </w:tcPr>
          <w:p w14:paraId="356BCF44" w14:textId="514B4C5A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custo da apólice</w:t>
            </w:r>
          </w:p>
        </w:tc>
        <w:tc>
          <w:tcPr>
            <w:tcW w:w="559" w:type="pct"/>
            <w:vAlign w:val="center"/>
          </w:tcPr>
          <w:p w14:paraId="38828272" w14:textId="7E77437F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01D32549" w14:textId="08E5625D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1C4A1B24" w14:textId="5B2DA7BA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354E4E21" w14:textId="1226A641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6C980492" w14:textId="41F16C55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1EF445A9" w14:textId="65D5C1DB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3CA9172B" w14:textId="547AEB9D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3DEA9587" w14:textId="0AADC5F2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0419B0" w14:paraId="5543C308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0DDE909B" w14:textId="3CD9C68A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41</w:t>
            </w:r>
          </w:p>
        </w:tc>
        <w:tc>
          <w:tcPr>
            <w:tcW w:w="381" w:type="pct"/>
            <w:vAlign w:val="center"/>
          </w:tcPr>
          <w:p w14:paraId="77EB81CD" w14:textId="0F4ECF2C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valor imposto operacao financeira</w:t>
            </w:r>
          </w:p>
        </w:tc>
        <w:tc>
          <w:tcPr>
            <w:tcW w:w="712" w:type="pct"/>
            <w:vAlign w:val="center"/>
          </w:tcPr>
          <w:p w14:paraId="6E9ACF07" w14:textId="724F8E0A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762" w:type="pct"/>
            <w:vAlign w:val="center"/>
          </w:tcPr>
          <w:p w14:paraId="56A8E3DC" w14:textId="0019B839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IOF</w:t>
            </w:r>
          </w:p>
        </w:tc>
        <w:tc>
          <w:tcPr>
            <w:tcW w:w="559" w:type="pct"/>
            <w:vAlign w:val="center"/>
          </w:tcPr>
          <w:p w14:paraId="667673E1" w14:textId="72D7D16F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7F1FBEB6" w14:textId="4877D965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304" w:type="pct"/>
            <w:vAlign w:val="center"/>
          </w:tcPr>
          <w:p w14:paraId="440534BB" w14:textId="507CC56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16C4C713" w14:textId="6FC4BFFC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7121D194" w14:textId="478F9B92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39721B32" w14:textId="6B5014E4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7035CF01" w14:textId="7A3E5B65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5B5346D5" w14:textId="45453989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47906DB2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368004E6" w14:textId="356A079A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42</w:t>
            </w:r>
          </w:p>
        </w:tc>
        <w:tc>
          <w:tcPr>
            <w:tcW w:w="381" w:type="pct"/>
            <w:vAlign w:val="center"/>
          </w:tcPr>
          <w:p w14:paraId="6848CADD" w14:textId="14AEE88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premio total</w:t>
            </w:r>
          </w:p>
        </w:tc>
        <w:tc>
          <w:tcPr>
            <w:tcW w:w="712" w:type="pct"/>
            <w:vAlign w:val="center"/>
          </w:tcPr>
          <w:p w14:paraId="22224C32" w14:textId="6B7560A6" w:rsidR="00C43830" w:rsidRDefault="00DD5DE3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valorPremioCobertura + valorPremioClausula + valorPremioServico + </w:t>
            </w:r>
            <w:r w:rsidRPr="000419B0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762" w:type="pct"/>
            <w:vAlign w:val="center"/>
          </w:tcPr>
          <w:p w14:paraId="6008E6DF" w14:textId="0346C997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prêmio total a vista</w:t>
            </w:r>
          </w:p>
        </w:tc>
        <w:tc>
          <w:tcPr>
            <w:tcW w:w="559" w:type="pct"/>
            <w:vAlign w:val="center"/>
          </w:tcPr>
          <w:p w14:paraId="18D1DD61" w14:textId="3BD4C311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6" w:type="pct"/>
            <w:vAlign w:val="center"/>
          </w:tcPr>
          <w:p w14:paraId="46268317" w14:textId="6C4C378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993CDD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304" w:type="pct"/>
            <w:vAlign w:val="center"/>
          </w:tcPr>
          <w:p w14:paraId="4E7FF3AE" w14:textId="3A70E174" w:rsidR="00C43830" w:rsidRDefault="00EE4C98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E4C98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23CAD914" w14:textId="6A062579" w:rsidR="00C43830" w:rsidRDefault="00C43830" w:rsidP="0066364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0C9EFDB3" w14:textId="0BBD22C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A7781B6" w14:textId="71EADB6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5E02D997" w14:textId="59EF7BA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2E625265" w14:textId="53674D9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131C2D7C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239DDD01" w14:textId="38AEB849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43</w:t>
            </w:r>
          </w:p>
        </w:tc>
        <w:tc>
          <w:tcPr>
            <w:tcW w:w="381" w:type="pct"/>
            <w:vAlign w:val="center"/>
          </w:tcPr>
          <w:p w14:paraId="3BEE2610" w14:textId="468FCF7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nome forma pagamento</w:t>
            </w:r>
          </w:p>
        </w:tc>
        <w:tc>
          <w:tcPr>
            <w:tcW w:w="712" w:type="pct"/>
            <w:vAlign w:val="center"/>
          </w:tcPr>
          <w:p w14:paraId="3FB026AE" w14:textId="64E3D7FE" w:rsidR="00C43830" w:rsidRDefault="00AA286A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nomeFormaPagamento</w:t>
            </w:r>
          </w:p>
        </w:tc>
        <w:tc>
          <w:tcPr>
            <w:tcW w:w="762" w:type="pct"/>
            <w:vAlign w:val="center"/>
          </w:tcPr>
          <w:p w14:paraId="6DB631A8" w14:textId="4F48915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Descrição formas de pagamento</w:t>
            </w:r>
          </w:p>
        </w:tc>
        <w:tc>
          <w:tcPr>
            <w:tcW w:w="559" w:type="pct"/>
            <w:vAlign w:val="center"/>
          </w:tcPr>
          <w:p w14:paraId="17E83287" w14:textId="1FA90E14" w:rsidR="00C43830" w:rsidRDefault="00AA286A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71D853FC" w14:textId="1F9E2CB3" w:rsidR="00C43830" w:rsidRDefault="00AA286A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304" w:type="pct"/>
            <w:vAlign w:val="center"/>
          </w:tcPr>
          <w:p w14:paraId="63C8B428" w14:textId="3E40890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9" w:type="pct"/>
            <w:vAlign w:val="center"/>
          </w:tcPr>
          <w:p w14:paraId="25B43F4B" w14:textId="08D887C6" w:rsidR="00C43830" w:rsidRDefault="00C43830" w:rsidP="00663645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12A4A0A6" w14:textId="75D132F8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50B3CE4E" w14:textId="759D4D40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663DCA33" w14:textId="2EA9858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6B82E649" w14:textId="3873D6C5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64FB3" w14:paraId="1EFBF60B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37AC19A8" w14:textId="3EFE54E9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44</w:t>
            </w:r>
          </w:p>
        </w:tc>
        <w:tc>
          <w:tcPr>
            <w:tcW w:w="381" w:type="pct"/>
            <w:vAlign w:val="center"/>
          </w:tcPr>
          <w:p w14:paraId="60612310" w14:textId="122580B5" w:rsidR="00264FB3" w:rsidRPr="00DD5DE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primeira parcela</w:t>
            </w:r>
          </w:p>
        </w:tc>
        <w:tc>
          <w:tcPr>
            <w:tcW w:w="712" w:type="pct"/>
            <w:vAlign w:val="center"/>
          </w:tcPr>
          <w:p w14:paraId="098AFF46" w14:textId="1109C2D5" w:rsidR="00264FB3" w:rsidRPr="00993CDD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valorPrimeiraParcela</w:t>
            </w:r>
          </w:p>
        </w:tc>
        <w:tc>
          <w:tcPr>
            <w:tcW w:w="762" w:type="pct"/>
            <w:vAlign w:val="center"/>
          </w:tcPr>
          <w:p w14:paraId="346FC778" w14:textId="2DFC6237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1ª parcela</w:t>
            </w:r>
          </w:p>
        </w:tc>
        <w:tc>
          <w:tcPr>
            <w:tcW w:w="559" w:type="pct"/>
            <w:vAlign w:val="center"/>
          </w:tcPr>
          <w:p w14:paraId="3F44126C" w14:textId="0DE97201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31838C2E" w14:textId="2CB5C76E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304" w:type="pct"/>
            <w:vAlign w:val="center"/>
          </w:tcPr>
          <w:p w14:paraId="1EA59D79" w14:textId="4FD019E4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5296FFDA" w14:textId="7EC1E763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A5BB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05E22052" w14:textId="4F0317C9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4EFEA043" w14:textId="44B45A27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19570634" w14:textId="55F365BB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3A95C6E4" w14:textId="75928F6C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64FB3" w14:paraId="17117B98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0C60DD06" w14:textId="74E73583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45</w:t>
            </w:r>
          </w:p>
        </w:tc>
        <w:tc>
          <w:tcPr>
            <w:tcW w:w="381" w:type="pct"/>
            <w:vAlign w:val="center"/>
          </w:tcPr>
          <w:p w14:paraId="7B0BDAB6" w14:textId="534653C8" w:rsidR="00264FB3" w:rsidRPr="00DD5DE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demais parcelas</w:t>
            </w:r>
          </w:p>
        </w:tc>
        <w:tc>
          <w:tcPr>
            <w:tcW w:w="712" w:type="pct"/>
            <w:vAlign w:val="center"/>
          </w:tcPr>
          <w:p w14:paraId="10D2666A" w14:textId="3E84290A" w:rsidR="00264FB3" w:rsidRPr="00993CDD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valorDemaisParcelas</w:t>
            </w:r>
          </w:p>
        </w:tc>
        <w:tc>
          <w:tcPr>
            <w:tcW w:w="762" w:type="pct"/>
            <w:vAlign w:val="center"/>
          </w:tcPr>
          <w:p w14:paraId="72AFB25E" w14:textId="4650A6E1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demais parcelas</w:t>
            </w:r>
          </w:p>
        </w:tc>
        <w:tc>
          <w:tcPr>
            <w:tcW w:w="559" w:type="pct"/>
            <w:vAlign w:val="center"/>
          </w:tcPr>
          <w:p w14:paraId="595AB363" w14:textId="16B3EE8B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07A0C4E5" w14:textId="3014E0B6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304" w:type="pct"/>
            <w:vAlign w:val="center"/>
          </w:tcPr>
          <w:p w14:paraId="3DAE3632" w14:textId="25FF5798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5F61EE0F" w14:textId="6FD6B207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A5BB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4AF6A3BE" w14:textId="12950FEF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72F4983F" w14:textId="7B90F44D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2C819C21" w14:textId="02F91BD2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034F5F8E" w14:textId="29AD05DB" w:rsidR="00264FB3" w:rsidRDefault="00264FB3" w:rsidP="00264FB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AA286A" w14:paraId="2E8151E3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54F8DCB4" w14:textId="55D18944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46</w:t>
            </w:r>
          </w:p>
        </w:tc>
        <w:tc>
          <w:tcPr>
            <w:tcW w:w="381" w:type="pct"/>
            <w:vAlign w:val="center"/>
          </w:tcPr>
          <w:p w14:paraId="6A37C9A4" w14:textId="34BFF9FE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valor adicional fracionamento</w:t>
            </w:r>
          </w:p>
        </w:tc>
        <w:tc>
          <w:tcPr>
            <w:tcW w:w="712" w:type="pct"/>
            <w:vAlign w:val="center"/>
          </w:tcPr>
          <w:p w14:paraId="793F9A20" w14:textId="7D022EE6" w:rsidR="00AA286A" w:rsidRPr="00993CDD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valorAdicionalFracionamento</w:t>
            </w:r>
          </w:p>
        </w:tc>
        <w:tc>
          <w:tcPr>
            <w:tcW w:w="762" w:type="pct"/>
            <w:vAlign w:val="center"/>
          </w:tcPr>
          <w:p w14:paraId="1808C001" w14:textId="1F1EE9D8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juros</w:t>
            </w:r>
          </w:p>
        </w:tc>
        <w:tc>
          <w:tcPr>
            <w:tcW w:w="559" w:type="pct"/>
            <w:vAlign w:val="center"/>
          </w:tcPr>
          <w:p w14:paraId="22BA9BF0" w14:textId="6BA70AFF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6BFD1B27" w14:textId="622146C9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304" w:type="pct"/>
            <w:vAlign w:val="center"/>
          </w:tcPr>
          <w:p w14:paraId="6807A69E" w14:textId="7D1AF208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088FFA8E" w14:textId="1A78BA7F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A5BB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168BD66E" w14:textId="6DC66FBC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0DAE0052" w14:textId="70B97395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674F12C4" w14:textId="159417BD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5F8FE642" w14:textId="6D5F63D5" w:rsidR="00AA286A" w:rsidRDefault="00AA286A" w:rsidP="00AA286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0419B0" w14:paraId="2518899F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322F3820" w14:textId="2AAE21C3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47</w:t>
            </w:r>
          </w:p>
        </w:tc>
        <w:tc>
          <w:tcPr>
            <w:tcW w:w="381" w:type="pct"/>
            <w:vAlign w:val="center"/>
          </w:tcPr>
          <w:p w14:paraId="5888E21D" w14:textId="789FDE8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valor encargo</w:t>
            </w:r>
          </w:p>
        </w:tc>
        <w:tc>
          <w:tcPr>
            <w:tcW w:w="712" w:type="pct"/>
            <w:vAlign w:val="center"/>
          </w:tcPr>
          <w:p w14:paraId="16575F1C" w14:textId="259D0CDE" w:rsidR="000419B0" w:rsidRPr="00993CDD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valorEncargo</w:t>
            </w:r>
          </w:p>
        </w:tc>
        <w:tc>
          <w:tcPr>
            <w:tcW w:w="762" w:type="pct"/>
            <w:vAlign w:val="center"/>
          </w:tcPr>
          <w:p w14:paraId="30E87037" w14:textId="473D0719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encargos</w:t>
            </w:r>
          </w:p>
        </w:tc>
        <w:tc>
          <w:tcPr>
            <w:tcW w:w="559" w:type="pct"/>
            <w:vAlign w:val="center"/>
          </w:tcPr>
          <w:p w14:paraId="6025CCEA" w14:textId="3EABB709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25330C2B" w14:textId="10C18270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304" w:type="pct"/>
            <w:vAlign w:val="center"/>
          </w:tcPr>
          <w:p w14:paraId="32669B53" w14:textId="7C2DD56A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2561807E" w14:textId="7BE5F786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288B243D" w14:textId="7F85C8BA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7CF9F00E" w14:textId="4A728C91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1B7B3642" w14:textId="2787806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60DD4E7A" w14:textId="1455AE36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43830" w14:paraId="563AA5E2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5715E6EA" w14:textId="65929604" w:rsidR="00C43830" w:rsidRDefault="00D3109C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48</w:t>
            </w:r>
          </w:p>
        </w:tc>
        <w:tc>
          <w:tcPr>
            <w:tcW w:w="381" w:type="pct"/>
            <w:vAlign w:val="center"/>
          </w:tcPr>
          <w:p w14:paraId="7E4886B5" w14:textId="1A2010E4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custo apolice</w:t>
            </w:r>
          </w:p>
        </w:tc>
        <w:tc>
          <w:tcPr>
            <w:tcW w:w="712" w:type="pct"/>
            <w:vAlign w:val="center"/>
          </w:tcPr>
          <w:p w14:paraId="3F64B694" w14:textId="3C6DE148" w:rsidR="00C43830" w:rsidRPr="00993CDD" w:rsidRDefault="000419B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valorCustoApolice</w:t>
            </w:r>
          </w:p>
        </w:tc>
        <w:tc>
          <w:tcPr>
            <w:tcW w:w="762" w:type="pct"/>
            <w:vAlign w:val="center"/>
          </w:tcPr>
          <w:p w14:paraId="15BD2A1A" w14:textId="7F0042F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custo da apólice</w:t>
            </w:r>
          </w:p>
        </w:tc>
        <w:tc>
          <w:tcPr>
            <w:tcW w:w="559" w:type="pct"/>
            <w:vAlign w:val="center"/>
          </w:tcPr>
          <w:p w14:paraId="1504F539" w14:textId="268D48E1" w:rsidR="00C43830" w:rsidRDefault="000419B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7A405402" w14:textId="2F41B918" w:rsidR="00C43830" w:rsidRDefault="000419B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304" w:type="pct"/>
            <w:vAlign w:val="center"/>
          </w:tcPr>
          <w:p w14:paraId="10E3DBCC" w14:textId="568B91EE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1073D962" w14:textId="249748AB" w:rsidR="00C43830" w:rsidRDefault="00EE4C98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476747E3" w14:textId="36090956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603DADA6" w14:textId="13B7F92B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393B9F82" w14:textId="13DEA0B2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3F630EC6" w14:textId="5EC7775F" w:rsidR="00C43830" w:rsidRDefault="00C43830" w:rsidP="00C4383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0419B0" w14:paraId="23DD724F" w14:textId="77777777" w:rsidTr="001727FD">
        <w:trPr>
          <w:cantSplit/>
          <w:trHeight w:val="301"/>
        </w:trPr>
        <w:tc>
          <w:tcPr>
            <w:tcW w:w="178" w:type="pct"/>
            <w:vAlign w:val="center"/>
          </w:tcPr>
          <w:p w14:paraId="2010622F" w14:textId="50FF5AA0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49</w:t>
            </w:r>
          </w:p>
        </w:tc>
        <w:tc>
          <w:tcPr>
            <w:tcW w:w="381" w:type="pct"/>
            <w:vAlign w:val="center"/>
          </w:tcPr>
          <w:p w14:paraId="2F9379F8" w14:textId="7777777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valor imposto operacao financeira</w:t>
            </w:r>
          </w:p>
        </w:tc>
        <w:tc>
          <w:tcPr>
            <w:tcW w:w="712" w:type="pct"/>
            <w:vAlign w:val="center"/>
          </w:tcPr>
          <w:p w14:paraId="47BAF137" w14:textId="53DE3682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762" w:type="pct"/>
            <w:vAlign w:val="center"/>
          </w:tcPr>
          <w:p w14:paraId="69C4A7D0" w14:textId="7777777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IOF</w:t>
            </w:r>
          </w:p>
        </w:tc>
        <w:tc>
          <w:tcPr>
            <w:tcW w:w="559" w:type="pct"/>
            <w:vAlign w:val="center"/>
          </w:tcPr>
          <w:p w14:paraId="3866D8CA" w14:textId="72A82A95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DocumentoEBO</w:t>
            </w:r>
          </w:p>
        </w:tc>
        <w:tc>
          <w:tcPr>
            <w:tcW w:w="356" w:type="pct"/>
            <w:vAlign w:val="center"/>
          </w:tcPr>
          <w:p w14:paraId="5C978B62" w14:textId="34479C88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304" w:type="pct"/>
            <w:vAlign w:val="center"/>
          </w:tcPr>
          <w:p w14:paraId="3CCB0BD0" w14:textId="7777777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9" w:type="pct"/>
            <w:vAlign w:val="center"/>
          </w:tcPr>
          <w:p w14:paraId="549102E7" w14:textId="7777777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53" w:type="pct"/>
            <w:vAlign w:val="center"/>
          </w:tcPr>
          <w:p w14:paraId="5A2937AD" w14:textId="7777777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54" w:type="pct"/>
            <w:vAlign w:val="center"/>
          </w:tcPr>
          <w:p w14:paraId="7A49C6EE" w14:textId="7777777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55" w:type="pct"/>
            <w:vAlign w:val="center"/>
          </w:tcPr>
          <w:p w14:paraId="7B61858E" w14:textId="7777777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277" w:type="pct"/>
            <w:vAlign w:val="center"/>
          </w:tcPr>
          <w:p w14:paraId="674D8468" w14:textId="77777777" w:rsidR="000419B0" w:rsidRDefault="000419B0" w:rsidP="000419B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</w:tbl>
    <w:p w14:paraId="31699438" w14:textId="77777777" w:rsidR="00A35244" w:rsidRPr="00EE4C98" w:rsidRDefault="00A35244" w:rsidP="00EE4C98"/>
    <w:p w14:paraId="070183A9" w14:textId="77777777" w:rsidR="00A15BAC" w:rsidRPr="00A433A7" w:rsidRDefault="00A15BAC" w:rsidP="00A15BAC">
      <w:pPr>
        <w:pStyle w:val="Ttulo2"/>
      </w:pPr>
      <w:bookmarkStart w:id="15" w:name="_Toc430966698"/>
      <w:r w:rsidRPr="00A433A7">
        <w:t>C</w:t>
      </w:r>
      <w:r w:rsidR="005A5E8E" w:rsidRPr="00A433A7">
        <w:t>ontrole, Ação</w:t>
      </w:r>
      <w:r w:rsidR="00A433A7">
        <w:t xml:space="preserve"> e </w:t>
      </w:r>
      <w:r w:rsidR="005A5E8E" w:rsidRPr="00A433A7">
        <w:t>Resposta</w:t>
      </w:r>
      <w:bookmarkEnd w:id="15"/>
    </w:p>
    <w:p w14:paraId="2DCA231E" w14:textId="3EB1FA9C" w:rsidR="007C4D1D" w:rsidRDefault="00540DDA" w:rsidP="00540DDA">
      <w:pPr>
        <w:rPr>
          <w:lang w:val="pt-PT"/>
        </w:rPr>
      </w:pPr>
      <w:r>
        <w:rPr>
          <w:lang w:val="pt-PT"/>
        </w:rPr>
        <w:t>Comportamentos dos links, botões e demais funcionalidades das telas:</w:t>
      </w:r>
    </w:p>
    <w:p w14:paraId="070183AB" w14:textId="54FBCE05" w:rsidR="00540DDA" w:rsidRPr="00540DDA" w:rsidRDefault="006A438E" w:rsidP="00540DDA">
      <w:pPr>
        <w:rPr>
          <w:lang w:val="pt-PT"/>
        </w:rPr>
      </w:pPr>
      <w:r>
        <w:rPr>
          <w:lang w:val="pt-PT"/>
        </w:rPr>
        <w:t>N/A</w:t>
      </w:r>
    </w:p>
    <w:p w14:paraId="070183CB" w14:textId="77777777" w:rsidR="00540DDA" w:rsidRDefault="00540DDA" w:rsidP="00540DDA">
      <w:pPr>
        <w:pStyle w:val="Corpodetexto"/>
        <w:ind w:left="720"/>
        <w:rPr>
          <w:rFonts w:cs="Arial"/>
          <w:bCs/>
          <w:i/>
          <w:color w:val="548DD4"/>
          <w:sz w:val="20"/>
          <w:lang w:val="pt-PT"/>
        </w:rPr>
      </w:pPr>
    </w:p>
    <w:p w14:paraId="070183CC" w14:textId="77777777" w:rsidR="00A15BAC" w:rsidRDefault="00E36BB5" w:rsidP="00E36BB5">
      <w:pPr>
        <w:pStyle w:val="Ttulo2"/>
      </w:pPr>
      <w:bookmarkStart w:id="16" w:name="_Mensagens_de_Erro"/>
      <w:bookmarkStart w:id="17" w:name="_Toc430966699"/>
      <w:bookmarkEnd w:id="16"/>
      <w:r>
        <w:t>Mensagens de Erro</w:t>
      </w:r>
      <w:bookmarkEnd w:id="17"/>
    </w:p>
    <w:p w14:paraId="070183CD" w14:textId="77777777" w:rsidR="00E36BB5" w:rsidRDefault="00540DDA" w:rsidP="00540DDA">
      <w:pPr>
        <w:rPr>
          <w:lang w:val="pt-PT"/>
        </w:rPr>
      </w:pPr>
      <w:r>
        <w:rPr>
          <w:lang w:val="pt-PT"/>
        </w:rPr>
        <w:t>Especificaç</w:t>
      </w:r>
      <w:r w:rsidR="00BB705E">
        <w:rPr>
          <w:lang w:val="pt-PT"/>
        </w:rPr>
        <w:t>ão das messagens de erro</w:t>
      </w:r>
      <w:r>
        <w:rPr>
          <w:lang w:val="pt-PT"/>
        </w:rPr>
        <w:t xml:space="preserve"> que serão exibidas na tela para o usuário</w:t>
      </w:r>
      <w:r w:rsidR="00206869">
        <w:rPr>
          <w:lang w:val="pt-PT"/>
        </w:rPr>
        <w:t>:</w:t>
      </w:r>
    </w:p>
    <w:p w14:paraId="070183DB" w14:textId="0D8BBBB1" w:rsidR="00A93D35" w:rsidRDefault="006A438E" w:rsidP="006A438E">
      <w:r>
        <w:rPr>
          <w:lang w:val="pt-PT"/>
        </w:rPr>
        <w:t>N/A</w:t>
      </w:r>
      <w:r w:rsidR="00A93D35">
        <w:br w:type="page"/>
      </w:r>
    </w:p>
    <w:p w14:paraId="070183DC" w14:textId="77777777" w:rsidR="00AE03B0" w:rsidRDefault="00AE03B0" w:rsidP="00AE03B0">
      <w:pPr>
        <w:pStyle w:val="Ttulo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8" w:name="_Toc430966700"/>
      <w:r>
        <w:rPr>
          <w:sz w:val="24"/>
          <w:szCs w:val="24"/>
        </w:rPr>
        <w:t>Regras para preenchimento</w:t>
      </w:r>
      <w:bookmarkEnd w:id="12"/>
      <w:bookmarkEnd w:id="13"/>
      <w:bookmarkEnd w:id="18"/>
    </w:p>
    <w:p w14:paraId="070183DD" w14:textId="77777777" w:rsidR="00866176" w:rsidRDefault="00866176" w:rsidP="00866176"/>
    <w:tbl>
      <w:tblPr>
        <w:tblW w:w="1368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80"/>
      </w:tblGrid>
      <w:tr w:rsidR="00866176" w14:paraId="070183E7" w14:textId="77777777" w:rsidTr="000634EA">
        <w:trPr>
          <w:cantSplit/>
          <w:trHeight w:val="1301"/>
        </w:trPr>
        <w:tc>
          <w:tcPr>
            <w:tcW w:w="1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70183E5" w14:textId="399F739F" w:rsidR="00866176" w:rsidRDefault="008D362F" w:rsidP="002671C9">
            <w:pPr>
              <w:spacing w:line="240" w:lineRule="auto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Serviços</w:t>
            </w:r>
            <w:r w:rsidR="002671C9">
              <w:rPr>
                <w:rFonts w:cs="Arial"/>
                <w:sz w:val="16"/>
                <w:szCs w:val="16"/>
              </w:rPr>
              <w:t xml:space="preserve">: </w:t>
            </w:r>
            <w:r w:rsidR="002671C9">
              <w:rPr>
                <w:rFonts w:cs="Arial"/>
                <w:b/>
                <w:sz w:val="16"/>
                <w:szCs w:val="16"/>
              </w:rPr>
              <w:t xml:space="preserve">TAB – </w:t>
            </w:r>
            <w:r w:rsidR="002671C9">
              <w:rPr>
                <w:rFonts w:cs="Arial"/>
                <w:sz w:val="16"/>
                <w:szCs w:val="16"/>
              </w:rPr>
              <w:t xml:space="preserve">Tabela de Dados </w:t>
            </w:r>
            <w:r w:rsidR="00866176">
              <w:rPr>
                <w:rFonts w:cs="Arial"/>
                <w:sz w:val="16"/>
                <w:szCs w:val="16"/>
              </w:rPr>
              <w:t xml:space="preserve"> </w:t>
            </w:r>
          </w:p>
          <w:p w14:paraId="1C9DC35A" w14:textId="77777777" w:rsidR="00866176" w:rsidRDefault="00866176" w:rsidP="008517F3">
            <w:pPr>
              <w:spacing w:line="240" w:lineRule="auto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Não se Aplica: </w:t>
            </w:r>
            <w:r>
              <w:rPr>
                <w:rFonts w:cs="Arial"/>
                <w:b/>
                <w:bCs/>
                <w:sz w:val="16"/>
                <w:szCs w:val="16"/>
              </w:rPr>
              <w:t>N/A</w:t>
            </w:r>
          </w:p>
          <w:p w14:paraId="6B5C0CF0" w14:textId="17999A78" w:rsidR="00776C34" w:rsidRPr="00A938FE" w:rsidRDefault="007C4D1D" w:rsidP="008517F3">
            <w:pPr>
              <w:spacing w:line="240" w:lineRule="auto"/>
              <w:rPr>
                <w:rFonts w:cs="Arial"/>
                <w:bCs/>
                <w:sz w:val="16"/>
                <w:szCs w:val="16"/>
              </w:rPr>
            </w:pPr>
            <w:r>
              <w:rPr>
                <w:rFonts w:cs="Arial"/>
                <w:bCs/>
                <w:sz w:val="16"/>
                <w:szCs w:val="16"/>
              </w:rPr>
              <w:t>Estilo Fonte</w:t>
            </w:r>
            <w:r w:rsidR="00776C34">
              <w:rPr>
                <w:rFonts w:cs="Arial"/>
                <w:bCs/>
                <w:sz w:val="16"/>
                <w:szCs w:val="16"/>
              </w:rPr>
              <w:t xml:space="preserve">: </w:t>
            </w:r>
            <w:r w:rsidR="00776C34">
              <w:rPr>
                <w:rFonts w:cs="Arial"/>
                <w:b/>
                <w:bCs/>
                <w:sz w:val="16"/>
                <w:szCs w:val="16"/>
              </w:rPr>
              <w:t xml:space="preserve">N – </w:t>
            </w:r>
            <w:r w:rsidR="00776C34">
              <w:rPr>
                <w:rFonts w:cs="Arial"/>
                <w:bCs/>
                <w:sz w:val="16"/>
                <w:szCs w:val="16"/>
              </w:rPr>
              <w:t xml:space="preserve">Negrito, </w:t>
            </w:r>
            <w:r w:rsidR="00A938FE">
              <w:rPr>
                <w:rFonts w:cs="Arial"/>
                <w:b/>
                <w:bCs/>
                <w:sz w:val="16"/>
                <w:szCs w:val="16"/>
              </w:rPr>
              <w:t xml:space="preserve">I – </w:t>
            </w:r>
            <w:r w:rsidR="00A938FE">
              <w:rPr>
                <w:rFonts w:cs="Arial"/>
                <w:bCs/>
                <w:sz w:val="16"/>
                <w:szCs w:val="16"/>
              </w:rPr>
              <w:t xml:space="preserve">Itálico, </w:t>
            </w:r>
            <w:r w:rsidR="00A938FE">
              <w:rPr>
                <w:rFonts w:cs="Arial"/>
                <w:b/>
                <w:bCs/>
                <w:sz w:val="16"/>
                <w:szCs w:val="16"/>
              </w:rPr>
              <w:t xml:space="preserve">S </w:t>
            </w:r>
            <w:r>
              <w:rPr>
                <w:rFonts w:cs="Arial"/>
                <w:b/>
                <w:bCs/>
                <w:sz w:val="16"/>
                <w:szCs w:val="16"/>
              </w:rPr>
              <w:t>–</w:t>
            </w:r>
            <w:r w:rsidR="00A938FE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r w:rsidR="00A938FE">
              <w:rPr>
                <w:rFonts w:cs="Arial"/>
                <w:bCs/>
                <w:sz w:val="16"/>
                <w:szCs w:val="16"/>
              </w:rPr>
              <w:t>Sublinhado</w:t>
            </w:r>
            <w:r>
              <w:rPr>
                <w:rFonts w:cs="Arial"/>
                <w:bCs/>
                <w:sz w:val="16"/>
                <w:szCs w:val="16"/>
              </w:rPr>
              <w:t xml:space="preserve">, </w:t>
            </w:r>
            <w:r w:rsidRPr="007C4D1D">
              <w:rPr>
                <w:rFonts w:cs="Arial"/>
                <w:b/>
                <w:bCs/>
                <w:sz w:val="16"/>
                <w:szCs w:val="16"/>
              </w:rPr>
              <w:t>B -</w:t>
            </w:r>
            <w:r>
              <w:rPr>
                <w:rFonts w:cs="Arial"/>
                <w:bCs/>
                <w:sz w:val="16"/>
                <w:szCs w:val="16"/>
              </w:rPr>
              <w:t xml:space="preserve"> Básico</w:t>
            </w:r>
          </w:p>
          <w:p w14:paraId="070183E6" w14:textId="77777777" w:rsidR="00776C34" w:rsidRDefault="00776C34" w:rsidP="008517F3">
            <w:pPr>
              <w:spacing w:line="240" w:lineRule="auto"/>
              <w:rPr>
                <w:rFonts w:cs="Arial"/>
                <w:sz w:val="16"/>
                <w:szCs w:val="16"/>
              </w:rPr>
            </w:pPr>
          </w:p>
        </w:tc>
      </w:tr>
    </w:tbl>
    <w:p w14:paraId="070183E8" w14:textId="77777777" w:rsidR="00866176" w:rsidRDefault="00866176" w:rsidP="00866176"/>
    <w:p w14:paraId="070183E9" w14:textId="77777777" w:rsidR="00A93D35" w:rsidRDefault="00A93D35" w:rsidP="00A93D35">
      <w:pPr>
        <w:pStyle w:val="Ttulo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r>
        <w:br w:type="page"/>
      </w:r>
      <w:bookmarkStart w:id="19" w:name="_Toc430966701"/>
      <w:r w:rsidRPr="00A93D35">
        <w:rPr>
          <w:sz w:val="24"/>
          <w:szCs w:val="24"/>
        </w:rPr>
        <w:t>Anexos</w:t>
      </w:r>
      <w:bookmarkEnd w:id="19"/>
    </w:p>
    <w:p w14:paraId="070183EA" w14:textId="77777777" w:rsidR="00A93D35" w:rsidRDefault="00A93D35" w:rsidP="00A93D35"/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4651"/>
        <w:gridCol w:w="4667"/>
        <w:gridCol w:w="4631"/>
      </w:tblGrid>
      <w:tr w:rsidR="00A93D35" w:rsidRPr="00A93D35" w14:paraId="070183EE" w14:textId="77777777" w:rsidTr="008F4E6F">
        <w:trPr>
          <w:tblHeader/>
        </w:trPr>
        <w:tc>
          <w:tcPr>
            <w:tcW w:w="1667" w:type="pct"/>
            <w:shd w:val="clear" w:color="auto" w:fill="B3B3B3"/>
          </w:tcPr>
          <w:p w14:paraId="070183EB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Documento</w:t>
            </w:r>
          </w:p>
        </w:tc>
        <w:tc>
          <w:tcPr>
            <w:tcW w:w="1673" w:type="pct"/>
            <w:shd w:val="clear" w:color="auto" w:fill="B3B3B3"/>
          </w:tcPr>
          <w:p w14:paraId="070183EC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Descrição</w:t>
            </w:r>
          </w:p>
        </w:tc>
        <w:tc>
          <w:tcPr>
            <w:tcW w:w="1660" w:type="pct"/>
            <w:shd w:val="clear" w:color="auto" w:fill="B3B3B3"/>
          </w:tcPr>
          <w:p w14:paraId="070183ED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Arquivo</w:t>
            </w:r>
          </w:p>
        </w:tc>
      </w:tr>
      <w:tr w:rsidR="00A93D35" w14:paraId="070183F2" w14:textId="77777777" w:rsidTr="008F4E6F">
        <w:tc>
          <w:tcPr>
            <w:tcW w:w="1667" w:type="pct"/>
          </w:tcPr>
          <w:p w14:paraId="070183EF" w14:textId="77777777" w:rsidR="00A93D35" w:rsidRPr="005323A3" w:rsidRDefault="00A93D35" w:rsidP="002441D5">
            <w:pPr>
              <w:rPr>
                <w:i/>
                <w:color w:val="D9D9D9"/>
              </w:rPr>
            </w:pPr>
          </w:p>
        </w:tc>
        <w:tc>
          <w:tcPr>
            <w:tcW w:w="1673" w:type="pct"/>
          </w:tcPr>
          <w:p w14:paraId="070183F0" w14:textId="77777777" w:rsidR="00A93D35" w:rsidRDefault="00A93D35" w:rsidP="002441D5"/>
        </w:tc>
        <w:tc>
          <w:tcPr>
            <w:tcW w:w="1660" w:type="pct"/>
          </w:tcPr>
          <w:p w14:paraId="070183F1" w14:textId="77777777" w:rsidR="00A93D35" w:rsidRDefault="00A93D35" w:rsidP="002441D5"/>
        </w:tc>
      </w:tr>
    </w:tbl>
    <w:p w14:paraId="070183F3" w14:textId="77777777" w:rsidR="00A93D35" w:rsidRPr="00A93D35" w:rsidRDefault="00A93D35" w:rsidP="00A93D35"/>
    <w:sectPr w:rsidR="00A93D35" w:rsidRPr="00A93D35" w:rsidSect="003670E4">
      <w:headerReference w:type="default" r:id="rId19"/>
      <w:footerReference w:type="default" r:id="rId20"/>
      <w:footnotePr>
        <w:pos w:val="beneathText"/>
      </w:footnotePr>
      <w:pgSz w:w="16839" w:h="11907" w:orient="landscape" w:code="9"/>
      <w:pgMar w:top="1008" w:right="1440" w:bottom="1008" w:left="144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5EC61" w14:textId="77777777" w:rsidR="0093452C" w:rsidRDefault="0093452C">
      <w:pPr>
        <w:spacing w:before="0" w:line="240" w:lineRule="auto"/>
      </w:pPr>
      <w:r>
        <w:separator/>
      </w:r>
    </w:p>
  </w:endnote>
  <w:endnote w:type="continuationSeparator" w:id="0">
    <w:p w14:paraId="48850150" w14:textId="77777777" w:rsidR="0093452C" w:rsidRDefault="0093452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tarSymbol">
    <w:altName w:val="Arial Unicode MS"/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4067"/>
      <w:gridCol w:w="6332"/>
      <w:gridCol w:w="3008"/>
    </w:tblGrid>
    <w:tr w:rsidR="00DD5DE3" w14:paraId="0701840C" w14:textId="77777777" w:rsidTr="003670E4">
      <w:trPr>
        <w:trHeight w:val="510"/>
        <w:jc w:val="center"/>
      </w:trPr>
      <w:tc>
        <w:tcPr>
          <w:tcW w:w="4067" w:type="dxa"/>
          <w:shd w:val="clear" w:color="auto" w:fill="99CCFF"/>
          <w:vAlign w:val="center"/>
        </w:tcPr>
        <w:p w14:paraId="07018409" w14:textId="77777777" w:rsidR="00DD5DE3" w:rsidRDefault="00DD5DE3" w:rsidP="008304E2">
          <w:pPr>
            <w:pStyle w:val="Rodap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Nome do Arquivo</w:t>
          </w:r>
        </w:p>
      </w:tc>
      <w:tc>
        <w:tcPr>
          <w:tcW w:w="6332" w:type="dxa"/>
          <w:vAlign w:val="center"/>
        </w:tcPr>
        <w:p w14:paraId="0701840A" w14:textId="77777777" w:rsidR="00DD5DE3" w:rsidRPr="00BF3FD4" w:rsidRDefault="00DD5DE3" w:rsidP="00124273">
          <w:pPr>
            <w:pStyle w:val="Rodap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ETR – Especificação de Telas e Relatório</w:t>
          </w:r>
        </w:p>
      </w:tc>
      <w:tc>
        <w:tcPr>
          <w:tcW w:w="3008" w:type="dxa"/>
          <w:vAlign w:val="center"/>
        </w:tcPr>
        <w:p w14:paraId="0701840B" w14:textId="77777777" w:rsidR="00DD5DE3" w:rsidRDefault="00DD5DE3" w:rsidP="008304E2">
          <w:pPr>
            <w:pStyle w:val="Rodap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Página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PAGE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2F5FE1">
            <w:rPr>
              <w:rFonts w:cs="Arial"/>
              <w:b/>
              <w:noProof/>
              <w:sz w:val="16"/>
              <w:szCs w:val="16"/>
            </w:rPr>
            <w:t>21</w:t>
          </w:r>
          <w:r>
            <w:rPr>
              <w:rFonts w:cs="Arial"/>
              <w:b/>
              <w:sz w:val="16"/>
              <w:szCs w:val="16"/>
            </w:rPr>
            <w:fldChar w:fldCharType="end"/>
          </w:r>
          <w:r>
            <w:rPr>
              <w:rFonts w:cs="Arial"/>
              <w:b/>
              <w:sz w:val="16"/>
              <w:szCs w:val="16"/>
            </w:rPr>
            <w:t xml:space="preserve"> de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NUMPAGES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2F5FE1">
            <w:rPr>
              <w:rFonts w:cs="Arial"/>
              <w:b/>
              <w:noProof/>
              <w:sz w:val="16"/>
              <w:szCs w:val="16"/>
            </w:rPr>
            <w:t>21</w:t>
          </w:r>
          <w:r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0701840D" w14:textId="77777777" w:rsidR="00DD5DE3" w:rsidRPr="00BF3FD4" w:rsidRDefault="00DD5DE3" w:rsidP="00BF3FD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2B6B54" w14:textId="77777777" w:rsidR="0093452C" w:rsidRDefault="0093452C">
      <w:pPr>
        <w:spacing w:before="0" w:line="240" w:lineRule="auto"/>
      </w:pPr>
      <w:r>
        <w:separator/>
      </w:r>
    </w:p>
  </w:footnote>
  <w:footnote w:type="continuationSeparator" w:id="0">
    <w:p w14:paraId="444A2E25" w14:textId="77777777" w:rsidR="0093452C" w:rsidRDefault="0093452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1982"/>
      <w:gridCol w:w="2466"/>
      <w:gridCol w:w="2520"/>
      <w:gridCol w:w="2589"/>
      <w:gridCol w:w="3669"/>
    </w:tblGrid>
    <w:tr w:rsidR="00DD5DE3" w14:paraId="070183FD" w14:textId="77777777" w:rsidTr="003670E4">
      <w:trPr>
        <w:trHeight w:val="925"/>
        <w:jc w:val="center"/>
      </w:trPr>
      <w:tc>
        <w:tcPr>
          <w:tcW w:w="1982" w:type="dxa"/>
        </w:tcPr>
        <w:p w14:paraId="070183FA" w14:textId="77777777" w:rsidR="00DD5DE3" w:rsidRDefault="00DD5DE3" w:rsidP="003670E4">
          <w:pPr>
            <w:pStyle w:val="Cabealho"/>
            <w:ind w:left="-952"/>
          </w:pPr>
          <w:bookmarkStart w:id="20" w:name="OLE_LINK1"/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0701840E" wp14:editId="0701840F">
                <wp:simplePos x="0" y="0"/>
                <wp:positionH relativeFrom="column">
                  <wp:posOffset>325755</wp:posOffset>
                </wp:positionH>
                <wp:positionV relativeFrom="paragraph">
                  <wp:posOffset>22225</wp:posOffset>
                </wp:positionV>
                <wp:extent cx="419100" cy="523875"/>
                <wp:effectExtent l="19050" t="0" r="0" b="0"/>
                <wp:wrapNone/>
                <wp:docPr id="1" name="Picture 1" descr="logo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523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575" w:type="dxa"/>
          <w:gridSpan w:val="3"/>
          <w:shd w:val="clear" w:color="auto" w:fill="99CCFF"/>
          <w:vAlign w:val="center"/>
        </w:tcPr>
        <w:p w14:paraId="070183FB" w14:textId="77777777" w:rsidR="00DD5DE3" w:rsidRPr="00BF3FD4" w:rsidRDefault="00DD5DE3" w:rsidP="003670E4">
          <w:pPr>
            <w:pStyle w:val="Cabealho"/>
            <w:jc w:val="center"/>
            <w:rPr>
              <w:rFonts w:cs="Arial"/>
              <w:b/>
              <w:sz w:val="28"/>
              <w:szCs w:val="28"/>
            </w:rPr>
          </w:pPr>
          <w:r>
            <w:rPr>
              <w:rFonts w:cs="Arial"/>
              <w:b/>
              <w:sz w:val="28"/>
              <w:szCs w:val="28"/>
            </w:rPr>
            <w:t>ETR – Especificação de Telas e Relatórios</w:t>
          </w:r>
        </w:p>
      </w:tc>
      <w:tc>
        <w:tcPr>
          <w:tcW w:w="3669" w:type="dxa"/>
          <w:tcBorders>
            <w:bottom w:val="single" w:sz="12" w:space="0" w:color="auto"/>
          </w:tcBorders>
          <w:shd w:val="clear" w:color="auto" w:fill="99CCFF"/>
          <w:vAlign w:val="center"/>
        </w:tcPr>
        <w:p w14:paraId="070183FC" w14:textId="77777777" w:rsidR="00DD5DE3" w:rsidRDefault="00DD5DE3" w:rsidP="008304E2">
          <w:pPr>
            <w:pStyle w:val="Cabealho"/>
            <w:jc w:val="center"/>
          </w:pPr>
          <w:r>
            <w:rPr>
              <w:rFonts w:cs="Arial"/>
              <w:b/>
            </w:rPr>
            <w:t>Identificador</w:t>
          </w:r>
        </w:p>
      </w:tc>
    </w:tr>
    <w:tr w:rsidR="00DD5DE3" w14:paraId="07018407" w14:textId="77777777" w:rsidTr="003670E4">
      <w:trPr>
        <w:trHeight w:val="451"/>
        <w:jc w:val="center"/>
      </w:trPr>
      <w:tc>
        <w:tcPr>
          <w:tcW w:w="1982" w:type="dxa"/>
          <w:vAlign w:val="center"/>
        </w:tcPr>
        <w:p w14:paraId="070183FE" w14:textId="77777777" w:rsidR="00DD5DE3" w:rsidRDefault="00DD5DE3" w:rsidP="008304E2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Vigência</w:t>
          </w:r>
        </w:p>
        <w:p w14:paraId="070183FF" w14:textId="77777777" w:rsidR="00DD5DE3" w:rsidRDefault="00DD5DE3" w:rsidP="008304E2">
          <w:pPr>
            <w:pStyle w:val="Cabealho"/>
            <w:jc w:val="center"/>
          </w:pPr>
          <w:r>
            <w:rPr>
              <w:rFonts w:cs="Arial"/>
              <w:sz w:val="16"/>
              <w:szCs w:val="16"/>
            </w:rPr>
            <w:t>12 meses</w:t>
          </w:r>
        </w:p>
      </w:tc>
      <w:tc>
        <w:tcPr>
          <w:tcW w:w="2466" w:type="dxa"/>
          <w:vAlign w:val="center"/>
        </w:tcPr>
        <w:p w14:paraId="07018400" w14:textId="77777777" w:rsidR="00DD5DE3" w:rsidRDefault="00DD5DE3" w:rsidP="008304E2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Atualização</w:t>
          </w:r>
        </w:p>
        <w:p w14:paraId="07018401" w14:textId="77777777" w:rsidR="00DD5DE3" w:rsidRDefault="00DD5DE3" w:rsidP="008304E2">
          <w:pPr>
            <w:pStyle w:val="Cabealh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01/09/2010</w:t>
          </w:r>
        </w:p>
      </w:tc>
      <w:tc>
        <w:tcPr>
          <w:tcW w:w="2520" w:type="dxa"/>
          <w:vAlign w:val="center"/>
        </w:tcPr>
        <w:p w14:paraId="07018402" w14:textId="77777777" w:rsidR="00DD5DE3" w:rsidRDefault="00DD5DE3" w:rsidP="008304E2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Publicação</w:t>
          </w:r>
        </w:p>
        <w:p w14:paraId="07018403" w14:textId="77777777" w:rsidR="00DD5DE3" w:rsidRDefault="00DD5DE3" w:rsidP="00B44C8D">
          <w:pPr>
            <w:pStyle w:val="Cabealh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06/09/2010</w:t>
          </w:r>
        </w:p>
      </w:tc>
      <w:tc>
        <w:tcPr>
          <w:tcW w:w="2589" w:type="dxa"/>
          <w:vAlign w:val="center"/>
        </w:tcPr>
        <w:p w14:paraId="07018404" w14:textId="77777777" w:rsidR="00DD5DE3" w:rsidRDefault="00DD5DE3" w:rsidP="008304E2">
          <w:pPr>
            <w:pStyle w:val="Cabealh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Versão</w:t>
          </w:r>
        </w:p>
        <w:p w14:paraId="07018405" w14:textId="77777777" w:rsidR="00DD5DE3" w:rsidRDefault="00DD5DE3" w:rsidP="008304E2">
          <w:pPr>
            <w:pStyle w:val="Cabealh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1.0</w:t>
          </w:r>
        </w:p>
      </w:tc>
      <w:tc>
        <w:tcPr>
          <w:tcW w:w="3669" w:type="dxa"/>
          <w:shd w:val="clear" w:color="auto" w:fill="E6E6E6"/>
          <w:vAlign w:val="center"/>
        </w:tcPr>
        <w:p w14:paraId="07018406" w14:textId="77777777" w:rsidR="00DD5DE3" w:rsidRDefault="00DD5DE3" w:rsidP="008304E2">
          <w:pPr>
            <w:pStyle w:val="Cabealho"/>
            <w:jc w:val="center"/>
          </w:pPr>
          <w:r>
            <w:rPr>
              <w:rFonts w:cs="Arial"/>
              <w:sz w:val="16"/>
              <w:szCs w:val="16"/>
            </w:rPr>
            <w:t>FP_GOVERNANCATI_0035</w:t>
          </w:r>
        </w:p>
      </w:tc>
    </w:tr>
    <w:bookmarkEnd w:id="20"/>
  </w:tbl>
  <w:p w14:paraId="07018408" w14:textId="77777777" w:rsidR="00DD5DE3" w:rsidRDefault="00DD5DE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50509774"/>
    <w:name w:val="WW8Num8"/>
    <w:lvl w:ilvl="0">
      <w:start w:val="1"/>
      <w:numFmt w:val="decimal"/>
      <w:lvlText w:val="%1."/>
      <w:lvlJc w:val="left"/>
      <w:pPr>
        <w:tabs>
          <w:tab w:val="num" w:pos="360"/>
        </w:tabs>
      </w:pPr>
    </w:lvl>
    <w:lvl w:ilvl="1">
      <w:start w:val="1"/>
      <w:numFmt w:val="decimal"/>
      <w:pStyle w:val="Ttulo2"/>
      <w:lvlText w:val="%1.%2."/>
      <w:lvlJc w:val="left"/>
      <w:pPr>
        <w:tabs>
          <w:tab w:val="num" w:pos="720"/>
        </w:tabs>
      </w:pPr>
    </w:lvl>
    <w:lvl w:ilvl="2">
      <w:start w:val="1"/>
      <w:numFmt w:val="decimal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decimal"/>
      <w:pStyle w:val="Ttulo1"/>
      <w:lvlText w:val="%1"/>
      <w:lvlJc w:val="righ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1BC762AE"/>
    <w:multiLevelType w:val="hybridMultilevel"/>
    <w:tmpl w:val="A9722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EEE218" w:tentative="1">
      <w:start w:val="1"/>
      <w:numFmt w:val="lowerLetter"/>
      <w:lvlText w:val="%2."/>
      <w:lvlJc w:val="left"/>
      <w:pPr>
        <w:ind w:left="1440" w:hanging="360"/>
      </w:pPr>
    </w:lvl>
    <w:lvl w:ilvl="2" w:tplc="69D21DB6" w:tentative="1">
      <w:start w:val="1"/>
      <w:numFmt w:val="lowerRoman"/>
      <w:lvlText w:val="%3."/>
      <w:lvlJc w:val="right"/>
      <w:pPr>
        <w:ind w:left="2160" w:hanging="180"/>
      </w:pPr>
    </w:lvl>
    <w:lvl w:ilvl="3" w:tplc="4318654C" w:tentative="1">
      <w:start w:val="1"/>
      <w:numFmt w:val="decimal"/>
      <w:lvlText w:val="%4."/>
      <w:lvlJc w:val="left"/>
      <w:pPr>
        <w:ind w:left="2880" w:hanging="360"/>
      </w:pPr>
    </w:lvl>
    <w:lvl w:ilvl="4" w:tplc="91D2AC08" w:tentative="1">
      <w:start w:val="1"/>
      <w:numFmt w:val="lowerLetter"/>
      <w:lvlText w:val="%5."/>
      <w:lvlJc w:val="left"/>
      <w:pPr>
        <w:ind w:left="3600" w:hanging="360"/>
      </w:pPr>
    </w:lvl>
    <w:lvl w:ilvl="5" w:tplc="3E56BC78" w:tentative="1">
      <w:start w:val="1"/>
      <w:numFmt w:val="lowerRoman"/>
      <w:lvlText w:val="%6."/>
      <w:lvlJc w:val="right"/>
      <w:pPr>
        <w:ind w:left="4320" w:hanging="180"/>
      </w:pPr>
    </w:lvl>
    <w:lvl w:ilvl="6" w:tplc="CE6817C4" w:tentative="1">
      <w:start w:val="1"/>
      <w:numFmt w:val="decimal"/>
      <w:lvlText w:val="%7."/>
      <w:lvlJc w:val="left"/>
      <w:pPr>
        <w:ind w:left="5040" w:hanging="360"/>
      </w:pPr>
    </w:lvl>
    <w:lvl w:ilvl="7" w:tplc="1CAC7AC6" w:tentative="1">
      <w:start w:val="1"/>
      <w:numFmt w:val="lowerLetter"/>
      <w:lvlText w:val="%8."/>
      <w:lvlJc w:val="left"/>
      <w:pPr>
        <w:ind w:left="5760" w:hanging="360"/>
      </w:pPr>
    </w:lvl>
    <w:lvl w:ilvl="8" w:tplc="A426E4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E37D8"/>
    <w:multiLevelType w:val="hybridMultilevel"/>
    <w:tmpl w:val="D722D2A6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6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3723D"/>
    <w:multiLevelType w:val="hybridMultilevel"/>
    <w:tmpl w:val="EA240B6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C792AFB"/>
    <w:multiLevelType w:val="hybridMultilevel"/>
    <w:tmpl w:val="5A5CF1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87D01"/>
    <w:multiLevelType w:val="hybridMultilevel"/>
    <w:tmpl w:val="6DF48E5C"/>
    <w:lvl w:ilvl="0" w:tplc="04160001">
      <w:start w:val="12"/>
      <w:numFmt w:val="bullet"/>
      <w:lvlText w:val=""/>
      <w:lvlJc w:val="left"/>
      <w:pPr>
        <w:ind w:left="644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48B8010D"/>
    <w:multiLevelType w:val="hybridMultilevel"/>
    <w:tmpl w:val="F04E967A"/>
    <w:lvl w:ilvl="0" w:tplc="FFFFFFFF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5BEB1237"/>
    <w:multiLevelType w:val="hybridMultilevel"/>
    <w:tmpl w:val="ED9E4E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414D67"/>
    <w:multiLevelType w:val="hybridMultilevel"/>
    <w:tmpl w:val="3DA427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B3003D"/>
    <w:multiLevelType w:val="hybridMultilevel"/>
    <w:tmpl w:val="9DFAE6FA"/>
    <w:lvl w:ilvl="0" w:tplc="28689970">
      <w:start w:val="1"/>
      <w:numFmt w:val="decimal"/>
      <w:pStyle w:val="EstiloArialNegritoItlico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9992CF9"/>
    <w:multiLevelType w:val="hybridMultilevel"/>
    <w:tmpl w:val="BD9456E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7"/>
  </w:num>
  <w:num w:numId="7">
    <w:abstractNumId w:val="4"/>
  </w:num>
  <w:num w:numId="8">
    <w:abstractNumId w:val="11"/>
  </w:num>
  <w:num w:numId="9">
    <w:abstractNumId w:val="6"/>
  </w:num>
  <w:num w:numId="10">
    <w:abstractNumId w:val="1"/>
  </w:num>
  <w:num w:numId="11">
    <w:abstractNumId w:val="10"/>
  </w:num>
  <w:num w:numId="12">
    <w:abstractNumId w:val="5"/>
  </w:num>
  <w:num w:numId="13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n-AU" w:vendorID="64" w:dllVersion="131078" w:nlCheck="1" w:checkStyle="1"/>
  <w:attachedTemplate r:id="rId1"/>
  <w:defaultTabStop w:val="708"/>
  <w:hyphenationZone w:val="425"/>
  <w:drawingGridHorizontalSpacing w:val="11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C5"/>
    <w:rsid w:val="00001622"/>
    <w:rsid w:val="00003EF6"/>
    <w:rsid w:val="00016147"/>
    <w:rsid w:val="0001620E"/>
    <w:rsid w:val="00016D22"/>
    <w:rsid w:val="000215C3"/>
    <w:rsid w:val="000270C4"/>
    <w:rsid w:val="000419B0"/>
    <w:rsid w:val="000473E2"/>
    <w:rsid w:val="000634EA"/>
    <w:rsid w:val="00065546"/>
    <w:rsid w:val="000676E1"/>
    <w:rsid w:val="000747A5"/>
    <w:rsid w:val="000771FB"/>
    <w:rsid w:val="00081B80"/>
    <w:rsid w:val="00083F7D"/>
    <w:rsid w:val="000850B8"/>
    <w:rsid w:val="000861EB"/>
    <w:rsid w:val="0009045F"/>
    <w:rsid w:val="000B2BE5"/>
    <w:rsid w:val="000C2477"/>
    <w:rsid w:val="000C3E81"/>
    <w:rsid w:val="000E0041"/>
    <w:rsid w:val="00111C33"/>
    <w:rsid w:val="00124273"/>
    <w:rsid w:val="0012684B"/>
    <w:rsid w:val="00133F63"/>
    <w:rsid w:val="001474E5"/>
    <w:rsid w:val="001620C7"/>
    <w:rsid w:val="001727FD"/>
    <w:rsid w:val="001760AF"/>
    <w:rsid w:val="00180213"/>
    <w:rsid w:val="001812D9"/>
    <w:rsid w:val="00183B6D"/>
    <w:rsid w:val="0018748B"/>
    <w:rsid w:val="00192A40"/>
    <w:rsid w:val="00195653"/>
    <w:rsid w:val="00197CE5"/>
    <w:rsid w:val="001A0524"/>
    <w:rsid w:val="001A3110"/>
    <w:rsid w:val="001A4A91"/>
    <w:rsid w:val="001B0021"/>
    <w:rsid w:val="001B2044"/>
    <w:rsid w:val="001B29F2"/>
    <w:rsid w:val="001B559D"/>
    <w:rsid w:val="001B5ECD"/>
    <w:rsid w:val="001B642F"/>
    <w:rsid w:val="001C48D2"/>
    <w:rsid w:val="001D2406"/>
    <w:rsid w:val="001D6367"/>
    <w:rsid w:val="001D7F28"/>
    <w:rsid w:val="001E42CC"/>
    <w:rsid w:val="001E5272"/>
    <w:rsid w:val="001F2E0A"/>
    <w:rsid w:val="001F4D7F"/>
    <w:rsid w:val="001F590F"/>
    <w:rsid w:val="0020030E"/>
    <w:rsid w:val="00202C80"/>
    <w:rsid w:val="00203B2C"/>
    <w:rsid w:val="00203F61"/>
    <w:rsid w:val="00206869"/>
    <w:rsid w:val="00207AB4"/>
    <w:rsid w:val="00210E05"/>
    <w:rsid w:val="00224CBA"/>
    <w:rsid w:val="00227F34"/>
    <w:rsid w:val="002347CE"/>
    <w:rsid w:val="002354A5"/>
    <w:rsid w:val="00237C27"/>
    <w:rsid w:val="002441D5"/>
    <w:rsid w:val="0024626F"/>
    <w:rsid w:val="002519E2"/>
    <w:rsid w:val="002523B3"/>
    <w:rsid w:val="00254AB3"/>
    <w:rsid w:val="00264B6B"/>
    <w:rsid w:val="00264C7C"/>
    <w:rsid w:val="00264FB3"/>
    <w:rsid w:val="0026512A"/>
    <w:rsid w:val="00266640"/>
    <w:rsid w:val="002671C9"/>
    <w:rsid w:val="002675B3"/>
    <w:rsid w:val="0027501C"/>
    <w:rsid w:val="00283D22"/>
    <w:rsid w:val="00286B22"/>
    <w:rsid w:val="00292105"/>
    <w:rsid w:val="002941B8"/>
    <w:rsid w:val="002A0BA0"/>
    <w:rsid w:val="002B2026"/>
    <w:rsid w:val="002B394A"/>
    <w:rsid w:val="002B4FB0"/>
    <w:rsid w:val="002B662C"/>
    <w:rsid w:val="002C25A5"/>
    <w:rsid w:val="002C5F14"/>
    <w:rsid w:val="002C6B29"/>
    <w:rsid w:val="002D29C6"/>
    <w:rsid w:val="002D4F87"/>
    <w:rsid w:val="002E0333"/>
    <w:rsid w:val="002F5FE1"/>
    <w:rsid w:val="002F787E"/>
    <w:rsid w:val="00300373"/>
    <w:rsid w:val="003017C3"/>
    <w:rsid w:val="00322368"/>
    <w:rsid w:val="00325FA3"/>
    <w:rsid w:val="00327579"/>
    <w:rsid w:val="00331EDC"/>
    <w:rsid w:val="00334CB0"/>
    <w:rsid w:val="003353E1"/>
    <w:rsid w:val="00336CD8"/>
    <w:rsid w:val="00343E24"/>
    <w:rsid w:val="003451D7"/>
    <w:rsid w:val="00345C49"/>
    <w:rsid w:val="00350199"/>
    <w:rsid w:val="00357B8F"/>
    <w:rsid w:val="003639D3"/>
    <w:rsid w:val="00364394"/>
    <w:rsid w:val="00366427"/>
    <w:rsid w:val="00366EC3"/>
    <w:rsid w:val="003670E4"/>
    <w:rsid w:val="003679C3"/>
    <w:rsid w:val="00367B18"/>
    <w:rsid w:val="0038079E"/>
    <w:rsid w:val="00390B24"/>
    <w:rsid w:val="0039304B"/>
    <w:rsid w:val="0039355E"/>
    <w:rsid w:val="0039401D"/>
    <w:rsid w:val="003A3075"/>
    <w:rsid w:val="003A426B"/>
    <w:rsid w:val="003B3E0C"/>
    <w:rsid w:val="003B5D6F"/>
    <w:rsid w:val="003C1C54"/>
    <w:rsid w:val="003D0905"/>
    <w:rsid w:val="003D0E99"/>
    <w:rsid w:val="003E6432"/>
    <w:rsid w:val="003F3178"/>
    <w:rsid w:val="00404ADF"/>
    <w:rsid w:val="00417705"/>
    <w:rsid w:val="004202FF"/>
    <w:rsid w:val="00424AE3"/>
    <w:rsid w:val="004267EA"/>
    <w:rsid w:val="004267FB"/>
    <w:rsid w:val="0043100F"/>
    <w:rsid w:val="004358CD"/>
    <w:rsid w:val="00453053"/>
    <w:rsid w:val="004532E5"/>
    <w:rsid w:val="00456801"/>
    <w:rsid w:val="00460C82"/>
    <w:rsid w:val="0046163F"/>
    <w:rsid w:val="00470278"/>
    <w:rsid w:val="004725B7"/>
    <w:rsid w:val="00474875"/>
    <w:rsid w:val="00490563"/>
    <w:rsid w:val="0049194E"/>
    <w:rsid w:val="004A3541"/>
    <w:rsid w:val="004A7958"/>
    <w:rsid w:val="004A7F1E"/>
    <w:rsid w:val="004B600C"/>
    <w:rsid w:val="004C1091"/>
    <w:rsid w:val="004C2C78"/>
    <w:rsid w:val="004C7C1B"/>
    <w:rsid w:val="004D04BA"/>
    <w:rsid w:val="004E26A3"/>
    <w:rsid w:val="004E6B6F"/>
    <w:rsid w:val="004F2A18"/>
    <w:rsid w:val="004F36DE"/>
    <w:rsid w:val="004F7755"/>
    <w:rsid w:val="00502EB9"/>
    <w:rsid w:val="00512928"/>
    <w:rsid w:val="00520A8D"/>
    <w:rsid w:val="00530FBB"/>
    <w:rsid w:val="005323A3"/>
    <w:rsid w:val="00534AFE"/>
    <w:rsid w:val="005408B3"/>
    <w:rsid w:val="00540DDA"/>
    <w:rsid w:val="00545872"/>
    <w:rsid w:val="0055050B"/>
    <w:rsid w:val="00552459"/>
    <w:rsid w:val="00553FA7"/>
    <w:rsid w:val="00560661"/>
    <w:rsid w:val="0056710B"/>
    <w:rsid w:val="00571AD1"/>
    <w:rsid w:val="005728C8"/>
    <w:rsid w:val="00573105"/>
    <w:rsid w:val="00577321"/>
    <w:rsid w:val="00580AE8"/>
    <w:rsid w:val="005A5E8E"/>
    <w:rsid w:val="005A68D7"/>
    <w:rsid w:val="005A7460"/>
    <w:rsid w:val="005B183B"/>
    <w:rsid w:val="005B2053"/>
    <w:rsid w:val="005B288A"/>
    <w:rsid w:val="005B76A8"/>
    <w:rsid w:val="005C1219"/>
    <w:rsid w:val="005C3A22"/>
    <w:rsid w:val="005C6FD7"/>
    <w:rsid w:val="005D38F1"/>
    <w:rsid w:val="005E6C06"/>
    <w:rsid w:val="005E6C58"/>
    <w:rsid w:val="005F04B3"/>
    <w:rsid w:val="005F3D4E"/>
    <w:rsid w:val="005F5919"/>
    <w:rsid w:val="005F6BAE"/>
    <w:rsid w:val="00603961"/>
    <w:rsid w:val="0060682F"/>
    <w:rsid w:val="006118FD"/>
    <w:rsid w:val="00613E50"/>
    <w:rsid w:val="0061762F"/>
    <w:rsid w:val="00622E2B"/>
    <w:rsid w:val="006271B6"/>
    <w:rsid w:val="006433B1"/>
    <w:rsid w:val="00647291"/>
    <w:rsid w:val="0065315D"/>
    <w:rsid w:val="0065511A"/>
    <w:rsid w:val="00657FD9"/>
    <w:rsid w:val="006614CE"/>
    <w:rsid w:val="00663645"/>
    <w:rsid w:val="00666A56"/>
    <w:rsid w:val="006753D4"/>
    <w:rsid w:val="00684D46"/>
    <w:rsid w:val="006870A6"/>
    <w:rsid w:val="00687F82"/>
    <w:rsid w:val="00690BE7"/>
    <w:rsid w:val="00693EB9"/>
    <w:rsid w:val="0069650D"/>
    <w:rsid w:val="006A438E"/>
    <w:rsid w:val="006B1B06"/>
    <w:rsid w:val="006B1F0D"/>
    <w:rsid w:val="006C29D4"/>
    <w:rsid w:val="006C4064"/>
    <w:rsid w:val="006C6FD5"/>
    <w:rsid w:val="006D2C90"/>
    <w:rsid w:val="006D45EE"/>
    <w:rsid w:val="006E2B11"/>
    <w:rsid w:val="006E5836"/>
    <w:rsid w:val="006E5FD7"/>
    <w:rsid w:val="006E77E5"/>
    <w:rsid w:val="006E7B0B"/>
    <w:rsid w:val="006F1F3E"/>
    <w:rsid w:val="006F29DE"/>
    <w:rsid w:val="00712004"/>
    <w:rsid w:val="007134FD"/>
    <w:rsid w:val="00722311"/>
    <w:rsid w:val="00724131"/>
    <w:rsid w:val="007369BA"/>
    <w:rsid w:val="007374FB"/>
    <w:rsid w:val="00740B80"/>
    <w:rsid w:val="00742847"/>
    <w:rsid w:val="00755353"/>
    <w:rsid w:val="007569BB"/>
    <w:rsid w:val="00776C34"/>
    <w:rsid w:val="007856D9"/>
    <w:rsid w:val="0078619A"/>
    <w:rsid w:val="007911A8"/>
    <w:rsid w:val="00794393"/>
    <w:rsid w:val="00794BC4"/>
    <w:rsid w:val="007A1C3B"/>
    <w:rsid w:val="007A29C2"/>
    <w:rsid w:val="007A3537"/>
    <w:rsid w:val="007B0C4C"/>
    <w:rsid w:val="007B51A0"/>
    <w:rsid w:val="007C2461"/>
    <w:rsid w:val="007C4D1D"/>
    <w:rsid w:val="007D1513"/>
    <w:rsid w:val="007D159E"/>
    <w:rsid w:val="007D4319"/>
    <w:rsid w:val="007D774B"/>
    <w:rsid w:val="007E14B3"/>
    <w:rsid w:val="007E2F9F"/>
    <w:rsid w:val="007F4FDA"/>
    <w:rsid w:val="00810056"/>
    <w:rsid w:val="0082117B"/>
    <w:rsid w:val="0082233C"/>
    <w:rsid w:val="00830060"/>
    <w:rsid w:val="008304E2"/>
    <w:rsid w:val="00831575"/>
    <w:rsid w:val="00845851"/>
    <w:rsid w:val="008461BF"/>
    <w:rsid w:val="00847A26"/>
    <w:rsid w:val="00850552"/>
    <w:rsid w:val="008517F3"/>
    <w:rsid w:val="00861670"/>
    <w:rsid w:val="00864C9D"/>
    <w:rsid w:val="00865046"/>
    <w:rsid w:val="00866176"/>
    <w:rsid w:val="00867291"/>
    <w:rsid w:val="00877B15"/>
    <w:rsid w:val="00886FCD"/>
    <w:rsid w:val="0089421A"/>
    <w:rsid w:val="00895168"/>
    <w:rsid w:val="008A3534"/>
    <w:rsid w:val="008A5A4E"/>
    <w:rsid w:val="008B5A9B"/>
    <w:rsid w:val="008C0868"/>
    <w:rsid w:val="008C1832"/>
    <w:rsid w:val="008D20BA"/>
    <w:rsid w:val="008D362F"/>
    <w:rsid w:val="008F0F1D"/>
    <w:rsid w:val="008F24D1"/>
    <w:rsid w:val="008F2C3A"/>
    <w:rsid w:val="008F4E6F"/>
    <w:rsid w:val="00912BA1"/>
    <w:rsid w:val="009224D5"/>
    <w:rsid w:val="0093452C"/>
    <w:rsid w:val="009402B4"/>
    <w:rsid w:val="0094174C"/>
    <w:rsid w:val="00952D22"/>
    <w:rsid w:val="009545CC"/>
    <w:rsid w:val="0095577E"/>
    <w:rsid w:val="009617EE"/>
    <w:rsid w:val="00965178"/>
    <w:rsid w:val="0096561D"/>
    <w:rsid w:val="00965B02"/>
    <w:rsid w:val="009673F6"/>
    <w:rsid w:val="00985587"/>
    <w:rsid w:val="0098669D"/>
    <w:rsid w:val="00993CDD"/>
    <w:rsid w:val="00994DC0"/>
    <w:rsid w:val="009A4692"/>
    <w:rsid w:val="009A5F64"/>
    <w:rsid w:val="009A7EE9"/>
    <w:rsid w:val="009B0BDE"/>
    <w:rsid w:val="009C0E84"/>
    <w:rsid w:val="009C3B55"/>
    <w:rsid w:val="009C4B5C"/>
    <w:rsid w:val="009D3FCB"/>
    <w:rsid w:val="009E1D2C"/>
    <w:rsid w:val="00A01E44"/>
    <w:rsid w:val="00A15BAC"/>
    <w:rsid w:val="00A16407"/>
    <w:rsid w:val="00A2196B"/>
    <w:rsid w:val="00A27A88"/>
    <w:rsid w:val="00A310CE"/>
    <w:rsid w:val="00A35244"/>
    <w:rsid w:val="00A433A7"/>
    <w:rsid w:val="00A44B88"/>
    <w:rsid w:val="00A45E94"/>
    <w:rsid w:val="00A50DB4"/>
    <w:rsid w:val="00A56E47"/>
    <w:rsid w:val="00A57040"/>
    <w:rsid w:val="00A61AC3"/>
    <w:rsid w:val="00A632F5"/>
    <w:rsid w:val="00A63A29"/>
    <w:rsid w:val="00A66CF1"/>
    <w:rsid w:val="00A6775D"/>
    <w:rsid w:val="00A677A3"/>
    <w:rsid w:val="00A842F0"/>
    <w:rsid w:val="00A84C4F"/>
    <w:rsid w:val="00A92CC1"/>
    <w:rsid w:val="00A938FE"/>
    <w:rsid w:val="00A93D35"/>
    <w:rsid w:val="00AA0ECD"/>
    <w:rsid w:val="00AA286A"/>
    <w:rsid w:val="00AA2E27"/>
    <w:rsid w:val="00AC0803"/>
    <w:rsid w:val="00AD0344"/>
    <w:rsid w:val="00AD15A3"/>
    <w:rsid w:val="00AE03B0"/>
    <w:rsid w:val="00AE26AA"/>
    <w:rsid w:val="00AE3C74"/>
    <w:rsid w:val="00AF6929"/>
    <w:rsid w:val="00B02ACA"/>
    <w:rsid w:val="00B03C32"/>
    <w:rsid w:val="00B07A95"/>
    <w:rsid w:val="00B162ED"/>
    <w:rsid w:val="00B16E6E"/>
    <w:rsid w:val="00B2114D"/>
    <w:rsid w:val="00B22CD4"/>
    <w:rsid w:val="00B24AEB"/>
    <w:rsid w:val="00B2581F"/>
    <w:rsid w:val="00B3189A"/>
    <w:rsid w:val="00B4224D"/>
    <w:rsid w:val="00B44C8D"/>
    <w:rsid w:val="00B53960"/>
    <w:rsid w:val="00B546B2"/>
    <w:rsid w:val="00B54D3D"/>
    <w:rsid w:val="00B62B1D"/>
    <w:rsid w:val="00B66EE0"/>
    <w:rsid w:val="00B72D7C"/>
    <w:rsid w:val="00B73891"/>
    <w:rsid w:val="00B74E90"/>
    <w:rsid w:val="00B81D21"/>
    <w:rsid w:val="00B824E1"/>
    <w:rsid w:val="00B85970"/>
    <w:rsid w:val="00B85D39"/>
    <w:rsid w:val="00B94E5C"/>
    <w:rsid w:val="00B97322"/>
    <w:rsid w:val="00BA60A4"/>
    <w:rsid w:val="00BB1653"/>
    <w:rsid w:val="00BB1DFA"/>
    <w:rsid w:val="00BB705E"/>
    <w:rsid w:val="00BC15E1"/>
    <w:rsid w:val="00BD0E4F"/>
    <w:rsid w:val="00BD3635"/>
    <w:rsid w:val="00BD4701"/>
    <w:rsid w:val="00BD5D27"/>
    <w:rsid w:val="00BF197E"/>
    <w:rsid w:val="00BF3FD4"/>
    <w:rsid w:val="00C015C5"/>
    <w:rsid w:val="00C05DB8"/>
    <w:rsid w:val="00C10488"/>
    <w:rsid w:val="00C27BD2"/>
    <w:rsid w:val="00C317DF"/>
    <w:rsid w:val="00C3384D"/>
    <w:rsid w:val="00C378B1"/>
    <w:rsid w:val="00C407C0"/>
    <w:rsid w:val="00C43592"/>
    <w:rsid w:val="00C43830"/>
    <w:rsid w:val="00C46994"/>
    <w:rsid w:val="00C534B1"/>
    <w:rsid w:val="00C54CA3"/>
    <w:rsid w:val="00C576A0"/>
    <w:rsid w:val="00C65788"/>
    <w:rsid w:val="00C67191"/>
    <w:rsid w:val="00C70960"/>
    <w:rsid w:val="00C7152F"/>
    <w:rsid w:val="00C7368B"/>
    <w:rsid w:val="00C73861"/>
    <w:rsid w:val="00C80099"/>
    <w:rsid w:val="00C81117"/>
    <w:rsid w:val="00C9091D"/>
    <w:rsid w:val="00C92B21"/>
    <w:rsid w:val="00CB0E49"/>
    <w:rsid w:val="00CB2488"/>
    <w:rsid w:val="00CB24ED"/>
    <w:rsid w:val="00CB25FB"/>
    <w:rsid w:val="00CB54F7"/>
    <w:rsid w:val="00CC1DAB"/>
    <w:rsid w:val="00CC5811"/>
    <w:rsid w:val="00CC733F"/>
    <w:rsid w:val="00CD1AA5"/>
    <w:rsid w:val="00CD603B"/>
    <w:rsid w:val="00CE0535"/>
    <w:rsid w:val="00CE20C8"/>
    <w:rsid w:val="00CE264E"/>
    <w:rsid w:val="00CE553F"/>
    <w:rsid w:val="00CE5895"/>
    <w:rsid w:val="00CF6A72"/>
    <w:rsid w:val="00D11103"/>
    <w:rsid w:val="00D12F87"/>
    <w:rsid w:val="00D135DF"/>
    <w:rsid w:val="00D22486"/>
    <w:rsid w:val="00D3109C"/>
    <w:rsid w:val="00D3159C"/>
    <w:rsid w:val="00D40DE0"/>
    <w:rsid w:val="00D43405"/>
    <w:rsid w:val="00D455D1"/>
    <w:rsid w:val="00D4662C"/>
    <w:rsid w:val="00D4785E"/>
    <w:rsid w:val="00D63724"/>
    <w:rsid w:val="00D75081"/>
    <w:rsid w:val="00D80AE6"/>
    <w:rsid w:val="00D9485E"/>
    <w:rsid w:val="00D9731D"/>
    <w:rsid w:val="00DA1C96"/>
    <w:rsid w:val="00DA302B"/>
    <w:rsid w:val="00DA3C0A"/>
    <w:rsid w:val="00DB464B"/>
    <w:rsid w:val="00DC5FD9"/>
    <w:rsid w:val="00DC63F7"/>
    <w:rsid w:val="00DD058F"/>
    <w:rsid w:val="00DD5DE3"/>
    <w:rsid w:val="00DE0A30"/>
    <w:rsid w:val="00DE49AA"/>
    <w:rsid w:val="00DE5B80"/>
    <w:rsid w:val="00DE6193"/>
    <w:rsid w:val="00DF3F68"/>
    <w:rsid w:val="00E10670"/>
    <w:rsid w:val="00E12E0A"/>
    <w:rsid w:val="00E158B2"/>
    <w:rsid w:val="00E16051"/>
    <w:rsid w:val="00E205A6"/>
    <w:rsid w:val="00E207EE"/>
    <w:rsid w:val="00E208A2"/>
    <w:rsid w:val="00E247CD"/>
    <w:rsid w:val="00E26BDA"/>
    <w:rsid w:val="00E335B3"/>
    <w:rsid w:val="00E34567"/>
    <w:rsid w:val="00E35276"/>
    <w:rsid w:val="00E36BB5"/>
    <w:rsid w:val="00E50DAD"/>
    <w:rsid w:val="00E514FE"/>
    <w:rsid w:val="00E51F8A"/>
    <w:rsid w:val="00E60AEF"/>
    <w:rsid w:val="00E619B9"/>
    <w:rsid w:val="00E643A4"/>
    <w:rsid w:val="00E70656"/>
    <w:rsid w:val="00E71EDD"/>
    <w:rsid w:val="00E91D1C"/>
    <w:rsid w:val="00E95437"/>
    <w:rsid w:val="00E9577C"/>
    <w:rsid w:val="00EB1137"/>
    <w:rsid w:val="00EB2CB6"/>
    <w:rsid w:val="00EB2E27"/>
    <w:rsid w:val="00EB71DA"/>
    <w:rsid w:val="00ED0F41"/>
    <w:rsid w:val="00ED3C74"/>
    <w:rsid w:val="00ED4F9F"/>
    <w:rsid w:val="00ED531E"/>
    <w:rsid w:val="00EE0F97"/>
    <w:rsid w:val="00EE346D"/>
    <w:rsid w:val="00EE4C98"/>
    <w:rsid w:val="00EE656E"/>
    <w:rsid w:val="00EF03E7"/>
    <w:rsid w:val="00EF2348"/>
    <w:rsid w:val="00EF5628"/>
    <w:rsid w:val="00EF71D1"/>
    <w:rsid w:val="00F0080E"/>
    <w:rsid w:val="00F00896"/>
    <w:rsid w:val="00F268D1"/>
    <w:rsid w:val="00F27278"/>
    <w:rsid w:val="00F34582"/>
    <w:rsid w:val="00F4644E"/>
    <w:rsid w:val="00F6360C"/>
    <w:rsid w:val="00F64AF9"/>
    <w:rsid w:val="00F75C23"/>
    <w:rsid w:val="00F76AC2"/>
    <w:rsid w:val="00F96756"/>
    <w:rsid w:val="00F97670"/>
    <w:rsid w:val="00FB00B7"/>
    <w:rsid w:val="00FB21E7"/>
    <w:rsid w:val="00FB2D72"/>
    <w:rsid w:val="00FB63C2"/>
    <w:rsid w:val="00FC034B"/>
    <w:rsid w:val="00FC162D"/>
    <w:rsid w:val="00FC6259"/>
    <w:rsid w:val="00FD5ADD"/>
    <w:rsid w:val="00FD6B3D"/>
    <w:rsid w:val="00FE14B8"/>
    <w:rsid w:val="00FE39F7"/>
    <w:rsid w:val="00FF1159"/>
    <w:rsid w:val="00FF3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1827D"/>
  <w15:docId w15:val="{83C461FC-F1B0-478D-A27B-3CE95A1E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before="120" w:line="288" w:lineRule="auto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outlineLvl w:val="0"/>
    </w:pPr>
    <w:rPr>
      <w:b/>
      <w:kern w:val="1"/>
      <w:sz w:val="32"/>
    </w:rPr>
  </w:style>
  <w:style w:type="paragraph" w:styleId="Ttulo2">
    <w:name w:val="heading 2"/>
    <w:basedOn w:val="Normal"/>
    <w:next w:val="Normal"/>
    <w:qFormat/>
    <w:rsid w:val="0082233C"/>
    <w:pPr>
      <w:keepNext/>
      <w:numPr>
        <w:ilvl w:val="1"/>
        <w:numId w:val="1"/>
      </w:numPr>
      <w:suppressAutoHyphens w:val="0"/>
      <w:spacing w:after="120"/>
      <w:outlineLvl w:val="1"/>
    </w:pPr>
    <w:rPr>
      <w:b/>
      <w:szCs w:val="22"/>
    </w:rPr>
  </w:style>
  <w:style w:type="paragraph" w:styleId="Ttulo3">
    <w:name w:val="heading 3"/>
    <w:basedOn w:val="Normal"/>
    <w:next w:val="Normal"/>
    <w:qFormat/>
    <w:pPr>
      <w:keepNext/>
      <w:suppressAutoHyphens w:val="0"/>
      <w:spacing w:before="240" w:after="60"/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qFormat/>
    <w:rsid w:val="00D4662C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qFormat/>
    <w:rsid w:val="00D4662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D4662C"/>
    <w:p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Ttulo7">
    <w:name w:val="heading 7"/>
    <w:basedOn w:val="Normal"/>
    <w:next w:val="Normal"/>
    <w:link w:val="Ttulo7Char"/>
    <w:uiPriority w:val="9"/>
    <w:qFormat/>
    <w:rsid w:val="00D4662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WW-Fontepargpadro1"/>
    <w:semiHidden/>
  </w:style>
  <w:style w:type="character" w:customStyle="1" w:styleId="Smbolosdenumerao">
    <w:name w:val="Símbolos de numeração"/>
  </w:style>
  <w:style w:type="character" w:customStyle="1" w:styleId="Smbolosdemarca">
    <w:name w:val="Símbolos de marca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customStyle="1" w:styleId="WW8Num1z0">
    <w:name w:val="WW8Num1z0"/>
    <w:rPr>
      <w:rFonts w:ascii="StarSymbol" w:eastAsia="StarSymbol" w:hAnsi="StarSymbol"/>
      <w:sz w:val="18"/>
    </w:rPr>
  </w:style>
  <w:style w:type="character" w:customStyle="1" w:styleId="WW8Num2z0">
    <w:name w:val="WW8Num2z0"/>
    <w:rPr>
      <w:rFonts w:ascii="StarSymbol" w:eastAsia="StarSymbol" w:hAnsi="StarSymbol"/>
      <w:sz w:val="18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9z0">
    <w:name w:val="WW8Num9z0"/>
    <w:rPr>
      <w:rFonts w:ascii="Times New Roman" w:eastAsia="Times New Roman" w:hAnsi="Times New Roman" w:cs="Times New Roman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-Fontepargpadro">
    <w:name w:val="WW-Fonte parág. padrão"/>
  </w:style>
  <w:style w:type="character" w:customStyle="1" w:styleId="WW-Fontepargpadro1">
    <w:name w:val="WW-Fonte parág. padrão1"/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Marcasenmeros">
    <w:name w:val="Marcas e números"/>
    <w:rPr>
      <w:rFonts w:ascii="StarSymbol" w:eastAsia="StarSymbol" w:hAnsi="StarSymbol"/>
      <w:sz w:val="18"/>
    </w:rPr>
  </w:style>
  <w:style w:type="paragraph" w:styleId="Corpodetexto">
    <w:name w:val="Body Text"/>
    <w:basedOn w:val="Normal"/>
    <w:link w:val="CorpodetextoChar"/>
    <w:rPr>
      <w:color w:val="0000FF"/>
    </w:rPr>
  </w:style>
  <w:style w:type="paragraph" w:styleId="Recuodecorpodetexto">
    <w:name w:val="Body Text Indent"/>
    <w:basedOn w:val="Normal"/>
    <w:semiHidden/>
    <w:pPr>
      <w:ind w:firstLine="720"/>
    </w:pPr>
  </w:style>
  <w:style w:type="paragraph" w:styleId="Ttulo">
    <w:name w:val="Title"/>
    <w:basedOn w:val="Normal"/>
    <w:next w:val="Subttulo"/>
    <w:qFormat/>
  </w:style>
  <w:style w:type="paragraph" w:styleId="Subttulo">
    <w:name w:val="Subtitle"/>
    <w:basedOn w:val="Normal"/>
    <w:next w:val="Corpodetexto"/>
    <w:qFormat/>
    <w:pPr>
      <w:jc w:val="center"/>
    </w:pPr>
    <w:rPr>
      <w:i/>
      <w:iCs/>
    </w:rPr>
  </w:style>
  <w:style w:type="paragraph" w:styleId="Lista">
    <w:name w:val="List"/>
    <w:basedOn w:val="Corpodetexto"/>
    <w:semiHidden/>
    <w:rPr>
      <w:rFonts w:cs="Tahoma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Contedodatabela">
    <w:name w:val="Conteúdo da tabela"/>
    <w:basedOn w:val="Corpodetexto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styleId="Legenda">
    <w:name w:val="caption"/>
    <w:basedOn w:val="Normal"/>
    <w:qFormat/>
    <w:pPr>
      <w:suppressLineNumbers/>
      <w:spacing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pPr>
      <w:suppressLineNumbers/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20" w:firstLine="1"/>
    </w:pPr>
  </w:style>
  <w:style w:type="paragraph" w:styleId="Sumrio3">
    <w:name w:val="toc 3"/>
    <w:basedOn w:val="Normal"/>
    <w:next w:val="Normal"/>
    <w:semiHidden/>
    <w:pPr>
      <w:ind w:left="440" w:firstLine="1"/>
    </w:pPr>
  </w:style>
  <w:style w:type="paragraph" w:styleId="Sumrio4">
    <w:name w:val="toc 4"/>
    <w:basedOn w:val="Normal"/>
    <w:next w:val="Normal"/>
    <w:semiHidden/>
    <w:pPr>
      <w:ind w:left="660" w:firstLine="1"/>
    </w:pPr>
  </w:style>
  <w:style w:type="paragraph" w:styleId="Sumrio5">
    <w:name w:val="toc 5"/>
    <w:basedOn w:val="Normal"/>
    <w:next w:val="Normal"/>
    <w:semiHidden/>
    <w:pPr>
      <w:ind w:left="880" w:firstLine="1"/>
    </w:pPr>
  </w:style>
  <w:style w:type="paragraph" w:styleId="Sumrio6">
    <w:name w:val="toc 6"/>
    <w:basedOn w:val="Normal"/>
    <w:next w:val="Normal"/>
    <w:semiHidden/>
    <w:pPr>
      <w:ind w:left="1100" w:firstLine="1"/>
    </w:pPr>
  </w:style>
  <w:style w:type="paragraph" w:styleId="Sumrio7">
    <w:name w:val="toc 7"/>
    <w:basedOn w:val="Normal"/>
    <w:next w:val="Normal"/>
    <w:semiHidden/>
    <w:pPr>
      <w:ind w:left="1320" w:firstLine="1"/>
    </w:pPr>
  </w:style>
  <w:style w:type="paragraph" w:styleId="Sumrio8">
    <w:name w:val="toc 8"/>
    <w:basedOn w:val="Normal"/>
    <w:next w:val="Normal"/>
    <w:semiHidden/>
    <w:pPr>
      <w:ind w:left="1540" w:firstLine="1"/>
    </w:pPr>
  </w:style>
  <w:style w:type="paragraph" w:styleId="Sumrio9">
    <w:name w:val="toc 9"/>
    <w:basedOn w:val="Normal"/>
    <w:next w:val="Normal"/>
    <w:semiHidden/>
    <w:pPr>
      <w:ind w:left="1760" w:firstLine="1"/>
    </w:pPr>
  </w:style>
  <w:style w:type="paragraph" w:customStyle="1" w:styleId="infoblue">
    <w:name w:val="infoblue"/>
    <w:basedOn w:val="Normal"/>
    <w:next w:val="Normal"/>
    <w:pPr>
      <w:spacing w:before="0" w:line="100" w:lineRule="atLeast"/>
    </w:pPr>
    <w:rPr>
      <w:rFonts w:ascii="Verdana" w:hAnsi="Verdana"/>
      <w:i/>
      <w:color w:val="0000FF"/>
    </w:rPr>
  </w:style>
  <w:style w:type="paragraph" w:customStyle="1" w:styleId="InfoBlue0">
    <w:name w:val="InfoBlue"/>
    <w:basedOn w:val="Normal"/>
    <w:next w:val="Corpodetexto"/>
    <w:pPr>
      <w:widowControl w:val="0"/>
      <w:tabs>
        <w:tab w:val="left" w:pos="540"/>
        <w:tab w:val="left" w:pos="1260"/>
      </w:tabs>
      <w:spacing w:before="0" w:after="120" w:line="240" w:lineRule="atLeast"/>
      <w:jc w:val="left"/>
    </w:pPr>
    <w:rPr>
      <w:color w:val="0000FF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i/>
    </w:rPr>
  </w:style>
  <w:style w:type="character" w:customStyle="1" w:styleId="WW-Absatz-Standardschriftart111111111111111">
    <w:name w:val="WW-Absatz-Standardschriftart111111111111111"/>
    <w:rsid w:val="006E2B11"/>
  </w:style>
  <w:style w:type="paragraph" w:customStyle="1" w:styleId="WW-Recuodecorpodetexto2">
    <w:name w:val="WW-Recuo de corpo de texto 2"/>
    <w:basedOn w:val="Normal"/>
    <w:rsid w:val="0027501C"/>
    <w:pPr>
      <w:ind w:firstLine="70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4662C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4662C"/>
    <w:rPr>
      <w:rFonts w:ascii="Tahoma" w:hAnsi="Tahoma" w:cs="Tahoma"/>
      <w:sz w:val="16"/>
      <w:szCs w:val="16"/>
    </w:rPr>
  </w:style>
  <w:style w:type="character" w:customStyle="1" w:styleId="Ttulo7Char">
    <w:name w:val="Título 7 Char"/>
    <w:link w:val="Ttulo7"/>
    <w:uiPriority w:val="9"/>
    <w:semiHidden/>
    <w:rsid w:val="00D4662C"/>
    <w:rPr>
      <w:rFonts w:ascii="Calibri" w:eastAsia="Times New Roman" w:hAnsi="Calibri" w:cs="Times New Roman"/>
      <w:sz w:val="24"/>
      <w:szCs w:val="24"/>
    </w:rPr>
  </w:style>
  <w:style w:type="character" w:customStyle="1" w:styleId="Ttulo6Char">
    <w:name w:val="Título 6 Char"/>
    <w:link w:val="Ttulo6"/>
    <w:uiPriority w:val="9"/>
    <w:semiHidden/>
    <w:rsid w:val="00D4662C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Ttulo5Char">
    <w:name w:val="Título 5 Char"/>
    <w:link w:val="Ttulo5"/>
    <w:uiPriority w:val="9"/>
    <w:semiHidden/>
    <w:rsid w:val="00D4662C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4Char">
    <w:name w:val="Título 4 Char"/>
    <w:link w:val="Ttulo4"/>
    <w:uiPriority w:val="9"/>
    <w:semiHidden/>
    <w:rsid w:val="00D4662C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CorpodetextoChar">
    <w:name w:val="Corpo de texto Char"/>
    <w:link w:val="Corpodetexto"/>
    <w:rsid w:val="006F1F3E"/>
    <w:rPr>
      <w:rFonts w:ascii="Arial" w:hAnsi="Arial"/>
      <w:color w:val="0000FF"/>
      <w:sz w:val="22"/>
    </w:rPr>
  </w:style>
  <w:style w:type="paragraph" w:customStyle="1" w:styleId="TableText">
    <w:name w:val="Table Text"/>
    <w:rsid w:val="00502EB9"/>
    <w:pPr>
      <w:tabs>
        <w:tab w:val="right" w:pos="9720"/>
      </w:tabs>
      <w:spacing w:before="40" w:after="40"/>
    </w:pPr>
    <w:rPr>
      <w:bCs/>
      <w:szCs w:val="24"/>
      <w:lang w:val="en-GB" w:eastAsia="en-US"/>
    </w:rPr>
  </w:style>
  <w:style w:type="paragraph" w:customStyle="1" w:styleId="Tabletext0">
    <w:name w:val="Tabletext"/>
    <w:basedOn w:val="Normal"/>
    <w:rsid w:val="00366427"/>
    <w:pPr>
      <w:keepLines/>
      <w:widowControl w:val="0"/>
      <w:suppressAutoHyphens w:val="0"/>
      <w:spacing w:before="0" w:line="240" w:lineRule="auto"/>
      <w:jc w:val="left"/>
    </w:pPr>
    <w:rPr>
      <w:sz w:val="20"/>
      <w:szCs w:val="24"/>
      <w:lang w:val="en-US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B3189A"/>
    <w:pPr>
      <w:spacing w:after="120" w:line="480" w:lineRule="auto"/>
    </w:pPr>
  </w:style>
  <w:style w:type="character" w:customStyle="1" w:styleId="Corpodetexto2Char">
    <w:name w:val="Corpo de texto 2 Char"/>
    <w:link w:val="Corpodetexto2"/>
    <w:uiPriority w:val="99"/>
    <w:semiHidden/>
    <w:rsid w:val="00B3189A"/>
    <w:rPr>
      <w:rFonts w:ascii="Arial" w:hAnsi="Arial"/>
      <w:sz w:val="22"/>
      <w:lang w:val="pt-BR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B3189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link w:val="Corpodetexto3"/>
    <w:uiPriority w:val="99"/>
    <w:semiHidden/>
    <w:rsid w:val="00B3189A"/>
    <w:rPr>
      <w:rFonts w:ascii="Arial" w:hAnsi="Arial"/>
      <w:sz w:val="16"/>
      <w:szCs w:val="16"/>
      <w:lang w:val="pt-BR"/>
    </w:rPr>
  </w:style>
  <w:style w:type="table" w:styleId="Tabelacomgrade">
    <w:name w:val="Table Grid"/>
    <w:basedOn w:val="Tabelanormal"/>
    <w:rsid w:val="00AE03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qFormat/>
    <w:rsid w:val="00E36BB5"/>
    <w:pPr>
      <w:suppressAutoHyphens w:val="0"/>
      <w:spacing w:before="0" w:line="240" w:lineRule="auto"/>
      <w:ind w:left="706"/>
      <w:jc w:val="left"/>
    </w:pPr>
    <w:rPr>
      <w:rFonts w:ascii="Calibri" w:hAnsi="Calibri" w:cs="Arial"/>
      <w:sz w:val="24"/>
      <w:lang w:val="en-AU" w:eastAsia="en-US"/>
    </w:rPr>
  </w:style>
  <w:style w:type="paragraph" w:customStyle="1" w:styleId="EstiloArialNegritoItlico">
    <w:name w:val="Estilo Arial Negrito Itálico"/>
    <w:basedOn w:val="Normal"/>
    <w:rsid w:val="001A3110"/>
    <w:pPr>
      <w:numPr>
        <w:numId w:val="11"/>
      </w:numPr>
      <w:suppressAutoHyphens w:val="0"/>
      <w:spacing w:before="0" w:line="240" w:lineRule="auto"/>
      <w:jc w:val="left"/>
    </w:pPr>
    <w:rPr>
      <w:rFonts w:cs="Arial"/>
      <w:b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1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ATA~1\AppData\Local\Temp\Rar$DI00.694\Especificacao%20de%20Telas%20e%20Relatorios%20-ETR_XXXXXXX_VXXCXX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AAB7EA9CBD347BC2BF9D95D5D0B29" ma:contentTypeVersion="1" ma:contentTypeDescription="Create a new document." ma:contentTypeScope="" ma:versionID="85ea71163967185d1bce30ce0bcd89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022916f55ab85163ee9a5069dec31d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E10FAC-A360-42DE-AE4F-E56E4BE963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EBAED3-472B-43D8-A72F-10A1B22262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C08A59-F971-481B-A100-0D8F86443E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Especificacao de Telas e Relatorios -ETR_XXXXXXX_VXXCXX.dot</Template>
  <TotalTime>1</TotalTime>
  <Pages>1</Pages>
  <Words>1750</Words>
  <Characters>9455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ETR - Especificação de Tela e Relatório</vt:lpstr>
      <vt:lpstr>ETR - Especificação de Tela e Relatório</vt:lpstr>
    </vt:vector>
  </TitlesOfParts>
  <Company>SEGURO</Company>
  <LinksUpToDate>false</LinksUpToDate>
  <CharactersWithSpaces>11183</CharactersWithSpaces>
  <SharedDoc>false</SharedDoc>
  <HLinks>
    <vt:vector size="18" baseType="variant"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_Toc271660257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_Toc271660256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_Toc271660255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ETR - Especificação de Tela e Relatório</dc:title>
  <dc:creator>Renata Wada</dc:creator>
  <cp:lastModifiedBy>Oliveira, Rogerio J.</cp:lastModifiedBy>
  <cp:revision>2</cp:revision>
  <cp:lastPrinted>2010-08-23T14:27:00Z</cp:lastPrinted>
  <dcterms:created xsi:type="dcterms:W3CDTF">2015-09-30T18:37:00Z</dcterms:created>
  <dcterms:modified xsi:type="dcterms:W3CDTF">2015-09-30T18:37:00Z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0x0101008BCAAB7EA9CBD347BC2BF9D95D5D0B29</vt:lpwstr>
  </property>
</Properties>
</file>