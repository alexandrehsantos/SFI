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827D" w14:textId="77777777" w:rsidR="00D4662C" w:rsidRPr="005323A3" w:rsidRDefault="00D4662C" w:rsidP="00D4662C">
      <w:pPr>
        <w:suppressAutoHyphens w:val="0"/>
        <w:rPr>
          <w:rFonts w:cs="Arial"/>
          <w:szCs w:val="24"/>
        </w:rPr>
      </w:pPr>
    </w:p>
    <w:p w14:paraId="0701827E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7F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0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1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2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3" w14:textId="27125FDA" w:rsidR="00BF3FD4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Ramos Elementares</w:t>
      </w:r>
    </w:p>
    <w:p w14:paraId="07018284" w14:textId="22B624DB" w:rsidR="0094174C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Relatórios e Impressões</w:t>
      </w:r>
    </w:p>
    <w:p w14:paraId="07018285" w14:textId="1986E2B0" w:rsidR="00BF3FD4" w:rsidRDefault="003670E4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 xml:space="preserve"> </w:t>
      </w:r>
      <w:r w:rsidR="00C86A87">
        <w:rPr>
          <w:b/>
          <w:color w:val="0000FF"/>
          <w:sz w:val="36"/>
        </w:rPr>
        <w:t>Versão 1.5</w:t>
      </w:r>
    </w:p>
    <w:p w14:paraId="07018286" w14:textId="77777777" w:rsidR="00D4662C" w:rsidRPr="00BF3FD4" w:rsidRDefault="00D4662C" w:rsidP="00D4662C">
      <w:pPr>
        <w:suppressAutoHyphens w:val="0"/>
        <w:jc w:val="center"/>
        <w:rPr>
          <w:rFonts w:cs="Arial"/>
          <w:szCs w:val="24"/>
        </w:rPr>
      </w:pPr>
    </w:p>
    <w:p w14:paraId="07018287" w14:textId="77777777" w:rsid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18456384" w14:textId="77777777" w:rsidR="00C7368B" w:rsidRPr="00D4662C" w:rsidRDefault="00C7368B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8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9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A" w14:textId="77777777" w:rsidR="00D4662C" w:rsidRPr="00D4662C" w:rsidRDefault="00D4662C" w:rsidP="00D4662C">
      <w:pPr>
        <w:suppressAutoHyphens w:val="0"/>
        <w:jc w:val="right"/>
        <w:rPr>
          <w:rFonts w:cs="Arial"/>
          <w:sz w:val="30"/>
          <w:szCs w:val="24"/>
          <w:lang w:val="pt-PT"/>
        </w:rPr>
      </w:pPr>
    </w:p>
    <w:p w14:paraId="0701828B" w14:textId="77777777" w:rsidR="0009045F" w:rsidRPr="00D4662C" w:rsidRDefault="0009045F" w:rsidP="0009045F">
      <w:pPr>
        <w:suppressAutoHyphens w:val="0"/>
        <w:rPr>
          <w:rFonts w:cs="Arial"/>
          <w:sz w:val="20"/>
          <w:lang w:val="pt-PT"/>
        </w:rPr>
      </w:pPr>
    </w:p>
    <w:tbl>
      <w:tblPr>
        <w:tblpPr w:leftFromText="141" w:rightFromText="141" w:vertAnchor="text" w:horzAnchor="margin" w:tblpXSpec="center" w:tblpY="189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3"/>
        <w:gridCol w:w="2803"/>
        <w:gridCol w:w="3775"/>
        <w:gridCol w:w="4248"/>
      </w:tblGrid>
      <w:tr w:rsidR="00BF3FD4" w:rsidRPr="00E95A2B" w14:paraId="0701828D" w14:textId="77777777" w:rsidTr="00A66CF1">
        <w:trPr>
          <w:cantSplit/>
          <w:trHeight w:val="201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C" w14:textId="77777777" w:rsidR="00BF3FD4" w:rsidRPr="00E95A2B" w:rsidRDefault="00BF3FD4" w:rsidP="008304E2">
            <w:pPr>
              <w:jc w:val="center"/>
              <w:rPr>
                <w:rFonts w:cs="Arial"/>
                <w:b/>
              </w:rPr>
            </w:pPr>
            <w:r w:rsidRPr="00E95A2B">
              <w:rPr>
                <w:rFonts w:cs="Arial"/>
                <w:b/>
              </w:rPr>
              <w:t>Histórico de Alterações</w:t>
            </w:r>
          </w:p>
        </w:tc>
      </w:tr>
      <w:tr w:rsidR="00BF3FD4" w:rsidRPr="00E95A2B" w14:paraId="07018292" w14:textId="77777777" w:rsidTr="00EC7D1D">
        <w:trPr>
          <w:trHeight w:val="201"/>
        </w:trPr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E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Versão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F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0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1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Realizado por</w:t>
            </w:r>
          </w:p>
        </w:tc>
      </w:tr>
      <w:tr w:rsidR="00E35276" w:rsidRPr="00E95A2B" w14:paraId="07018297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3" w14:textId="747FC2D8" w:rsidR="00E35276" w:rsidRPr="00E95A2B" w:rsidRDefault="00E35276" w:rsidP="00E3527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1.0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4" w14:textId="1809FD76" w:rsidR="00E35276" w:rsidRPr="00E95A2B" w:rsidRDefault="00806FBC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28</w:t>
            </w:r>
            <w:r w:rsidR="00877E05">
              <w:rPr>
                <w:rFonts w:cs="Arial"/>
                <w:sz w:val="20"/>
              </w:rPr>
              <w:t>/10</w:t>
            </w:r>
            <w:r w:rsidR="00E35276" w:rsidRPr="0077123F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5" w14:textId="11A27959" w:rsidR="00E35276" w:rsidRPr="00E95A2B" w:rsidRDefault="00E35276" w:rsidP="00EA30DE">
            <w:pPr>
              <w:jc w:val="center"/>
              <w:rPr>
                <w:rFonts w:cs="Arial"/>
                <w:sz w:val="16"/>
                <w:szCs w:val="16"/>
              </w:rPr>
            </w:pPr>
            <w:r w:rsidRPr="0077123F">
              <w:rPr>
                <w:rFonts w:cs="Arial"/>
                <w:sz w:val="20"/>
              </w:rPr>
              <w:t>Criação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6" w14:textId="6635E1D7" w:rsidR="00E35276" w:rsidRPr="00E95A2B" w:rsidRDefault="00E35276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C37BD6" w:rsidRPr="00E95A2B" w14:paraId="0701829C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8" w14:textId="51A0FA9F" w:rsidR="00C37BD6" w:rsidRPr="00E95A2B" w:rsidRDefault="00C37BD6" w:rsidP="00C37BD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1.1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9" w14:textId="5EE46B13" w:rsidR="00C37BD6" w:rsidRPr="00E95A2B" w:rsidRDefault="00C37BD6" w:rsidP="00C37BD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30/10</w:t>
            </w:r>
            <w:r w:rsidRPr="0077123F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A" w14:textId="4CBE1739" w:rsidR="00C37BD6" w:rsidRPr="00E95A2B" w:rsidRDefault="00C37BD6" w:rsidP="00C37BD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Atualiza</w:t>
            </w:r>
            <w:r w:rsidRPr="0077123F">
              <w:rPr>
                <w:rFonts w:cs="Arial"/>
                <w:sz w:val="20"/>
              </w:rPr>
              <w:t>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B" w14:textId="0C151A18" w:rsidR="00C37BD6" w:rsidRPr="00E95A2B" w:rsidRDefault="00C37BD6" w:rsidP="00C37BD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377092" w:rsidRPr="00E95A2B" w14:paraId="070182A1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D" w14:textId="7334FA6A" w:rsidR="00377092" w:rsidRPr="00E95A2B" w:rsidRDefault="00377092" w:rsidP="0037709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1.2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E" w14:textId="377C3334" w:rsidR="00377092" w:rsidRPr="00E95A2B" w:rsidRDefault="00377092" w:rsidP="0037709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11/11</w:t>
            </w:r>
            <w:r w:rsidRPr="0077123F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F" w14:textId="32C5303A" w:rsidR="00377092" w:rsidRPr="00E95A2B" w:rsidRDefault="00377092" w:rsidP="0037709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Atualizaçã</w:t>
            </w:r>
            <w:r w:rsidRPr="0077123F">
              <w:rPr>
                <w:rFonts w:cs="Arial"/>
                <w:sz w:val="20"/>
              </w:rPr>
              <w:t>o 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A0" w14:textId="51D7EED8" w:rsidR="00377092" w:rsidRPr="00E95A2B" w:rsidRDefault="00377092" w:rsidP="0037709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570C82" w:rsidRPr="00E95A2B" w14:paraId="67AE7F0F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4CA7E1" w14:textId="56A42E31" w:rsidR="00570C82" w:rsidRDefault="00570C82" w:rsidP="00570C82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D120B4" w14:textId="3E012A15" w:rsidR="00570C82" w:rsidRDefault="00570C82" w:rsidP="00570C82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25/11/2015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E07B8C" w14:textId="6D5AD1F5" w:rsidR="00570C82" w:rsidRDefault="00570C82" w:rsidP="00570C82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Atualização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F081C0" w14:textId="13995DAF" w:rsidR="00570C82" w:rsidRDefault="00570C82" w:rsidP="00570C82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E83FB0" w:rsidRPr="00E95A2B" w14:paraId="692DBD18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523268" w14:textId="7B5ABCCE" w:rsidR="00E83FB0" w:rsidRDefault="00E83FB0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1.4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649880" w14:textId="630A2378" w:rsidR="00E83FB0" w:rsidRDefault="00E83FB0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30/11/2015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B3361" w14:textId="043E082C" w:rsidR="00E83FB0" w:rsidRDefault="00E83FB0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Inclusão informação variável (rodapé do documento) e inclusão de RC Obras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2ED1A6" w14:textId="674AB282" w:rsidR="00E83FB0" w:rsidRDefault="00E83FB0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C86A87" w:rsidRPr="00E95A2B" w14:paraId="0E79FCBA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E1F847" w14:textId="78E12590" w:rsidR="00C86A87" w:rsidRDefault="00C86A87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1.5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FEB507" w14:textId="706AF5C7" w:rsidR="00C86A87" w:rsidRDefault="00C86A87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21/12/2015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73A356" w14:textId="58AA586B" w:rsidR="00C86A87" w:rsidRDefault="00C86A87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Ajustes no documento e alteração de template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4DF343" w14:textId="723F456D" w:rsidR="00C86A87" w:rsidRDefault="00C86A87" w:rsidP="00E83FB0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</w:tbl>
    <w:p w14:paraId="070182A2" w14:textId="77777777" w:rsidR="00366427" w:rsidRDefault="00BF3FD4" w:rsidP="00366427">
      <w:pPr>
        <w:jc w:val="center"/>
        <w:rPr>
          <w:b/>
          <w:sz w:val="30"/>
        </w:rPr>
      </w:pPr>
      <w:r>
        <w:br w:type="page"/>
      </w:r>
      <w:r w:rsidR="00366427">
        <w:rPr>
          <w:b/>
          <w:sz w:val="30"/>
        </w:rPr>
        <w:lastRenderedPageBreak/>
        <w:t>Índice</w:t>
      </w:r>
    </w:p>
    <w:p w14:paraId="070182A3" w14:textId="77777777" w:rsidR="00366427" w:rsidRDefault="00366427" w:rsidP="00366427">
      <w:r>
        <w:t xml:space="preserve"> </w:t>
      </w:r>
    </w:p>
    <w:p w14:paraId="4D3F18A7" w14:textId="77777777" w:rsidR="00EA6DF4" w:rsidRDefault="00366427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"1-4" \h \z </w:instrText>
      </w:r>
      <w:r>
        <w:rPr>
          <w:rFonts w:ascii="Times New Roman" w:hAnsi="Times New Roman"/>
        </w:rPr>
        <w:fldChar w:fldCharType="separate"/>
      </w:r>
      <w:hyperlink w:anchor="_Toc432151765" w:history="1">
        <w:r w:rsidR="00EA6DF4" w:rsidRPr="00087CAD">
          <w:rPr>
            <w:rStyle w:val="Hyperlink"/>
            <w:noProof/>
          </w:rPr>
          <w:t>1.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Identificação do Sistema e Módulo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_Toc432151765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4</w:t>
        </w:r>
        <w:r w:rsidR="00EA6DF4">
          <w:rPr>
            <w:noProof/>
            <w:webHidden/>
          </w:rPr>
          <w:fldChar w:fldCharType="end"/>
        </w:r>
      </w:hyperlink>
    </w:p>
    <w:p w14:paraId="08A1A6D2" w14:textId="77777777" w:rsidR="00EA6DF4" w:rsidRDefault="00246E5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66" w:history="1">
        <w:r w:rsidR="00EA6DF4" w:rsidRPr="00087CAD">
          <w:rPr>
            <w:rStyle w:val="Hyperlink"/>
            <w:noProof/>
          </w:rPr>
          <w:t>2.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Especificação de Geração de Documentos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_Toc432151766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4</w:t>
        </w:r>
        <w:r w:rsidR="00EA6DF4">
          <w:rPr>
            <w:noProof/>
            <w:webHidden/>
          </w:rPr>
          <w:fldChar w:fldCharType="end"/>
        </w:r>
      </w:hyperlink>
    </w:p>
    <w:p w14:paraId="3C898C33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67" w:history="1">
        <w:r w:rsidR="00EA6DF4" w:rsidRPr="00087CAD">
          <w:rPr>
            <w:rStyle w:val="Hyperlink"/>
            <w:noProof/>
          </w:rPr>
          <w:t>2.1.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Informações do Documento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_Toc432151767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4</w:t>
        </w:r>
        <w:r w:rsidR="00EA6DF4">
          <w:rPr>
            <w:noProof/>
            <w:webHidden/>
          </w:rPr>
          <w:fldChar w:fldCharType="end"/>
        </w:r>
      </w:hyperlink>
    </w:p>
    <w:p w14:paraId="03D44611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68" w:history="1">
        <w:r w:rsidR="00EA6DF4" w:rsidRPr="00087CAD">
          <w:rPr>
            <w:rStyle w:val="Hyperlink"/>
            <w:noProof/>
          </w:rPr>
          <w:t>2.2.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Fontes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_Toc432151768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5</w:t>
        </w:r>
        <w:r w:rsidR="00EA6DF4">
          <w:rPr>
            <w:noProof/>
            <w:webHidden/>
          </w:rPr>
          <w:fldChar w:fldCharType="end"/>
        </w:r>
      </w:hyperlink>
    </w:p>
    <w:p w14:paraId="01909CDF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69" w:history="1">
        <w:r w:rsidR="00EA6DF4" w:rsidRPr="00087CAD">
          <w:rPr>
            <w:rStyle w:val="Hyperlink"/>
            <w:noProof/>
          </w:rPr>
          <w:t>2.3.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Metadados de Documento Padrão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_Toc432151769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5</w:t>
        </w:r>
        <w:r w:rsidR="00EA6DF4">
          <w:rPr>
            <w:noProof/>
            <w:webHidden/>
          </w:rPr>
          <w:fldChar w:fldCharType="end"/>
        </w:r>
      </w:hyperlink>
    </w:p>
    <w:p w14:paraId="23DECE50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0" w:history="1">
        <w:r w:rsidR="00EA6DF4" w:rsidRPr="00087CAD">
          <w:rPr>
            <w:rStyle w:val="Hyperlink"/>
            <w:noProof/>
          </w:rPr>
          <w:t>2.4.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Chaves de Indexação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_Toc432151770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7</w:t>
        </w:r>
        <w:r w:rsidR="00EA6DF4">
          <w:rPr>
            <w:noProof/>
            <w:webHidden/>
          </w:rPr>
          <w:fldChar w:fldCharType="end"/>
        </w:r>
      </w:hyperlink>
    </w:p>
    <w:p w14:paraId="359D887D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1" w:history="1">
        <w:r w:rsidR="00EA6DF4" w:rsidRPr="00087CAD">
          <w:rPr>
            <w:rStyle w:val="Hyperlink"/>
            <w:noProof/>
          </w:rPr>
          <w:t>2.5.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Protótipo do Documento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_Toc432151771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8</w:t>
        </w:r>
        <w:r w:rsidR="00EA6DF4">
          <w:rPr>
            <w:noProof/>
            <w:webHidden/>
          </w:rPr>
          <w:fldChar w:fldCharType="end"/>
        </w:r>
      </w:hyperlink>
    </w:p>
    <w:p w14:paraId="7789F5F1" w14:textId="77777777" w:rsidR="00EA6DF4" w:rsidRDefault="00246E5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2" w:history="1">
        <w:r w:rsidR="00EA6DF4" w:rsidRPr="00087CAD">
          <w:rPr>
            <w:rStyle w:val="Hyperlink"/>
            <w:noProof/>
          </w:rPr>
          <w:t>3.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Comportamento dos campos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_Toc432151772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17</w:t>
        </w:r>
        <w:r w:rsidR="00EA6DF4">
          <w:rPr>
            <w:noProof/>
            <w:webHidden/>
          </w:rPr>
          <w:fldChar w:fldCharType="end"/>
        </w:r>
      </w:hyperlink>
    </w:p>
    <w:p w14:paraId="02AD0E7F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3" w:history="1">
        <w:r w:rsidR="00EA6DF4" w:rsidRPr="00087CAD">
          <w:rPr>
            <w:rStyle w:val="Hyperlink"/>
            <w:noProof/>
          </w:rPr>
          <w:t>3.1.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Informação dos campos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_Toc432151773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17</w:t>
        </w:r>
        <w:r w:rsidR="00EA6DF4">
          <w:rPr>
            <w:noProof/>
            <w:webHidden/>
          </w:rPr>
          <w:fldChar w:fldCharType="end"/>
        </w:r>
      </w:hyperlink>
    </w:p>
    <w:p w14:paraId="4411E000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4" w:history="1">
        <w:r w:rsidR="00EA6DF4" w:rsidRPr="00087CAD">
          <w:rPr>
            <w:rStyle w:val="Hyperlink"/>
            <w:noProof/>
          </w:rPr>
          <w:t>3.2.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Controle, Ação e Resposta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_Toc432151774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25</w:t>
        </w:r>
        <w:r w:rsidR="00EA6DF4">
          <w:rPr>
            <w:noProof/>
            <w:webHidden/>
          </w:rPr>
          <w:fldChar w:fldCharType="end"/>
        </w:r>
      </w:hyperlink>
    </w:p>
    <w:p w14:paraId="7CCB2CE0" w14:textId="77777777" w:rsidR="00EA6DF4" w:rsidRDefault="00246E5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5" w:history="1">
        <w:r w:rsidR="00EA6DF4" w:rsidRPr="00087CAD">
          <w:rPr>
            <w:rStyle w:val="Hyperlink"/>
            <w:noProof/>
          </w:rPr>
          <w:t>3.3.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Mensagens de Erro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_Toc432151775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25</w:t>
        </w:r>
        <w:r w:rsidR="00EA6DF4">
          <w:rPr>
            <w:noProof/>
            <w:webHidden/>
          </w:rPr>
          <w:fldChar w:fldCharType="end"/>
        </w:r>
      </w:hyperlink>
    </w:p>
    <w:p w14:paraId="19858C28" w14:textId="77777777" w:rsidR="00EA6DF4" w:rsidRDefault="00246E5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6" w:history="1">
        <w:r w:rsidR="00EA6DF4" w:rsidRPr="00087CAD">
          <w:rPr>
            <w:rStyle w:val="Hyperlink"/>
            <w:noProof/>
          </w:rPr>
          <w:t>4.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Regras para preenchimento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_Toc432151776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26</w:t>
        </w:r>
        <w:r w:rsidR="00EA6DF4">
          <w:rPr>
            <w:noProof/>
            <w:webHidden/>
          </w:rPr>
          <w:fldChar w:fldCharType="end"/>
        </w:r>
      </w:hyperlink>
    </w:p>
    <w:p w14:paraId="335E9AE5" w14:textId="77777777" w:rsidR="00EA6DF4" w:rsidRDefault="00246E5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1777" w:history="1">
        <w:r w:rsidR="00EA6DF4" w:rsidRPr="00087CAD">
          <w:rPr>
            <w:rStyle w:val="Hyperlink"/>
            <w:noProof/>
          </w:rPr>
          <w:t>5.</w:t>
        </w:r>
        <w:r w:rsidR="00EA6DF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A6DF4" w:rsidRPr="00087CAD">
          <w:rPr>
            <w:rStyle w:val="Hyperlink"/>
            <w:noProof/>
          </w:rPr>
          <w:t>Anexos</w:t>
        </w:r>
        <w:r w:rsidR="00EA6DF4">
          <w:rPr>
            <w:noProof/>
            <w:webHidden/>
          </w:rPr>
          <w:tab/>
        </w:r>
        <w:r w:rsidR="00EA6DF4">
          <w:rPr>
            <w:noProof/>
            <w:webHidden/>
          </w:rPr>
          <w:fldChar w:fldCharType="begin"/>
        </w:r>
        <w:r w:rsidR="00EA6DF4">
          <w:rPr>
            <w:noProof/>
            <w:webHidden/>
          </w:rPr>
          <w:instrText xml:space="preserve"> PAGEREF _Toc432151777 \h </w:instrText>
        </w:r>
        <w:r w:rsidR="00EA6DF4">
          <w:rPr>
            <w:noProof/>
            <w:webHidden/>
          </w:rPr>
        </w:r>
        <w:r w:rsidR="00EA6DF4">
          <w:rPr>
            <w:noProof/>
            <w:webHidden/>
          </w:rPr>
          <w:fldChar w:fldCharType="separate"/>
        </w:r>
        <w:r w:rsidR="00EA6DF4">
          <w:rPr>
            <w:noProof/>
            <w:webHidden/>
          </w:rPr>
          <w:t>27</w:t>
        </w:r>
        <w:r w:rsidR="00EA6DF4">
          <w:rPr>
            <w:noProof/>
            <w:webHidden/>
          </w:rPr>
          <w:fldChar w:fldCharType="end"/>
        </w:r>
      </w:hyperlink>
    </w:p>
    <w:p w14:paraId="070182AF" w14:textId="77777777" w:rsidR="001E42CC" w:rsidRDefault="00366427" w:rsidP="00366427">
      <w:pPr>
        <w:pStyle w:val="BodyText"/>
      </w:pPr>
      <w:r>
        <w:rPr>
          <w:rFonts w:ascii="Times New Roman" w:hAnsi="Times New Roman"/>
        </w:rPr>
        <w:fldChar w:fldCharType="end"/>
      </w:r>
      <w:r>
        <w:br w:type="page"/>
      </w:r>
    </w:p>
    <w:p w14:paraId="070182B0" w14:textId="77777777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0" w:name="_Toc271616086"/>
      <w:bookmarkStart w:id="1" w:name="_Toc432151765"/>
      <w:r>
        <w:rPr>
          <w:sz w:val="24"/>
          <w:szCs w:val="24"/>
        </w:rPr>
        <w:lastRenderedPageBreak/>
        <w:t>Identificação do Sistema</w:t>
      </w:r>
      <w:bookmarkEnd w:id="0"/>
      <w:r w:rsidR="00DE49AA">
        <w:rPr>
          <w:sz w:val="24"/>
          <w:szCs w:val="24"/>
        </w:rPr>
        <w:t xml:space="preserve"> e Módulo</w:t>
      </w:r>
      <w:bookmarkEnd w:id="1"/>
    </w:p>
    <w:p w14:paraId="070182B1" w14:textId="77777777" w:rsidR="00EF5628" w:rsidRDefault="00EF5628" w:rsidP="00DE49AA">
      <w:pPr>
        <w:pStyle w:val="BodyText"/>
        <w:ind w:left="360"/>
      </w:pP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E6E6E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76"/>
        <w:gridCol w:w="12477"/>
      </w:tblGrid>
      <w:tr w:rsidR="00E35276" w:rsidRPr="00601F63" w14:paraId="070182B4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2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bookmarkStart w:id="2" w:name="_Ref117571438"/>
            <w:r w:rsidRPr="00601F63">
              <w:rPr>
                <w:rFonts w:cs="Arial"/>
                <w:b/>
                <w:sz w:val="20"/>
                <w:lang w:val="pt-PT"/>
              </w:rPr>
              <w:t>Sistema</w:t>
            </w:r>
            <w:bookmarkEnd w:id="2"/>
          </w:p>
        </w:tc>
        <w:tc>
          <w:tcPr>
            <w:tcW w:w="4471" w:type="pct"/>
          </w:tcPr>
          <w:p w14:paraId="305A3292" w14:textId="0549E2C0" w:rsidR="00E35276" w:rsidRDefault="00E35276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iCs/>
                <w:sz w:val="20"/>
                <w:szCs w:val="16"/>
              </w:rPr>
              <w:t>Ramos Elementares</w:t>
            </w:r>
          </w:p>
        </w:tc>
      </w:tr>
      <w:tr w:rsidR="00E35276" w:rsidRPr="00601F63" w14:paraId="070182B7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5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r>
              <w:rPr>
                <w:rFonts w:cs="Arial"/>
                <w:b/>
                <w:sz w:val="20"/>
                <w:lang w:val="pt-PT"/>
              </w:rPr>
              <w:t>Módulo</w:t>
            </w:r>
          </w:p>
        </w:tc>
        <w:tc>
          <w:tcPr>
            <w:tcW w:w="4471" w:type="pct"/>
          </w:tcPr>
          <w:p w14:paraId="40D957A1" w14:textId="4E902A82" w:rsidR="00E35276" w:rsidRDefault="00EE656E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Administrativo</w:t>
            </w:r>
          </w:p>
        </w:tc>
      </w:tr>
    </w:tbl>
    <w:p w14:paraId="070182B8" w14:textId="77777777" w:rsidR="00EF5628" w:rsidRDefault="00EF5628" w:rsidP="00EF5628">
      <w:pPr>
        <w:suppressAutoHyphens w:val="0"/>
        <w:rPr>
          <w:rFonts w:cs="Arial"/>
          <w:sz w:val="20"/>
          <w:lang w:val="pt-PT"/>
        </w:rPr>
      </w:pPr>
    </w:p>
    <w:p w14:paraId="070182B9" w14:textId="5D5BB004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3" w:name="_Toc271616088"/>
      <w:bookmarkStart w:id="4" w:name="_Toc432151766"/>
      <w:r>
        <w:rPr>
          <w:sz w:val="24"/>
          <w:szCs w:val="24"/>
        </w:rPr>
        <w:t>Especificação d</w:t>
      </w:r>
      <w:bookmarkEnd w:id="3"/>
      <w:r w:rsidR="00C73861">
        <w:rPr>
          <w:sz w:val="24"/>
          <w:szCs w:val="24"/>
        </w:rPr>
        <w:t>e Geração de Documentos</w:t>
      </w:r>
      <w:bookmarkEnd w:id="4"/>
    </w:p>
    <w:p w14:paraId="070182BA" w14:textId="77777777" w:rsidR="00EF5628" w:rsidRDefault="00EF5628" w:rsidP="00EF5628">
      <w:pPr>
        <w:suppressAutoHyphens w:val="0"/>
        <w:rPr>
          <w:rFonts w:cs="Arial"/>
          <w:sz w:val="20"/>
        </w:rPr>
      </w:pPr>
    </w:p>
    <w:p w14:paraId="6207B2C8" w14:textId="45BAEBC4" w:rsidR="000270C4" w:rsidRPr="000270C4" w:rsidRDefault="000270C4" w:rsidP="00EF5628">
      <w:pPr>
        <w:pStyle w:val="Heading2"/>
      </w:pPr>
      <w:bookmarkStart w:id="5" w:name="_Toc432151767"/>
      <w:r>
        <w:t>Informações do Documento</w:t>
      </w:r>
      <w:bookmarkEnd w:id="5"/>
    </w:p>
    <w:p w14:paraId="168C2D8B" w14:textId="77777777" w:rsidR="00AE26AA" w:rsidRDefault="00AE26AA" w:rsidP="00EF5628">
      <w:pPr>
        <w:suppressAutoHyphens w:val="0"/>
        <w:rPr>
          <w:rFonts w:cs="Arial"/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5"/>
        <w:gridCol w:w="10654"/>
      </w:tblGrid>
      <w:tr w:rsidR="00EF5628" w:rsidRPr="00EF5628" w14:paraId="070182BC" w14:textId="77777777" w:rsidTr="00343E24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070182BB" w14:textId="0D2EC20C" w:rsidR="00EF5628" w:rsidRPr="00EF5628" w:rsidRDefault="00B22CD4" w:rsidP="00EF5628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Documento</w:t>
            </w:r>
          </w:p>
        </w:tc>
      </w:tr>
      <w:tr w:rsidR="00E35276" w:rsidRPr="00EF5628" w14:paraId="070182BF" w14:textId="77777777" w:rsidTr="00B22CD4">
        <w:tc>
          <w:tcPr>
            <w:tcW w:w="1181" w:type="pct"/>
            <w:shd w:val="clear" w:color="auto" w:fill="FFFFFF"/>
          </w:tcPr>
          <w:p w14:paraId="070182BD" w14:textId="6CF30675" w:rsidR="00E35276" w:rsidRPr="00EF5628" w:rsidRDefault="00E35276" w:rsidP="00E35276">
            <w:pPr>
              <w:suppressAutoHyphens w:val="0"/>
              <w:rPr>
                <w:rFonts w:cs="Arial"/>
                <w:sz w:val="20"/>
              </w:rPr>
            </w:pPr>
            <w:r w:rsidRPr="00A66CF1">
              <w:rPr>
                <w:rFonts w:cs="Arial"/>
                <w:b/>
                <w:sz w:val="20"/>
              </w:rPr>
              <w:t xml:space="preserve">ID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BE" w14:textId="002056B3" w:rsidR="00E35276" w:rsidRDefault="00806887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IMP-08</w:t>
            </w:r>
            <w:r w:rsidR="00CE6364">
              <w:rPr>
                <w:rFonts w:cs="Arial"/>
                <w:bCs/>
                <w:sz w:val="20"/>
                <w:lang w:val="pt-PT"/>
              </w:rPr>
              <w:t>4</w:t>
            </w:r>
          </w:p>
        </w:tc>
      </w:tr>
      <w:tr w:rsidR="00E35276" w:rsidRPr="00EF5628" w14:paraId="070182C2" w14:textId="77777777" w:rsidTr="00B22CD4">
        <w:tc>
          <w:tcPr>
            <w:tcW w:w="1181" w:type="pct"/>
            <w:shd w:val="clear" w:color="auto" w:fill="FFFFFF"/>
          </w:tcPr>
          <w:p w14:paraId="070182C0" w14:textId="6C416988" w:rsidR="00E35276" w:rsidRPr="00EF5628" w:rsidRDefault="00E35276" w:rsidP="00E35276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C1" w14:textId="786CA41B" w:rsidR="00E35276" w:rsidRPr="00571AD1" w:rsidRDefault="00CE6364" w:rsidP="00877E05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Proposta</w:t>
            </w:r>
            <w:r w:rsidR="00806887">
              <w:rPr>
                <w:rFonts w:cs="Arial"/>
                <w:bCs/>
                <w:sz w:val="20"/>
                <w:lang w:val="pt-PT"/>
              </w:rPr>
              <w:t xml:space="preserve"> </w:t>
            </w:r>
            <w:r w:rsidR="00877E05">
              <w:rPr>
                <w:rFonts w:cs="Arial"/>
                <w:bCs/>
                <w:sz w:val="20"/>
                <w:lang w:val="pt-PT"/>
              </w:rPr>
              <w:t>Responsabilidade Civil</w:t>
            </w:r>
          </w:p>
        </w:tc>
      </w:tr>
      <w:tr w:rsidR="00E35276" w:rsidRPr="00EF5628" w14:paraId="070182C5" w14:textId="77777777" w:rsidTr="00B22CD4">
        <w:tc>
          <w:tcPr>
            <w:tcW w:w="1181" w:type="pct"/>
            <w:shd w:val="clear" w:color="auto" w:fill="FFFFFF"/>
          </w:tcPr>
          <w:p w14:paraId="070182C3" w14:textId="3FF4D2A5" w:rsidR="00E35276" w:rsidRPr="00EF5628" w:rsidRDefault="005C1219" w:rsidP="005C121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Evento</w:t>
            </w:r>
          </w:p>
        </w:tc>
        <w:tc>
          <w:tcPr>
            <w:tcW w:w="3819" w:type="pct"/>
          </w:tcPr>
          <w:p w14:paraId="070182C4" w14:textId="1273925D" w:rsidR="00E35276" w:rsidRPr="00571AD1" w:rsidRDefault="00C73861" w:rsidP="00CE6364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</w:rPr>
              <w:t xml:space="preserve">Emissão - </w:t>
            </w:r>
            <w:r w:rsidR="00CE6364">
              <w:rPr>
                <w:rFonts w:cs="Arial"/>
                <w:bCs/>
                <w:sz w:val="20"/>
              </w:rPr>
              <w:t>Proposta</w:t>
            </w:r>
          </w:p>
        </w:tc>
      </w:tr>
      <w:tr w:rsidR="005C1219" w:rsidRPr="00EF5628" w14:paraId="3752996B" w14:textId="77777777" w:rsidTr="00B22CD4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</w:tcPr>
          <w:p w14:paraId="7597CFF5" w14:textId="5328B050" w:rsidR="005C1219" w:rsidRDefault="008F0F1D" w:rsidP="007B51A0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Detalhe do Evento</w:t>
            </w:r>
          </w:p>
        </w:tc>
        <w:tc>
          <w:tcPr>
            <w:tcW w:w="3819" w:type="pct"/>
            <w:tcBorders>
              <w:bottom w:val="single" w:sz="4" w:space="0" w:color="auto"/>
            </w:tcBorders>
          </w:tcPr>
          <w:p w14:paraId="5C11F0E0" w14:textId="7F3B2350" w:rsidR="005C1219" w:rsidRDefault="00806887" w:rsidP="00C03420">
            <w:pPr>
              <w:suppressAutoHyphens w:val="0"/>
              <w:rPr>
                <w:rFonts w:cs="Arial"/>
                <w:bCs/>
                <w:sz w:val="20"/>
              </w:rPr>
            </w:pPr>
            <w:r w:rsidRPr="00182F12">
              <w:rPr>
                <w:rFonts w:cs="Arial"/>
                <w:bCs/>
                <w:sz w:val="20"/>
              </w:rPr>
              <w:t>Este documento é gerado pelo usuário em um processo on-line para um</w:t>
            </w:r>
            <w:r w:rsidR="00CE6364">
              <w:rPr>
                <w:rFonts w:cs="Arial"/>
                <w:bCs/>
                <w:sz w:val="20"/>
              </w:rPr>
              <w:t>a proposta</w:t>
            </w:r>
            <w:r w:rsidRPr="00182F12">
              <w:rPr>
                <w:rFonts w:cs="Arial"/>
                <w:bCs/>
                <w:sz w:val="20"/>
              </w:rPr>
              <w:t xml:space="preserve"> de </w:t>
            </w:r>
            <w:r w:rsidR="00C03420">
              <w:rPr>
                <w:rFonts w:cs="Arial"/>
                <w:bCs/>
                <w:sz w:val="20"/>
                <w:lang w:val="pt-PT"/>
              </w:rPr>
              <w:t>Responsabilidade Civil</w:t>
            </w:r>
          </w:p>
        </w:tc>
      </w:tr>
      <w:tr w:rsidR="00E35276" w:rsidRPr="00EF5628" w14:paraId="070182C8" w14:textId="77777777" w:rsidTr="00AE26AA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070182C6" w14:textId="6E3E5D68" w:rsidR="00E35276" w:rsidRPr="00EF5628" w:rsidRDefault="007B51A0" w:rsidP="00AE26AA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Modo de Destino</w:t>
            </w:r>
            <w:r w:rsidR="00C73861">
              <w:rPr>
                <w:rFonts w:cs="Arial"/>
                <w:b/>
                <w:sz w:val="20"/>
              </w:rPr>
              <w:t xml:space="preserve"> de Impressão</w:t>
            </w:r>
          </w:p>
        </w:tc>
        <w:tc>
          <w:tcPr>
            <w:tcW w:w="3819" w:type="pct"/>
            <w:tcBorders>
              <w:bottom w:val="single" w:sz="4" w:space="0" w:color="auto"/>
            </w:tcBorders>
            <w:vAlign w:val="bottom"/>
          </w:tcPr>
          <w:p w14:paraId="070182C7" w14:textId="29630E35" w:rsidR="00E35276" w:rsidRPr="00AE26AA" w:rsidRDefault="007B51A0" w:rsidP="00AE26AA">
            <w:pPr>
              <w:suppressAutoHyphens w:val="0"/>
              <w:spacing w:before="0"/>
              <w:jc w:val="left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>E-mail</w:t>
            </w:r>
          </w:p>
        </w:tc>
      </w:tr>
    </w:tbl>
    <w:p w14:paraId="070182C9" w14:textId="77777777" w:rsidR="00EF5628" w:rsidRDefault="00EF5628" w:rsidP="00EF5628">
      <w:pPr>
        <w:suppressAutoHyphens w:val="0"/>
        <w:rPr>
          <w:rFonts w:cs="Arial"/>
          <w:sz w:val="20"/>
        </w:rPr>
      </w:pPr>
    </w:p>
    <w:bookmarkStart w:id="6" w:name="_Toc432151768"/>
    <w:p w14:paraId="5344C259" w14:textId="31C19897" w:rsidR="000270C4" w:rsidRPr="000270C4" w:rsidRDefault="00343E24" w:rsidP="000270C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93F9" wp14:editId="49578AF5">
                <wp:simplePos x="0" y="0"/>
                <wp:positionH relativeFrom="column">
                  <wp:posOffset>-76200</wp:posOffset>
                </wp:positionH>
                <wp:positionV relativeFrom="paragraph">
                  <wp:posOffset>184785</wp:posOffset>
                </wp:positionV>
                <wp:extent cx="1304925" cy="314325"/>
                <wp:effectExtent l="0" t="0" r="28575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E5A7D" id="Rectangle 235" o:spid="_x0000_s1026" style="position:absolute;margin-left:-6pt;margin-top:14.55pt;width:102.75pt;height:24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" fillcolor="white [3212]" strokecolor="white [3212]" strokeweight="2pt"/>
            </w:pict>
          </mc:Fallback>
        </mc:AlternateContent>
      </w:r>
      <w:r w:rsidR="000270C4">
        <w:t>Fontes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1134"/>
      </w:tblGrid>
      <w:tr w:rsidR="00343E24" w14:paraId="482BFE32" w14:textId="47CE0613" w:rsidTr="00143A0F">
        <w:tc>
          <w:tcPr>
            <w:tcW w:w="1980" w:type="dxa"/>
          </w:tcPr>
          <w:p w14:paraId="689FF7DA" w14:textId="4E37ED6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</w:p>
        </w:tc>
        <w:tc>
          <w:tcPr>
            <w:tcW w:w="1701" w:type="dxa"/>
            <w:shd w:val="clear" w:color="auto" w:fill="4FD1FF"/>
          </w:tcPr>
          <w:p w14:paraId="5BF459F5" w14:textId="243F7E23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Fonte</w:t>
            </w:r>
          </w:p>
        </w:tc>
        <w:tc>
          <w:tcPr>
            <w:tcW w:w="1134" w:type="dxa"/>
            <w:shd w:val="clear" w:color="auto" w:fill="4FD1FF"/>
          </w:tcPr>
          <w:p w14:paraId="7D62547B" w14:textId="32D6C47B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Tamanho</w:t>
            </w:r>
          </w:p>
        </w:tc>
      </w:tr>
      <w:tr w:rsidR="00143A0F" w14:paraId="607AE7D1" w14:textId="77777777" w:rsidTr="00143A0F">
        <w:tc>
          <w:tcPr>
            <w:tcW w:w="1980" w:type="dxa"/>
          </w:tcPr>
          <w:p w14:paraId="21FCBBAD" w14:textId="613D10DF" w:rsidR="00143A0F" w:rsidRPr="00343E24" w:rsidRDefault="00143A0F" w:rsidP="000747A5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Título Documento</w:t>
            </w:r>
          </w:p>
        </w:tc>
        <w:tc>
          <w:tcPr>
            <w:tcW w:w="1701" w:type="dxa"/>
          </w:tcPr>
          <w:p w14:paraId="77B89251" w14:textId="7D0E5A49" w:rsidR="00143A0F" w:rsidRPr="000747A5" w:rsidRDefault="00143A0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Kartika</w:t>
            </w:r>
          </w:p>
        </w:tc>
        <w:tc>
          <w:tcPr>
            <w:tcW w:w="1134" w:type="dxa"/>
          </w:tcPr>
          <w:p w14:paraId="7ED22FA6" w14:textId="2AAAACFD" w:rsidR="00143A0F" w:rsidRDefault="00143A0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</w:tr>
      <w:tr w:rsidR="00343E24" w14:paraId="26F8FCEC" w14:textId="38FB3063" w:rsidTr="00143A0F">
        <w:tc>
          <w:tcPr>
            <w:tcW w:w="1980" w:type="dxa"/>
          </w:tcPr>
          <w:p w14:paraId="0CD907EC" w14:textId="48601047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Seção</w:t>
            </w:r>
          </w:p>
        </w:tc>
        <w:tc>
          <w:tcPr>
            <w:tcW w:w="1701" w:type="dxa"/>
          </w:tcPr>
          <w:p w14:paraId="7D1197C9" w14:textId="7BFEBE0B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566D9CE7" w14:textId="263CB74E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</w:tr>
      <w:tr w:rsidR="00343E24" w14:paraId="6A8357E7" w14:textId="0E394665" w:rsidTr="00143A0F">
        <w:tc>
          <w:tcPr>
            <w:tcW w:w="1980" w:type="dxa"/>
          </w:tcPr>
          <w:p w14:paraId="390BA9CC" w14:textId="20B137EB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Campos</w:t>
            </w:r>
          </w:p>
        </w:tc>
        <w:tc>
          <w:tcPr>
            <w:tcW w:w="1701" w:type="dxa"/>
          </w:tcPr>
          <w:p w14:paraId="0F7DDC91" w14:textId="479D1CE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350B271B" w14:textId="716B7302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</w:tr>
    </w:tbl>
    <w:p w14:paraId="05D00709" w14:textId="77777777" w:rsidR="000270C4" w:rsidRDefault="000270C4" w:rsidP="00EF5628">
      <w:pPr>
        <w:suppressAutoHyphens w:val="0"/>
        <w:rPr>
          <w:rFonts w:cs="Arial"/>
          <w:sz w:val="20"/>
        </w:rPr>
      </w:pPr>
    </w:p>
    <w:p w14:paraId="4EF65AC4" w14:textId="1F244D38" w:rsidR="00AE26AA" w:rsidRDefault="000270C4" w:rsidP="000270C4">
      <w:pPr>
        <w:pStyle w:val="Heading2"/>
      </w:pPr>
      <w:bookmarkStart w:id="7" w:name="_Toc432151769"/>
      <w:r>
        <w:t>Metadados de Documento Padrão</w:t>
      </w:r>
      <w:bookmarkEnd w:id="7"/>
    </w:p>
    <w:p w14:paraId="4EB325E0" w14:textId="77777777" w:rsidR="000270C4" w:rsidRPr="000270C4" w:rsidRDefault="000270C4" w:rsidP="000270C4"/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8"/>
        <w:gridCol w:w="6095"/>
      </w:tblGrid>
      <w:tr w:rsidR="00806887" w:rsidRPr="00EF5628" w14:paraId="035E9A1B" w14:textId="77777777" w:rsidTr="00806887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580999D0" w14:textId="77777777" w:rsidR="00806887" w:rsidRPr="00EF5628" w:rsidRDefault="00806887" w:rsidP="00806887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Identificação do Documento</w:t>
            </w:r>
          </w:p>
        </w:tc>
      </w:tr>
      <w:tr w:rsidR="00806887" w:rsidRPr="00CB2488" w14:paraId="595A76CD" w14:textId="77777777" w:rsidTr="00806887">
        <w:tc>
          <w:tcPr>
            <w:tcW w:w="1474" w:type="pct"/>
            <w:shd w:val="clear" w:color="auto" w:fill="D9D9D9" w:themeFill="background1" w:themeFillShade="D9"/>
          </w:tcPr>
          <w:p w14:paraId="5F4AB39B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526" w:type="pct"/>
            <w:shd w:val="clear" w:color="auto" w:fill="D9D9D9" w:themeFill="background1" w:themeFillShade="D9"/>
          </w:tcPr>
          <w:p w14:paraId="4FD92B2E" w14:textId="77777777" w:rsidR="00806887" w:rsidRPr="00CB2488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</w:tr>
      <w:tr w:rsidR="00806887" w:rsidRPr="00794393" w14:paraId="3CB3CBD6" w14:textId="77777777" w:rsidTr="00806887">
        <w:tc>
          <w:tcPr>
            <w:tcW w:w="1474" w:type="pct"/>
            <w:shd w:val="clear" w:color="auto" w:fill="FFFFFF"/>
          </w:tcPr>
          <w:p w14:paraId="7E8C704F" w14:textId="77777777" w:rsidR="00806887" w:rsidRPr="00EF5628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 Documento</w:t>
            </w:r>
          </w:p>
        </w:tc>
        <w:tc>
          <w:tcPr>
            <w:tcW w:w="3526" w:type="pct"/>
          </w:tcPr>
          <w:p w14:paraId="6CBD7EBB" w14:textId="17333408" w:rsidR="00806887" w:rsidRPr="00794393" w:rsidRDefault="00CE6364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10</w:t>
            </w:r>
          </w:p>
        </w:tc>
      </w:tr>
      <w:tr w:rsidR="00806887" w14:paraId="4319B95D" w14:textId="77777777" w:rsidTr="00806887">
        <w:tc>
          <w:tcPr>
            <w:tcW w:w="1474" w:type="pct"/>
            <w:shd w:val="clear" w:color="auto" w:fill="FFFFFF"/>
          </w:tcPr>
          <w:p w14:paraId="589FACFA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526" w:type="pct"/>
          </w:tcPr>
          <w:p w14:paraId="00BBE3AB" w14:textId="50C9D8ED" w:rsidR="00806887" w:rsidRDefault="00CE6364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Proposta</w:t>
            </w:r>
            <w:r w:rsidR="00806887">
              <w:rPr>
                <w:rFonts w:cs="Arial"/>
                <w:bCs/>
                <w:sz w:val="20"/>
                <w:lang w:val="pt-PT"/>
              </w:rPr>
              <w:t xml:space="preserve"> [nome oferta]</w:t>
            </w:r>
          </w:p>
        </w:tc>
      </w:tr>
      <w:tr w:rsidR="00806887" w:rsidRPr="00794393" w14:paraId="7F387629" w14:textId="77777777" w:rsidTr="00806887">
        <w:tc>
          <w:tcPr>
            <w:tcW w:w="1474" w:type="pct"/>
            <w:shd w:val="clear" w:color="auto" w:fill="FFFFFF"/>
          </w:tcPr>
          <w:p w14:paraId="4CE8FF00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</w:t>
            </w:r>
          </w:p>
        </w:tc>
        <w:tc>
          <w:tcPr>
            <w:tcW w:w="3526" w:type="pct"/>
          </w:tcPr>
          <w:p w14:paraId="218B7C9E" w14:textId="77777777" w:rsidR="00806887" w:rsidRP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806887" w:rsidRPr="00794393" w14:paraId="3CF2F4DC" w14:textId="77777777" w:rsidTr="00806887">
        <w:tc>
          <w:tcPr>
            <w:tcW w:w="1474" w:type="pct"/>
            <w:shd w:val="clear" w:color="auto" w:fill="FFFFFF"/>
          </w:tcPr>
          <w:p w14:paraId="341A0F03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Path JASPER</w:t>
            </w:r>
          </w:p>
        </w:tc>
        <w:tc>
          <w:tcPr>
            <w:tcW w:w="3526" w:type="pct"/>
          </w:tcPr>
          <w:p w14:paraId="66BEB357" w14:textId="77777777" w:rsidR="00806887" w:rsidRP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806887" w:rsidRPr="00794393" w14:paraId="2C7A6C03" w14:textId="77777777" w:rsidTr="00806887">
        <w:tc>
          <w:tcPr>
            <w:tcW w:w="1474" w:type="pct"/>
            <w:shd w:val="clear" w:color="auto" w:fill="FFFFFF"/>
          </w:tcPr>
          <w:p w14:paraId="4FA8771C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 Saída</w:t>
            </w:r>
          </w:p>
        </w:tc>
        <w:tc>
          <w:tcPr>
            <w:tcW w:w="3526" w:type="pct"/>
          </w:tcPr>
          <w:p w14:paraId="0CEE4930" w14:textId="132BCF0A" w:rsidR="00806887" w:rsidRPr="00806887" w:rsidRDefault="00806887" w:rsidP="00CE6364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IMP</w:t>
            </w:r>
            <w:r w:rsidR="00CE6364">
              <w:rPr>
                <w:rFonts w:cs="Arial"/>
                <w:bCs/>
                <w:sz w:val="20"/>
                <w:lang w:val="pt-PT"/>
              </w:rPr>
              <w:t>PRO</w:t>
            </w:r>
            <w:r w:rsidRPr="00806887">
              <w:rPr>
                <w:rFonts w:cs="Arial"/>
                <w:bCs/>
                <w:sz w:val="20"/>
                <w:lang w:val="pt-PT"/>
              </w:rPr>
              <w:t xml:space="preserve">_[codigo oferta]_[numero </w:t>
            </w:r>
            <w:r w:rsidR="00CE6364">
              <w:rPr>
                <w:rFonts w:cs="Arial"/>
                <w:bCs/>
                <w:sz w:val="20"/>
                <w:lang w:val="pt-PT"/>
              </w:rPr>
              <w:t>proposta</w:t>
            </w:r>
            <w:r w:rsidRPr="00806887">
              <w:rPr>
                <w:rFonts w:cs="Arial"/>
                <w:bCs/>
                <w:sz w:val="20"/>
                <w:lang w:val="pt-PT"/>
              </w:rPr>
              <w:t>]</w:t>
            </w:r>
            <w:r w:rsidR="00486301">
              <w:rPr>
                <w:rFonts w:cs="Arial"/>
                <w:bCs/>
                <w:sz w:val="20"/>
                <w:lang w:val="pt-PT"/>
              </w:rPr>
              <w:t xml:space="preserve">_[versão </w:t>
            </w:r>
            <w:r w:rsidR="00CE6364">
              <w:rPr>
                <w:rFonts w:cs="Arial"/>
                <w:bCs/>
                <w:sz w:val="20"/>
                <w:lang w:val="pt-PT"/>
              </w:rPr>
              <w:t>proposta</w:t>
            </w:r>
            <w:r w:rsidR="00486301">
              <w:rPr>
                <w:rFonts w:cs="Arial"/>
                <w:bCs/>
                <w:sz w:val="20"/>
                <w:lang w:val="pt-PT"/>
              </w:rPr>
              <w:t>]</w:t>
            </w:r>
          </w:p>
        </w:tc>
      </w:tr>
      <w:tr w:rsidR="00806887" w14:paraId="7786E2EB" w14:textId="77777777" w:rsidTr="00806887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8E840E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Destino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0C8A" w14:textId="77777777" w:rsidR="00806887" w:rsidRP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806887" w14:paraId="71F8D49F" w14:textId="77777777" w:rsidTr="00806887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BC5AF1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Extensão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95E9" w14:textId="77777777" w:rsidR="00806887" w:rsidRP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PDF</w:t>
            </w:r>
          </w:p>
        </w:tc>
      </w:tr>
      <w:tr w:rsidR="00806887" w14:paraId="1276F959" w14:textId="77777777" w:rsidTr="00806887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01D4D0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Diretório Logo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35E9" w14:textId="77777777" w:rsidR="00806887" w:rsidRP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806887">
              <w:rPr>
                <w:rFonts w:cs="Arial"/>
                <w:bCs/>
                <w:sz w:val="20"/>
                <w:lang w:val="pt-PT"/>
              </w:rPr>
              <w:t>Conforme parametrização de produto</w:t>
            </w:r>
          </w:p>
        </w:tc>
      </w:tr>
      <w:tr w:rsidR="00806887" w14:paraId="6DB2763F" w14:textId="77777777" w:rsidTr="00806887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488CAB" w14:textId="77777777" w:rsidR="00806887" w:rsidRPr="00254AB3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 w:rsidRPr="00254AB3">
              <w:rPr>
                <w:rFonts w:cs="Arial"/>
                <w:b/>
                <w:sz w:val="20"/>
              </w:rPr>
              <w:lastRenderedPageBreak/>
              <w:t>Gerar Imagem TIFF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964F1" w14:textId="77777777" w:rsid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</w:tbl>
    <w:p w14:paraId="1EB096D3" w14:textId="77777777" w:rsidR="00806887" w:rsidRDefault="00806887" w:rsidP="00EF5628">
      <w:pPr>
        <w:suppressAutoHyphens w:val="0"/>
        <w:rPr>
          <w:rFonts w:cs="Arial"/>
          <w:b/>
          <w:sz w:val="20"/>
          <w:lang w:val="pt-PT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7"/>
        <w:gridCol w:w="2124"/>
        <w:gridCol w:w="3262"/>
      </w:tblGrid>
      <w:tr w:rsidR="005F359F" w:rsidRPr="00EF5628" w14:paraId="6AFED009" w14:textId="46D25823" w:rsidTr="005F359F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0E8C01F2" w14:textId="77CCEA39" w:rsidR="005F359F" w:rsidRDefault="005F359F" w:rsidP="00CE553F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Cabeçalho</w:t>
            </w:r>
          </w:p>
        </w:tc>
      </w:tr>
      <w:tr w:rsidR="005F359F" w:rsidRPr="00CB2488" w14:paraId="71D9BF99" w14:textId="2C33627A" w:rsidTr="00570C82">
        <w:tc>
          <w:tcPr>
            <w:tcW w:w="1884" w:type="pct"/>
            <w:shd w:val="clear" w:color="auto" w:fill="D9D9D9" w:themeFill="background1" w:themeFillShade="D9"/>
          </w:tcPr>
          <w:p w14:paraId="4C7FE400" w14:textId="77777777" w:rsidR="005F359F" w:rsidRDefault="005F359F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229" w:type="pct"/>
            <w:shd w:val="clear" w:color="auto" w:fill="D9D9D9" w:themeFill="background1" w:themeFillShade="D9"/>
          </w:tcPr>
          <w:p w14:paraId="615AC238" w14:textId="77777777" w:rsidR="005F359F" w:rsidRPr="00CB2488" w:rsidRDefault="005F359F" w:rsidP="00CE553F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  <w:tc>
          <w:tcPr>
            <w:tcW w:w="1886" w:type="pct"/>
            <w:shd w:val="clear" w:color="auto" w:fill="D9D9D9" w:themeFill="background1" w:themeFillShade="D9"/>
          </w:tcPr>
          <w:p w14:paraId="4A55B9B0" w14:textId="0B428E69" w:rsidR="005F359F" w:rsidRPr="00CB2488" w:rsidRDefault="005F359F" w:rsidP="00CE553F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5F359F" w14:paraId="49515182" w14:textId="55C166D5" w:rsidTr="00570C82">
        <w:tc>
          <w:tcPr>
            <w:tcW w:w="1884" w:type="pct"/>
            <w:shd w:val="clear" w:color="auto" w:fill="FFFFFF"/>
          </w:tcPr>
          <w:p w14:paraId="096A9041" w14:textId="77777777" w:rsidR="005F359F" w:rsidRPr="00EE346D" w:rsidRDefault="005F359F" w:rsidP="00CE553F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EE346D">
              <w:rPr>
                <w:rFonts w:cs="Arial"/>
                <w:b/>
                <w:bCs/>
                <w:sz w:val="20"/>
                <w:lang w:val="pt-PT"/>
              </w:rPr>
              <w:t>Título Impressão</w:t>
            </w:r>
          </w:p>
        </w:tc>
        <w:tc>
          <w:tcPr>
            <w:tcW w:w="1229" w:type="pct"/>
          </w:tcPr>
          <w:p w14:paraId="582CCA14" w14:textId="7DA0D172" w:rsidR="005F359F" w:rsidRDefault="00570C82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Proposta de Seguro</w:t>
            </w:r>
          </w:p>
        </w:tc>
        <w:tc>
          <w:tcPr>
            <w:tcW w:w="1886" w:type="pct"/>
          </w:tcPr>
          <w:p w14:paraId="7792E7AC" w14:textId="2B0D7EDE" w:rsidR="005F359F" w:rsidRDefault="005F359F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Centralizado</w:t>
            </w:r>
          </w:p>
        </w:tc>
      </w:tr>
      <w:tr w:rsidR="005F359F" w14:paraId="589B6041" w14:textId="59CE99B5" w:rsidTr="00570C82">
        <w:tc>
          <w:tcPr>
            <w:tcW w:w="1884" w:type="pct"/>
            <w:shd w:val="clear" w:color="auto" w:fill="FFFFFF"/>
          </w:tcPr>
          <w:p w14:paraId="5EBE3B60" w14:textId="1E6880FD" w:rsidR="005F359F" w:rsidRPr="00237C27" w:rsidRDefault="005F359F" w:rsidP="00F97670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237C27">
              <w:rPr>
                <w:rFonts w:cs="Arial"/>
                <w:b/>
                <w:bCs/>
                <w:sz w:val="20"/>
                <w:lang w:val="pt-PT"/>
              </w:rPr>
              <w:t>Localização Logo Empresa</w:t>
            </w:r>
          </w:p>
        </w:tc>
        <w:tc>
          <w:tcPr>
            <w:tcW w:w="1229" w:type="pct"/>
          </w:tcPr>
          <w:p w14:paraId="42F8A9EA" w14:textId="51EB62EA" w:rsidR="005F359F" w:rsidRPr="00237C27" w:rsidRDefault="005F359F" w:rsidP="00237C2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  <w:tc>
          <w:tcPr>
            <w:tcW w:w="1886" w:type="pct"/>
          </w:tcPr>
          <w:p w14:paraId="65EBA811" w14:textId="64FDBC22" w:rsidR="005F359F" w:rsidRDefault="00B66F73" w:rsidP="00B66F73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5F359F" w14:paraId="26A47593" w14:textId="1C9B82EC" w:rsidTr="00570C82">
        <w:tc>
          <w:tcPr>
            <w:tcW w:w="1884" w:type="pct"/>
            <w:shd w:val="clear" w:color="auto" w:fill="FFFFFF"/>
          </w:tcPr>
          <w:p w14:paraId="67E971CB" w14:textId="0E3F5F1A" w:rsidR="005F359F" w:rsidRPr="00237C27" w:rsidRDefault="005F359F" w:rsidP="00F97670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CNPJ Empresa</w:t>
            </w:r>
          </w:p>
        </w:tc>
        <w:tc>
          <w:tcPr>
            <w:tcW w:w="1229" w:type="pct"/>
          </w:tcPr>
          <w:p w14:paraId="01BF6579" w14:textId="3F478E71" w:rsidR="005F359F" w:rsidRPr="00237C27" w:rsidRDefault="005F359F" w:rsidP="00237C2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  <w:tc>
          <w:tcPr>
            <w:tcW w:w="1886" w:type="pct"/>
          </w:tcPr>
          <w:p w14:paraId="14FA5D0C" w14:textId="75275CE9" w:rsidR="005F359F" w:rsidRDefault="00B66F73" w:rsidP="00237C2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="005F359F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</w:tbl>
    <w:p w14:paraId="744474FC" w14:textId="77777777" w:rsidR="00B22CD4" w:rsidRDefault="00B22CD4" w:rsidP="00EF5628">
      <w:pPr>
        <w:suppressAutoHyphens w:val="0"/>
        <w:rPr>
          <w:rFonts w:cs="Arial"/>
          <w:sz w:val="20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1"/>
        <w:gridCol w:w="2935"/>
        <w:gridCol w:w="2977"/>
      </w:tblGrid>
      <w:tr w:rsidR="00806887" w:rsidRPr="00EF5628" w14:paraId="241CF26A" w14:textId="77777777" w:rsidTr="00806887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6A3C3DD5" w14:textId="77777777" w:rsidR="00806887" w:rsidRDefault="00806887" w:rsidP="00806887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Rodapé</w:t>
            </w:r>
          </w:p>
        </w:tc>
      </w:tr>
      <w:tr w:rsidR="00806887" w:rsidRPr="00EF5628" w14:paraId="55FA6F14" w14:textId="77777777" w:rsidTr="00806887">
        <w:tc>
          <w:tcPr>
            <w:tcW w:w="1580" w:type="pct"/>
            <w:shd w:val="clear" w:color="auto" w:fill="D9D9D9" w:themeFill="background1" w:themeFillShade="D9"/>
          </w:tcPr>
          <w:p w14:paraId="058CA4C7" w14:textId="77777777" w:rsidR="00806887" w:rsidRDefault="00806887" w:rsidP="00806887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698" w:type="pct"/>
            <w:shd w:val="clear" w:color="auto" w:fill="D9D9D9" w:themeFill="background1" w:themeFillShade="D9"/>
          </w:tcPr>
          <w:p w14:paraId="7F9A18B7" w14:textId="77777777" w:rsid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Entidade Canônica/ Valor</w:t>
            </w:r>
          </w:p>
        </w:tc>
        <w:tc>
          <w:tcPr>
            <w:tcW w:w="1722" w:type="pct"/>
            <w:shd w:val="clear" w:color="auto" w:fill="D9D9D9" w:themeFill="background1" w:themeFillShade="D9"/>
          </w:tcPr>
          <w:p w14:paraId="55B32E0C" w14:textId="77777777" w:rsidR="00806887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806887" w:rsidRPr="00EF5628" w14:paraId="7B061A51" w14:textId="77777777" w:rsidTr="00806887">
        <w:tc>
          <w:tcPr>
            <w:tcW w:w="1580" w:type="pct"/>
            <w:shd w:val="clear" w:color="auto" w:fill="FFFFFF"/>
            <w:vAlign w:val="center"/>
          </w:tcPr>
          <w:p w14:paraId="0384419D" w14:textId="77777777" w:rsidR="00806887" w:rsidRPr="007F4FDA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susepCorretor</w:t>
            </w:r>
          </w:p>
        </w:tc>
        <w:tc>
          <w:tcPr>
            <w:tcW w:w="1698" w:type="pct"/>
          </w:tcPr>
          <w:p w14:paraId="03D5D45E" w14:textId="77777777" w:rsidR="00806887" w:rsidRPr="00794393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  <w:tc>
          <w:tcPr>
            <w:tcW w:w="1722" w:type="pct"/>
          </w:tcPr>
          <w:p w14:paraId="3D40D3B2" w14:textId="77777777" w:rsid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806887" w:rsidRPr="00EF5628" w14:paraId="5103D155" w14:textId="77777777" w:rsidTr="00806887">
        <w:tc>
          <w:tcPr>
            <w:tcW w:w="1580" w:type="pct"/>
            <w:shd w:val="clear" w:color="auto" w:fill="FFFFFF"/>
            <w:vAlign w:val="center"/>
          </w:tcPr>
          <w:p w14:paraId="342CA0A5" w14:textId="77777777" w:rsidR="00806887" w:rsidRPr="002B394A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nomeCorretor</w:t>
            </w:r>
          </w:p>
        </w:tc>
        <w:tc>
          <w:tcPr>
            <w:tcW w:w="1698" w:type="pct"/>
          </w:tcPr>
          <w:p w14:paraId="2F1BA04D" w14:textId="77777777" w:rsid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495B61"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  <w:tc>
          <w:tcPr>
            <w:tcW w:w="1722" w:type="pct"/>
          </w:tcPr>
          <w:p w14:paraId="51E172F4" w14:textId="77777777" w:rsidR="00806887" w:rsidRPr="00495B61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806887" w:rsidRPr="00EF5628" w14:paraId="0D6EEE9F" w14:textId="77777777" w:rsidTr="00806887">
        <w:tc>
          <w:tcPr>
            <w:tcW w:w="1580" w:type="pct"/>
            <w:shd w:val="clear" w:color="auto" w:fill="FFFFFF"/>
          </w:tcPr>
          <w:p w14:paraId="1A8289CA" w14:textId="77777777" w:rsidR="00806887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nomeOferta</w:t>
            </w:r>
          </w:p>
        </w:tc>
        <w:tc>
          <w:tcPr>
            <w:tcW w:w="1698" w:type="pct"/>
          </w:tcPr>
          <w:p w14:paraId="1CECD10B" w14:textId="77777777" w:rsidR="00806887" w:rsidRPr="007F4FDA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441C517D" w14:textId="77777777" w:rsidR="00806887" w:rsidRPr="007F4FDA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806887" w:rsidRPr="00EF5628" w14:paraId="61435A24" w14:textId="77777777" w:rsidTr="00806887">
        <w:tc>
          <w:tcPr>
            <w:tcW w:w="1580" w:type="pct"/>
            <w:shd w:val="clear" w:color="auto" w:fill="FFFFFF"/>
          </w:tcPr>
          <w:p w14:paraId="73C504CD" w14:textId="77777777" w:rsidR="00806887" w:rsidRPr="002B394A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codigoOperacao</w:t>
            </w:r>
          </w:p>
        </w:tc>
        <w:tc>
          <w:tcPr>
            <w:tcW w:w="1698" w:type="pct"/>
          </w:tcPr>
          <w:p w14:paraId="685631C5" w14:textId="77777777" w:rsidR="00806887" w:rsidRPr="001F4D7F" w:rsidRDefault="00806887" w:rsidP="00806887">
            <w:pPr>
              <w:suppressAutoHyphens w:val="0"/>
              <w:rPr>
                <w:rFonts w:ascii="Verdana" w:hAnsi="Verdana"/>
                <w:bCs/>
                <w:color w:val="000000"/>
                <w:sz w:val="20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4DC031CD" w14:textId="77777777" w:rsidR="00806887" w:rsidRPr="007F4FDA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806887" w:rsidRPr="00EF5628" w14:paraId="6C54428C" w14:textId="77777777" w:rsidTr="00806887">
        <w:tc>
          <w:tcPr>
            <w:tcW w:w="1580" w:type="pct"/>
            <w:shd w:val="clear" w:color="auto" w:fill="FFFFFF"/>
          </w:tcPr>
          <w:p w14:paraId="6FE5FAA8" w14:textId="77777777" w:rsidR="00806887" w:rsidRDefault="00806887" w:rsidP="00806887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versaoOrcamento</w:t>
            </w:r>
          </w:p>
        </w:tc>
        <w:tc>
          <w:tcPr>
            <w:tcW w:w="1698" w:type="pct"/>
          </w:tcPr>
          <w:p w14:paraId="64CDE83B" w14:textId="77777777" w:rsidR="00806887" w:rsidRPr="007F4FDA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4A52FA2C" w14:textId="77777777" w:rsidR="00806887" w:rsidRDefault="00806887" w:rsidP="0080688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</w:tbl>
    <w:p w14:paraId="6D01FAE6" w14:textId="77777777" w:rsidR="000747A5" w:rsidRDefault="000747A5" w:rsidP="004267FB">
      <w:pPr>
        <w:suppressAutoHyphens w:val="0"/>
        <w:spacing w:before="0" w:line="240" w:lineRule="auto"/>
        <w:jc w:val="left"/>
      </w:pPr>
    </w:p>
    <w:p w14:paraId="090AE392" w14:textId="77777777" w:rsidR="00C70960" w:rsidRDefault="00C70960" w:rsidP="004267FB">
      <w:pPr>
        <w:suppressAutoHyphens w:val="0"/>
        <w:spacing w:before="0" w:line="240" w:lineRule="auto"/>
        <w:jc w:val="left"/>
      </w:pPr>
    </w:p>
    <w:p w14:paraId="48E0566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706E4FE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615EDC9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8561656" w14:textId="3635A17C" w:rsidR="00C70960" w:rsidRDefault="00C70960" w:rsidP="00327579">
      <w:pPr>
        <w:pStyle w:val="Heading2"/>
        <w:spacing w:line="240" w:lineRule="auto"/>
      </w:pPr>
      <w:bookmarkStart w:id="8" w:name="_Toc432151770"/>
      <w:r>
        <w:lastRenderedPageBreak/>
        <w:t>Chaves de Indexação</w:t>
      </w:r>
      <w:bookmarkEnd w:id="8"/>
    </w:p>
    <w:tbl>
      <w:tblPr>
        <w:tblpPr w:leftFromText="141" w:rightFromText="141" w:vertAnchor="text" w:horzAnchor="margin" w:tblpY="257"/>
        <w:tblW w:w="36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1986"/>
        <w:gridCol w:w="1984"/>
        <w:gridCol w:w="1416"/>
      </w:tblGrid>
      <w:tr w:rsidR="00C37BD6" w:rsidRPr="007D4319" w14:paraId="306BAFEC" w14:textId="77777777" w:rsidTr="00C37BD6">
        <w:trPr>
          <w:cantSplit/>
          <w:trHeight w:val="70"/>
          <w:tblHeader/>
        </w:trPr>
        <w:tc>
          <w:tcPr>
            <w:tcW w:w="2323" w:type="pct"/>
            <w:shd w:val="clear" w:color="auto" w:fill="D9D9D9" w:themeFill="background1" w:themeFillShade="D9"/>
          </w:tcPr>
          <w:p w14:paraId="21834729" w14:textId="77777777" w:rsidR="00C37BD6" w:rsidRDefault="00C37BD6" w:rsidP="00C37BD6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987" w:type="pct"/>
            <w:shd w:val="clear" w:color="auto" w:fill="D9D9D9" w:themeFill="background1" w:themeFillShade="D9"/>
          </w:tcPr>
          <w:p w14:paraId="444DB368" w14:textId="77777777" w:rsidR="00C37BD6" w:rsidRPr="007D4319" w:rsidRDefault="00C37BD6" w:rsidP="00C37BD6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 w:rsidRPr="007D4319">
              <w:rPr>
                <w:rFonts w:cs="Arial"/>
                <w:b/>
                <w:sz w:val="20"/>
              </w:rPr>
              <w:t>C</w:t>
            </w:r>
            <w:r>
              <w:rPr>
                <w:rFonts w:cs="Arial"/>
                <w:b/>
                <w:sz w:val="20"/>
              </w:rPr>
              <w:t>ódigo</w:t>
            </w:r>
          </w:p>
        </w:tc>
        <w:tc>
          <w:tcPr>
            <w:tcW w:w="986" w:type="pct"/>
            <w:shd w:val="clear" w:color="auto" w:fill="D9D9D9" w:themeFill="background1" w:themeFillShade="D9"/>
          </w:tcPr>
          <w:p w14:paraId="73E86981" w14:textId="77777777" w:rsidR="00C37BD6" w:rsidRPr="007D4319" w:rsidRDefault="00C37BD6" w:rsidP="00C37BD6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Tipo</w:t>
            </w:r>
          </w:p>
        </w:tc>
        <w:tc>
          <w:tcPr>
            <w:tcW w:w="704" w:type="pct"/>
            <w:shd w:val="clear" w:color="auto" w:fill="D9D9D9" w:themeFill="background1" w:themeFillShade="D9"/>
          </w:tcPr>
          <w:p w14:paraId="1E07E299" w14:textId="233EBA9F" w:rsidR="00C37BD6" w:rsidRDefault="00C37BD6" w:rsidP="00C37BD6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Mandatório</w:t>
            </w:r>
          </w:p>
        </w:tc>
      </w:tr>
      <w:tr w:rsidR="00C37BD6" w:rsidRPr="00794393" w14:paraId="57CC06D0" w14:textId="77777777" w:rsidTr="00C37BD6">
        <w:tc>
          <w:tcPr>
            <w:tcW w:w="2323" w:type="pct"/>
            <w:shd w:val="clear" w:color="auto" w:fill="FFFFFF"/>
          </w:tcPr>
          <w:p w14:paraId="2E48D118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tipo formulario</w:t>
            </w:r>
          </w:p>
        </w:tc>
        <w:tc>
          <w:tcPr>
            <w:tcW w:w="987" w:type="pct"/>
            <w:vAlign w:val="bottom"/>
          </w:tcPr>
          <w:p w14:paraId="3A8A4FD3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fmrtipcod</w:t>
            </w:r>
          </w:p>
        </w:tc>
        <w:tc>
          <w:tcPr>
            <w:tcW w:w="986" w:type="pct"/>
          </w:tcPr>
          <w:p w14:paraId="67251DC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</w:tcPr>
          <w:p w14:paraId="47A2E115" w14:textId="388A3ABB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0D3403F8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2E2FF4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ordem pagamento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F28E0B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pgtordnum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FECC6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CB8F" w14:textId="29FBF106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2FCE3548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88E97B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71E9D9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525B0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DF71" w14:textId="415A4BE5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228910FA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DEEA18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75384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BCA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442E" w14:textId="401E6C6E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7DB088AA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5CFECA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A77F86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40024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452D" w14:textId="6A328270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654F5C32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77CC2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DFF1AD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36E9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FAF8F" w14:textId="2EC2F1A8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3BE67E2F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0CFEB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carta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853779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caanum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F34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5B91" w14:textId="07BD9440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447DA0C1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83B40F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empresa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9F54E8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empcod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8F743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NUMBER(4)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3702E" w14:textId="0EED030A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18312AF0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8CEA3A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sucursal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026BF2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succod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D138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1BB4" w14:textId="359A5B6B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5DE003EA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48ED90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ramo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CE85E0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ramcod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2D709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8109" w14:textId="7DB1E7F7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218AF469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030956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sequencia apolice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8A2692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aplseqnum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69278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81FF" w14:textId="2D1CF59A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5BA08FB1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CF33FD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endosso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0A5491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edsnum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08A1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A822" w14:textId="4B06ECFC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58047847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B56B31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apólice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DE143C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2F0C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18005" w14:textId="63BE69CB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7097E0E8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87163B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pendencia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6CB87D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pencod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E7231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5B18" w14:textId="1AED8051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49D918FC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9C0B3C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solicitacao segundo via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67C674" w14:textId="77777777" w:rsidR="00C37BD6" w:rsidRPr="00AD27D4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viasgnsolcod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518D2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6CBB3" w14:textId="246068A9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0FBB649C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A06712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 xml:space="preserve">numero </w:t>
            </w:r>
            <w:r w:rsidRPr="009D5DBA">
              <w:rPr>
                <w:rFonts w:cs="Arial"/>
                <w:sz w:val="20"/>
              </w:rPr>
              <w:t>sinistro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9EEA1E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4CCC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7197" w14:textId="219BEEF1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0CDD2596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0F63A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codigo fase s</w:t>
            </w:r>
            <w:r w:rsidRPr="009D5DBA">
              <w:rPr>
                <w:rFonts w:cs="Arial"/>
                <w:sz w:val="20"/>
              </w:rPr>
              <w:t>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6ED33D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sinfsecod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A8F45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9C872" w14:textId="762A5B54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1718D2B5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F799CD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nome 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D40AB1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AEB24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20F34" w14:textId="51FEA62B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7BD4171D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58380E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tipo </w:t>
            </w:r>
            <w:r w:rsidRPr="009D5DBA">
              <w:rPr>
                <w:rFonts w:cs="Arial"/>
                <w:sz w:val="20"/>
              </w:rPr>
              <w:t>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6B43CF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240D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2C57" w14:textId="313994D1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2E137AA4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87A8E0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nome </w:t>
            </w:r>
            <w:r w:rsidRPr="009D5DBA">
              <w:rPr>
                <w:rFonts w:cs="Arial"/>
                <w:sz w:val="20"/>
              </w:rPr>
              <w:t xml:space="preserve">documento 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665E3B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9FADD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720E" w14:textId="090EDD90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405CCAEE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54C410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legenda documento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F27587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37C1B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1286" w14:textId="1A56834E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41419937" w14:textId="77777777" w:rsidTr="00C37BD6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E1F343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data criação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3E3345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cridat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1C76A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DATE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D17CA" w14:textId="03F7FE56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C37BD6" w:rsidRPr="00794393" w14:paraId="355171BC" w14:textId="77777777" w:rsidTr="00C37BD6">
        <w:trPr>
          <w:cantSplit/>
        </w:trPr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9FA0C2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numero </w:t>
            </w:r>
            <w:r w:rsidRPr="009D5DBA">
              <w:rPr>
                <w:rFonts w:cs="Arial"/>
                <w:sz w:val="20"/>
              </w:rPr>
              <w:t>objeto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6FAC8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FAF5C" w14:textId="77777777" w:rsidR="00C37BD6" w:rsidRPr="00AA0ECD" w:rsidRDefault="00C37BD6" w:rsidP="00C37BD6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NUMBER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608F" w14:textId="5BE4E928" w:rsidR="00C37BD6" w:rsidRPr="00377092" w:rsidRDefault="00C37BD6" w:rsidP="00C37BD6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77092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</w:tbl>
    <w:p w14:paraId="2E28FF8C" w14:textId="77777777" w:rsidR="000747A5" w:rsidRDefault="000747A5" w:rsidP="000747A5">
      <w:pPr>
        <w:pStyle w:val="Heading2"/>
        <w:numPr>
          <w:ilvl w:val="0"/>
          <w:numId w:val="0"/>
        </w:numPr>
        <w:rPr>
          <w:b w:val="0"/>
          <w:szCs w:val="20"/>
        </w:rPr>
      </w:pPr>
    </w:p>
    <w:p w14:paraId="0003359B" w14:textId="77777777" w:rsidR="000747A5" w:rsidRDefault="000747A5" w:rsidP="000747A5"/>
    <w:p w14:paraId="01083ADA" w14:textId="77777777" w:rsidR="00327579" w:rsidRDefault="00327579" w:rsidP="000747A5"/>
    <w:p w14:paraId="33C66D4D" w14:textId="77777777" w:rsidR="00327579" w:rsidRDefault="00327579" w:rsidP="000747A5"/>
    <w:p w14:paraId="5E5BEDFA" w14:textId="77777777" w:rsidR="00327579" w:rsidRDefault="00327579" w:rsidP="000747A5"/>
    <w:p w14:paraId="07C56E59" w14:textId="77777777" w:rsidR="00327579" w:rsidRDefault="00327579" w:rsidP="000747A5"/>
    <w:p w14:paraId="58EE998F" w14:textId="77777777" w:rsidR="006E0A2A" w:rsidRDefault="006E0A2A" w:rsidP="000747A5"/>
    <w:p w14:paraId="5485F0B8" w14:textId="77777777" w:rsidR="006E0A2A" w:rsidRDefault="006E0A2A" w:rsidP="000747A5"/>
    <w:p w14:paraId="69A326A5" w14:textId="330E6A06" w:rsidR="00377092" w:rsidRDefault="00C37BD6" w:rsidP="000747A5">
      <w:pPr>
        <w:rPr>
          <w:sz w:val="20"/>
        </w:rPr>
      </w:pPr>
      <w:r w:rsidRPr="00377092">
        <w:rPr>
          <w:sz w:val="20"/>
        </w:rPr>
        <w:t>*Documento não será armazenado no gestor de documentos</w:t>
      </w:r>
    </w:p>
    <w:p w14:paraId="4C5E299B" w14:textId="77777777" w:rsidR="00377092" w:rsidRDefault="00377092" w:rsidP="000747A5">
      <w:pPr>
        <w:rPr>
          <w:sz w:val="20"/>
        </w:rPr>
      </w:pPr>
    </w:p>
    <w:p w14:paraId="0CD7261A" w14:textId="77777777" w:rsidR="00377092" w:rsidRDefault="00377092" w:rsidP="000747A5">
      <w:pPr>
        <w:rPr>
          <w:sz w:val="20"/>
        </w:rPr>
      </w:pPr>
    </w:p>
    <w:p w14:paraId="34DD5EE8" w14:textId="77777777" w:rsidR="00377092" w:rsidRDefault="00377092" w:rsidP="000747A5">
      <w:pPr>
        <w:rPr>
          <w:sz w:val="20"/>
        </w:rPr>
      </w:pPr>
    </w:p>
    <w:p w14:paraId="2B8EAB3F" w14:textId="77777777" w:rsidR="00377092" w:rsidRDefault="00377092" w:rsidP="000747A5">
      <w:pPr>
        <w:rPr>
          <w:sz w:val="20"/>
        </w:rPr>
      </w:pPr>
    </w:p>
    <w:p w14:paraId="1B4C55DF" w14:textId="77777777" w:rsidR="00377092" w:rsidRDefault="00377092" w:rsidP="000747A5">
      <w:pPr>
        <w:rPr>
          <w:sz w:val="20"/>
        </w:rPr>
      </w:pPr>
    </w:p>
    <w:p w14:paraId="5A871883" w14:textId="77777777" w:rsidR="00377092" w:rsidRDefault="00377092" w:rsidP="000747A5">
      <w:pPr>
        <w:rPr>
          <w:sz w:val="20"/>
        </w:rPr>
      </w:pPr>
    </w:p>
    <w:p w14:paraId="0BC444E4" w14:textId="77777777" w:rsidR="00377092" w:rsidRDefault="00377092" w:rsidP="000747A5">
      <w:pPr>
        <w:rPr>
          <w:sz w:val="20"/>
        </w:rPr>
      </w:pPr>
    </w:p>
    <w:p w14:paraId="03939681" w14:textId="77777777" w:rsidR="00377092" w:rsidRPr="00C37BD6" w:rsidRDefault="00377092" w:rsidP="000747A5">
      <w:pPr>
        <w:rPr>
          <w:sz w:val="20"/>
        </w:rPr>
      </w:pPr>
    </w:p>
    <w:p w14:paraId="678285A3" w14:textId="308DD62C" w:rsidR="00377092" w:rsidRDefault="003F3178" w:rsidP="00377092">
      <w:pPr>
        <w:pStyle w:val="Heading2"/>
      </w:pPr>
      <w:bookmarkStart w:id="9" w:name="_Toc432151771"/>
      <w:r>
        <w:lastRenderedPageBreak/>
        <w:t>Protótipo</w:t>
      </w:r>
      <w:r w:rsidR="00A15BAC">
        <w:t xml:space="preserve"> d</w:t>
      </w:r>
      <w:r w:rsidR="003353E1">
        <w:t>o Document</w:t>
      </w:r>
      <w:bookmarkEnd w:id="9"/>
      <w:r w:rsidR="00377092">
        <w:t>o</w:t>
      </w:r>
    </w:p>
    <w:p w14:paraId="64316B55" w14:textId="2D2F09F5" w:rsidR="00377092" w:rsidRPr="00377092" w:rsidRDefault="00377092" w:rsidP="00377092">
      <w:r w:rsidRPr="00570C82">
        <w:t>*Todos os campos não mapeados serão fixos no documento</w:t>
      </w:r>
    </w:p>
    <w:p w14:paraId="3792BD5E" w14:textId="0CF02BEE" w:rsidR="006E0188" w:rsidRDefault="00C86A87" w:rsidP="001B642F">
      <w:r>
        <w:rPr>
          <w:noProof/>
        </w:rPr>
        <w:drawing>
          <wp:inline distT="0" distB="0" distL="0" distR="0" wp14:anchorId="74D209F9" wp14:editId="38D57E5B">
            <wp:extent cx="8696325" cy="171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E763" w14:textId="77777777" w:rsidR="00C86A87" w:rsidRPr="00356775" w:rsidRDefault="00C86A87" w:rsidP="00C86A87">
      <w:pPr>
        <w:pStyle w:val="ListParagraph"/>
        <w:numPr>
          <w:ilvl w:val="0"/>
          <w:numId w:val="20"/>
        </w:numPr>
        <w:rPr>
          <w:lang w:val="pt-BR"/>
        </w:rPr>
      </w:pPr>
      <w:r w:rsidRPr="00356775">
        <w:rPr>
          <w:lang w:val="pt-BR"/>
        </w:rPr>
        <w:t>Se Tipo de Pessoa = Física:</w:t>
      </w:r>
    </w:p>
    <w:p w14:paraId="5E98C789" w14:textId="77777777" w:rsidR="00C86A87" w:rsidRDefault="00C86A87" w:rsidP="00C86A87">
      <w:r>
        <w:rPr>
          <w:noProof/>
        </w:rPr>
        <w:drawing>
          <wp:inline distT="0" distB="0" distL="0" distR="0" wp14:anchorId="0D6E14FE" wp14:editId="53280D71">
            <wp:extent cx="8648700" cy="981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E6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989898" wp14:editId="7322D250">
                <wp:simplePos x="0" y="0"/>
                <wp:positionH relativeFrom="margin">
                  <wp:posOffset>18473102</wp:posOffset>
                </wp:positionH>
                <wp:positionV relativeFrom="paragraph">
                  <wp:posOffset>2161858</wp:posOffset>
                </wp:positionV>
                <wp:extent cx="262255" cy="152400"/>
                <wp:effectExtent l="35878" t="21272" r="59372" b="0"/>
                <wp:wrapNone/>
                <wp:docPr id="239" name="Left Arrow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48062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EF48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39" o:spid="_x0000_s1026" type="#_x0000_t66" style="position:absolute;margin-left:1454.55pt;margin-top:170.25pt;width:20.65pt;height:12pt;rotation:-3224303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" adj="6276" fillcolor="red" strokecolor="red" strokeweight="2pt">
                <w10:wrap anchorx="margin"/>
              </v:shape>
            </w:pict>
          </mc:Fallback>
        </mc:AlternateContent>
      </w:r>
    </w:p>
    <w:p w14:paraId="262BB54D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EB31C3" wp14:editId="6EE0D27D">
                <wp:simplePos x="0" y="0"/>
                <wp:positionH relativeFrom="margin">
                  <wp:posOffset>3790949</wp:posOffset>
                </wp:positionH>
                <wp:positionV relativeFrom="paragraph">
                  <wp:posOffset>93345</wp:posOffset>
                </wp:positionV>
                <wp:extent cx="1152525" cy="371475"/>
                <wp:effectExtent l="0" t="0" r="28575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96089" id="Rectangle 277" o:spid="_x0000_s1026" style="position:absolute;margin-left:298.5pt;margin-top:7.35pt;width:90.75pt;height:29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F7FEA5" wp14:editId="61F0D5E2">
                <wp:simplePos x="0" y="0"/>
                <wp:positionH relativeFrom="margin">
                  <wp:posOffset>7419975</wp:posOffset>
                </wp:positionH>
                <wp:positionV relativeFrom="paragraph">
                  <wp:posOffset>93345</wp:posOffset>
                </wp:positionV>
                <wp:extent cx="1219200" cy="371475"/>
                <wp:effectExtent l="0" t="0" r="1905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559C9" id="Rectangle 276" o:spid="_x0000_s1026" style="position:absolute;margin-left:584.25pt;margin-top:7.35pt;width:96pt;height:29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F4A260D" wp14:editId="0AA2B098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1485900" cy="371475"/>
                <wp:effectExtent l="0" t="0" r="19050" b="2857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448C8" id="Rectangle 275" o:spid="_x0000_s1026" style="position:absolute;margin-left:0;margin-top:7.35pt;width:117pt;height:29.2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5D720A" wp14:editId="01ECB3AB">
                <wp:simplePos x="0" y="0"/>
                <wp:positionH relativeFrom="margin">
                  <wp:posOffset>-581025</wp:posOffset>
                </wp:positionH>
                <wp:positionV relativeFrom="paragraph">
                  <wp:posOffset>569595</wp:posOffset>
                </wp:positionV>
                <wp:extent cx="1409700" cy="638175"/>
                <wp:effectExtent l="0" t="152400" r="400050" b="28575"/>
                <wp:wrapNone/>
                <wp:docPr id="265" name="Line Callout 1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9700" cy="638175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-20965"/>
                            <a:gd name="adj4" fmla="val -266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A2691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Quando o Tipo de Documento for R.N.E.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deve-se exibir o campo 24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D720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65" o:spid="_x0000_s1026" type="#_x0000_t47" style="position:absolute;left:0;text-align:left;margin-left:-45.75pt;margin-top:44.85pt;width:111pt;height:50.2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" adj="-5746,-4528,-62,10962" fillcolor="white [3212]" strokecolor="red" strokeweight="2pt">
                <v:textbox>
                  <w:txbxContent>
                    <w:p w14:paraId="43FA2691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>Quando o Tipo de Documento for R.N.E.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deve-se exibir o campo 24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545EA" wp14:editId="754814F2">
            <wp:extent cx="8658225" cy="40005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1F57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589141" wp14:editId="05C968DF">
                <wp:simplePos x="0" y="0"/>
                <wp:positionH relativeFrom="margin">
                  <wp:posOffset>4705350</wp:posOffset>
                </wp:positionH>
                <wp:positionV relativeFrom="paragraph">
                  <wp:posOffset>118110</wp:posOffset>
                </wp:positionV>
                <wp:extent cx="1285875" cy="609600"/>
                <wp:effectExtent l="628650" t="209550" r="28575" b="19050"/>
                <wp:wrapNone/>
                <wp:docPr id="266" name="Line Callout 1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09600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-33537"/>
                            <a:gd name="adj4" fmla="val -482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66582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campo apenas quando a resposta do campo 20 for NÃO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9141" id="Line Callout 1 266" o:spid="_x0000_s1027" type="#_x0000_t47" style="position:absolute;left:0;text-align:left;margin-left:370.5pt;margin-top:9.3pt;width:101.25pt;height:4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" adj="-10424,-7244,-62,10962" fillcolor="white [3212]" strokecolor="red" strokeweight="2pt">
                <v:textbox>
                  <w:txbxContent>
                    <w:p w14:paraId="6EA66582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campo apenas quando a resposta do campo 20 for NÃO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A3AAD" w14:textId="77777777" w:rsidR="00C86A87" w:rsidRDefault="00C86A87" w:rsidP="00C86A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C8E8F6" wp14:editId="289DF6D1">
                <wp:simplePos x="0" y="0"/>
                <wp:positionH relativeFrom="margin">
                  <wp:posOffset>0</wp:posOffset>
                </wp:positionH>
                <wp:positionV relativeFrom="paragraph">
                  <wp:posOffset>3810</wp:posOffset>
                </wp:positionV>
                <wp:extent cx="1485900" cy="371475"/>
                <wp:effectExtent l="0" t="0" r="19050" b="2857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97B2E" id="Rectangle 278" o:spid="_x0000_s1026" style="position:absolute;margin-left:0;margin-top:.3pt;width:117pt;height:29.2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127469" wp14:editId="1208BABC">
                <wp:simplePos x="0" y="0"/>
                <wp:positionH relativeFrom="margin">
                  <wp:posOffset>-295275</wp:posOffset>
                </wp:positionH>
                <wp:positionV relativeFrom="paragraph">
                  <wp:posOffset>489585</wp:posOffset>
                </wp:positionV>
                <wp:extent cx="1409700" cy="638175"/>
                <wp:effectExtent l="0" t="152400" r="400050" b="28575"/>
                <wp:wrapNone/>
                <wp:docPr id="268" name="Line Callout 1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9700" cy="638175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-20965"/>
                            <a:gd name="adj4" fmla="val -266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2E75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Quando o Tipo de Documento for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CLASSE deve-se exibir o campo 25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27469" id="Line Callout 1 268" o:spid="_x0000_s1028" type="#_x0000_t47" style="position:absolute;left:0;text-align:left;margin-left:-23.25pt;margin-top:38.55pt;width:111pt;height:50.2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" adj="-5746,-4528,-62,10962" fillcolor="white [3212]" strokecolor="red" strokeweight="2pt">
                <v:textbox>
                  <w:txbxContent>
                    <w:p w14:paraId="00912E75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Quando o Tipo de Documento for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CLASSE deve-se exibir o campo 25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088EC" wp14:editId="6DC1C2A3">
            <wp:extent cx="8677275" cy="39052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D23E" w14:textId="77777777" w:rsidR="00C86A87" w:rsidRDefault="00C86A87" w:rsidP="00C86A87"/>
    <w:p w14:paraId="5ED374BB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54DFA0" wp14:editId="7C13D310">
                <wp:simplePos x="0" y="0"/>
                <wp:positionH relativeFrom="margin">
                  <wp:posOffset>4524375</wp:posOffset>
                </wp:positionH>
                <wp:positionV relativeFrom="paragraph">
                  <wp:posOffset>83820</wp:posOffset>
                </wp:positionV>
                <wp:extent cx="1409700" cy="457200"/>
                <wp:effectExtent l="1123950" t="0" r="19050" b="133350"/>
                <wp:wrapNone/>
                <wp:docPr id="269" name="Line Callout 1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57200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124091"/>
                            <a:gd name="adj4" fmla="val -7930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FE64A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Quando a resposta para o campo 26 for NÃO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4DFA0" id="Line Callout 1 269" o:spid="_x0000_s1029" type="#_x0000_t47" style="position:absolute;left:0;text-align:left;margin-left:356.25pt;margin-top:6.6pt;width:111pt;height:36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" adj="-17129,26804,-62,10962" fillcolor="white [3212]" strokecolor="red" strokeweight="2pt">
                <v:textbox>
                  <w:txbxContent>
                    <w:p w14:paraId="5CAFE64A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Quando a resposta para o campo 26 for NÃO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71320C76" w14:textId="77777777" w:rsidR="00C86A87" w:rsidRDefault="00C86A87" w:rsidP="00C86A87"/>
    <w:p w14:paraId="2815059A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951A21" wp14:editId="36182DA5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8610600" cy="352425"/>
                <wp:effectExtent l="0" t="0" r="19050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BBF5D" id="Rectangle 273" o:spid="_x0000_s1026" style="position:absolute;margin-left:0;margin-top:7pt;width:678pt;height:27.75pt;z-index:2517524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BDB9F" wp14:editId="6E4543F1">
            <wp:extent cx="8639175" cy="3905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CCD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4C64F1" wp14:editId="77C95D12">
                <wp:simplePos x="0" y="0"/>
                <wp:positionH relativeFrom="margin">
                  <wp:posOffset>3476625</wp:posOffset>
                </wp:positionH>
                <wp:positionV relativeFrom="paragraph">
                  <wp:posOffset>66040</wp:posOffset>
                </wp:positionV>
                <wp:extent cx="1695450" cy="457200"/>
                <wp:effectExtent l="952500" t="0" r="19050" b="133350"/>
                <wp:wrapNone/>
                <wp:docPr id="270" name="Line Callout 1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57200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124091"/>
                            <a:gd name="adj4" fmla="val -558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29008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Quando a resposta para o campo 26 for diferente de NÃO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C64F1" id="Line Callout 1 270" o:spid="_x0000_s1030" type="#_x0000_t47" style="position:absolute;left:0;text-align:left;margin-left:273.75pt;margin-top:5.2pt;width:133.5pt;height:3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" adj="-12067,26804,-62,10962" fillcolor="white [3212]" strokecolor="red" strokeweight="2pt">
                <v:textbox>
                  <w:txbxContent>
                    <w:p w14:paraId="63229008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Quando a resposta para o campo 26 for diferente de NÃO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01E615BC" w14:textId="77777777" w:rsidR="00C86A87" w:rsidRDefault="00C86A87" w:rsidP="00C86A87"/>
    <w:p w14:paraId="72DC77EE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046E8F" wp14:editId="5C121088">
                <wp:simplePos x="0" y="0"/>
                <wp:positionH relativeFrom="column">
                  <wp:posOffset>0</wp:posOffset>
                </wp:positionH>
                <wp:positionV relativeFrom="paragraph">
                  <wp:posOffset>90170</wp:posOffset>
                </wp:positionV>
                <wp:extent cx="8610600" cy="685800"/>
                <wp:effectExtent l="0" t="0" r="19050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8BD34" id="Rectangle 272" o:spid="_x0000_s1026" style="position:absolute;margin-left:0;margin-top:7.1pt;width:678pt;height:5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" filled="f" strokecolor="black [3213]" strokeweight="2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110E2C" wp14:editId="75597384">
            <wp:extent cx="8639175" cy="69532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CCDE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3B17E60" wp14:editId="4B49E03F">
                <wp:simplePos x="0" y="0"/>
                <wp:positionH relativeFrom="leftMargin">
                  <wp:posOffset>57150</wp:posOffset>
                </wp:positionH>
                <wp:positionV relativeFrom="paragraph">
                  <wp:posOffset>981710</wp:posOffset>
                </wp:positionV>
                <wp:extent cx="819150" cy="1057275"/>
                <wp:effectExtent l="0" t="266700" r="114300" b="28575"/>
                <wp:wrapNone/>
                <wp:docPr id="280" name="Line Callout 1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1057275"/>
                        </a:xfrm>
                        <a:prstGeom prst="borderCallout1">
                          <a:avLst>
                            <a:gd name="adj1" fmla="val 1496"/>
                            <a:gd name="adj2" fmla="val -468"/>
                            <a:gd name="adj3" fmla="val -23385"/>
                            <a:gd name="adj4" fmla="val -115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C5E78" w14:textId="77777777" w:rsidR="00C86A87" w:rsidRPr="007018C7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18C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Quando a resposta para o campo 32 for PROF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7018C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LIBERAL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17E60" id="Line Callout 1 280" o:spid="_x0000_s1031" type="#_x0000_t47" style="position:absolute;left:0;text-align:left;margin-left:4.5pt;margin-top:77.3pt;width:64.5pt;height:83.2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" adj="-2490,-5051,-101,323" fillcolor="white [3212]" strokecolor="red" strokeweight="2pt">
                <v:textbox>
                  <w:txbxContent>
                    <w:p w14:paraId="3FFC5E78" w14:textId="77777777" w:rsidR="00C86A87" w:rsidRPr="007018C7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018C7">
                        <w:rPr>
                          <w:color w:val="000000" w:themeColor="text1"/>
                          <w:sz w:val="16"/>
                          <w:szCs w:val="16"/>
                        </w:rPr>
                        <w:t>Quando a resposta para o campo 32 for PROF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7018C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LIBERAL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2CB3A4" wp14:editId="09F483DB">
                <wp:simplePos x="0" y="0"/>
                <wp:positionH relativeFrom="margin">
                  <wp:align>left</wp:align>
                </wp:positionH>
                <wp:positionV relativeFrom="paragraph">
                  <wp:posOffset>95885</wp:posOffset>
                </wp:positionV>
                <wp:extent cx="8639175" cy="1343025"/>
                <wp:effectExtent l="0" t="0" r="28575" b="28575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1343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4E4D0" id="Rectangle 279" o:spid="_x0000_s1026" style="position:absolute;margin-left:0;margin-top:7.55pt;width:680.25pt;height:105.75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7323FB" wp14:editId="5038093B">
            <wp:extent cx="8658225" cy="150495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E50" w14:textId="77777777" w:rsidR="00C86A87" w:rsidRDefault="00C86A87" w:rsidP="00C86A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C70D5B" wp14:editId="3F580545">
                <wp:simplePos x="0" y="0"/>
                <wp:positionH relativeFrom="leftMargin">
                  <wp:posOffset>47624</wp:posOffset>
                </wp:positionH>
                <wp:positionV relativeFrom="paragraph">
                  <wp:posOffset>346710</wp:posOffset>
                </wp:positionV>
                <wp:extent cx="790575" cy="1123950"/>
                <wp:effectExtent l="0" t="266700" r="142875" b="19050"/>
                <wp:wrapNone/>
                <wp:docPr id="282" name="Line Callout 1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0575" cy="1123950"/>
                        </a:xfrm>
                        <a:prstGeom prst="borderCallout1">
                          <a:avLst>
                            <a:gd name="adj1" fmla="val 1496"/>
                            <a:gd name="adj2" fmla="val -468"/>
                            <a:gd name="adj3" fmla="val -23385"/>
                            <a:gd name="adj4" fmla="val -1268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0FA15" w14:textId="77777777" w:rsidR="00C86A87" w:rsidRPr="007018C7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18C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Quando a resposta para o campo 32 for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diferente de </w:t>
                            </w:r>
                            <w:r w:rsidRPr="007018C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PROF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7018C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LIBERAL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70D5B" id="Line Callout 1 282" o:spid="_x0000_s1032" type="#_x0000_t47" style="position:absolute;left:0;text-align:left;margin-left:3.75pt;margin-top:27.3pt;width:62.25pt;height:88.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" adj="-2741,-5051,-101,323" fillcolor="white [3212]" strokecolor="red" strokeweight="2pt">
                <v:textbox>
                  <w:txbxContent>
                    <w:p w14:paraId="4FC0FA15" w14:textId="77777777" w:rsidR="00C86A87" w:rsidRPr="007018C7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018C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Quando a resposta para o campo 32 for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diferente de </w:t>
                      </w:r>
                      <w:r w:rsidRPr="007018C7">
                        <w:rPr>
                          <w:color w:val="000000" w:themeColor="text1"/>
                          <w:sz w:val="16"/>
                          <w:szCs w:val="16"/>
                        </w:rPr>
                        <w:t>PROF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7018C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LIBERAL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CEFE29" wp14:editId="55F9396B">
                <wp:simplePos x="0" y="0"/>
                <wp:positionH relativeFrom="margin">
                  <wp:posOffset>0</wp:posOffset>
                </wp:positionH>
                <wp:positionV relativeFrom="paragraph">
                  <wp:posOffset>22860</wp:posOffset>
                </wp:positionV>
                <wp:extent cx="8639175" cy="1343025"/>
                <wp:effectExtent l="0" t="0" r="28575" b="2857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1343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9DE3" id="Rectangle 281" o:spid="_x0000_s1026" style="position:absolute;margin-left:0;margin-top:1.8pt;width:680.25pt;height:105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1CA57F" wp14:editId="4705DAFE">
            <wp:extent cx="8667750" cy="1514475"/>
            <wp:effectExtent l="0" t="0" r="0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FB5" w14:textId="77777777" w:rsidR="00C86A87" w:rsidRDefault="00C86A87" w:rsidP="00C86A87"/>
    <w:p w14:paraId="487D3B47" w14:textId="77777777" w:rsidR="00C86A87" w:rsidRDefault="00C86A87" w:rsidP="00C86A87">
      <w:pPr>
        <w:pStyle w:val="ListParagraph"/>
        <w:numPr>
          <w:ilvl w:val="0"/>
          <w:numId w:val="20"/>
        </w:numPr>
        <w:rPr>
          <w:lang w:val="pt-BR"/>
        </w:rPr>
      </w:pPr>
      <w:r w:rsidRPr="0007684E">
        <w:rPr>
          <w:lang w:val="pt-BR"/>
        </w:rPr>
        <w:t xml:space="preserve">Se Tipo de Pessoa = </w:t>
      </w:r>
      <w:r>
        <w:rPr>
          <w:lang w:val="pt-BR"/>
        </w:rPr>
        <w:t>Jurídica</w:t>
      </w:r>
      <w:r w:rsidRPr="0007684E">
        <w:rPr>
          <w:lang w:val="pt-BR"/>
        </w:rPr>
        <w:t>:</w:t>
      </w:r>
    </w:p>
    <w:p w14:paraId="0757FB8C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AF24A7" wp14:editId="481E0777">
                <wp:simplePos x="0" y="0"/>
                <wp:positionH relativeFrom="margin">
                  <wp:posOffset>5886450</wp:posOffset>
                </wp:positionH>
                <wp:positionV relativeFrom="paragraph">
                  <wp:posOffset>1927860</wp:posOffset>
                </wp:positionV>
                <wp:extent cx="1876425" cy="609600"/>
                <wp:effectExtent l="1123950" t="628650" r="28575" b="19050"/>
                <wp:wrapNone/>
                <wp:docPr id="284" name="Line Callout 1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09600"/>
                        </a:xfrm>
                        <a:prstGeom prst="borderCallout1">
                          <a:avLst>
                            <a:gd name="adj1" fmla="val 50750"/>
                            <a:gd name="adj2" fmla="val -287"/>
                            <a:gd name="adj3" fmla="val -100725"/>
                            <a:gd name="adj4" fmla="val -5883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6E553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o Tipo de Empresa for ÓRGÃOS/EMPRESAS PÚBLICAS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24A7" id="Line Callout 1 284" o:spid="_x0000_s1033" type="#_x0000_t47" style="position:absolute;left:0;text-align:left;margin-left:463.5pt;margin-top:151.8pt;width:147.75pt;height:4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" adj="-12707,-21757,-62,10962" fillcolor="white [3212]" strokecolor="red" strokeweight="2pt">
                <v:textbox>
                  <w:txbxContent>
                    <w:p w14:paraId="3946E553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o Tipo de Empresa for ÓRGÃOS/EMPRESAS PÚBLICAS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311302E" wp14:editId="05722749">
                <wp:simplePos x="0" y="0"/>
                <wp:positionH relativeFrom="margin">
                  <wp:posOffset>3943350</wp:posOffset>
                </wp:positionH>
                <wp:positionV relativeFrom="paragraph">
                  <wp:posOffset>1022985</wp:posOffset>
                </wp:positionV>
                <wp:extent cx="4686300" cy="371475"/>
                <wp:effectExtent l="0" t="0" r="19050" b="2857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BB4D7" id="Rectangle 283" o:spid="_x0000_s1026" style="position:absolute;margin-left:310.5pt;margin-top:80.55pt;width:369pt;height:29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59D571" wp14:editId="1C5E1330">
            <wp:extent cx="8658225" cy="17335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AC9" w14:textId="77777777" w:rsidR="00C86A87" w:rsidRDefault="00C86A87" w:rsidP="00C86A87">
      <w:pPr>
        <w:rPr>
          <w:noProof/>
        </w:rPr>
      </w:pPr>
    </w:p>
    <w:p w14:paraId="732B424F" w14:textId="77777777" w:rsidR="00C86A87" w:rsidRDefault="00C86A87" w:rsidP="00C86A87">
      <w:pPr>
        <w:rPr>
          <w:noProof/>
        </w:rPr>
      </w:pPr>
    </w:p>
    <w:p w14:paraId="5D9BC31D" w14:textId="77777777" w:rsidR="00C86A87" w:rsidRDefault="00C86A87" w:rsidP="00C86A87">
      <w:pPr>
        <w:rPr>
          <w:noProof/>
        </w:rPr>
      </w:pPr>
    </w:p>
    <w:p w14:paraId="3B991776" w14:textId="77777777" w:rsidR="00C86A87" w:rsidRDefault="00C86A87" w:rsidP="00C86A8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12E8AF" wp14:editId="50757005">
                <wp:simplePos x="0" y="0"/>
                <wp:positionH relativeFrom="margin">
                  <wp:posOffset>7629525</wp:posOffset>
                </wp:positionH>
                <wp:positionV relativeFrom="paragraph">
                  <wp:posOffset>-215265</wp:posOffset>
                </wp:positionV>
                <wp:extent cx="1876425" cy="485775"/>
                <wp:effectExtent l="685800" t="0" r="28575" b="657225"/>
                <wp:wrapNone/>
                <wp:docPr id="2" name="Line Callout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85775"/>
                        </a:xfrm>
                        <a:prstGeom prst="borderCallout1">
                          <a:avLst>
                            <a:gd name="adj1" fmla="val 82123"/>
                            <a:gd name="adj2" fmla="val -795"/>
                            <a:gd name="adj3" fmla="val 223486"/>
                            <a:gd name="adj4" fmla="val -3598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877FE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o Tipo de Empresa for EMPRESA PRIVADA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E8AF" id="Line Callout 1 2" o:spid="_x0000_s1034" type="#_x0000_t47" style="position:absolute;left:0;text-align:left;margin-left:600.75pt;margin-top:-16.95pt;width:147.75pt;height:38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" adj="-7774,48273,-172,17739" fillcolor="white [3212]" strokecolor="red" strokeweight="2pt">
                <v:textbox>
                  <w:txbxContent>
                    <w:p w14:paraId="6FD877FE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o Tipo de Empresa for EMPRESA PRIVADA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7B25E13B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4573F9D" wp14:editId="62305508">
                <wp:simplePos x="0" y="0"/>
                <wp:positionH relativeFrom="margin">
                  <wp:posOffset>8753475</wp:posOffset>
                </wp:positionH>
                <wp:positionV relativeFrom="paragraph">
                  <wp:posOffset>1763395</wp:posOffset>
                </wp:positionV>
                <wp:extent cx="857250" cy="752475"/>
                <wp:effectExtent l="228600" t="0" r="19050" b="28575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52475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60195"/>
                            <a:gd name="adj4" fmla="val -248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0391E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houver Controladores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73F9D" id="Line Callout 1 8" o:spid="_x0000_s1035" type="#_x0000_t47" style="position:absolute;left:0;text-align:left;margin-left:689.25pt;margin-top:138.85pt;width:67.5pt;height:59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" adj="-5374,13002,-172,5708" fillcolor="white [3212]" strokecolor="red" strokeweight="2pt">
                <v:textbox>
                  <w:txbxContent>
                    <w:p w14:paraId="5E80391E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houver Controladores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33AFC6E" wp14:editId="38F2F0B6">
                <wp:simplePos x="0" y="0"/>
                <wp:positionH relativeFrom="margin">
                  <wp:posOffset>5029200</wp:posOffset>
                </wp:positionH>
                <wp:positionV relativeFrom="paragraph">
                  <wp:posOffset>639445</wp:posOffset>
                </wp:positionV>
                <wp:extent cx="3619500" cy="3714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99F0A" id="Rectangle 3" o:spid="_x0000_s1026" style="position:absolute;margin-left:396pt;margin-top:50.35pt;width:285pt;height:29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094D8F" wp14:editId="0EF13FD1">
            <wp:extent cx="8667750" cy="20193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CB1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29F8BC" wp14:editId="5D382CE5">
                <wp:simplePos x="0" y="0"/>
                <wp:positionH relativeFrom="margin">
                  <wp:posOffset>8772525</wp:posOffset>
                </wp:positionH>
                <wp:positionV relativeFrom="paragraph">
                  <wp:posOffset>845820</wp:posOffset>
                </wp:positionV>
                <wp:extent cx="857250" cy="876300"/>
                <wp:effectExtent l="190500" t="0" r="19050" b="19050"/>
                <wp:wrapNone/>
                <wp:docPr id="9" name="Line Callout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76300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54939"/>
                            <a:gd name="adj4" fmla="val -2154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C18D3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Quando controlador for Pessoa Exposta 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Politicamente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9F8BC" id="Line Callout 1 9" o:spid="_x0000_s1036" type="#_x0000_t47" style="position:absolute;left:0;text-align:left;margin-left:690.75pt;margin-top:66.6pt;width:67.5pt;height:69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" adj="-4654,11867,-172,5708" fillcolor="white [3212]" strokecolor="red" strokeweight="2pt">
                <v:textbox>
                  <w:txbxContent>
                    <w:p w14:paraId="781C18D3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Quando controlador for Pessoa Exposta 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Politicamente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1F3CE9" wp14:editId="7C7089D0">
            <wp:extent cx="8648700" cy="11049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50AC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463E23C" wp14:editId="06EABA0B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8620125" cy="695325"/>
                <wp:effectExtent l="0" t="0" r="28575" b="2857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25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96E3B" id="Rectangle 285" o:spid="_x0000_s1026" style="position:absolute;margin-left:0;margin-top:6.3pt;width:678.75pt;height:54.7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" filled="f" strokecolor="black [3213]" strokeweight="2pt">
                <v:stroke dashstyle="1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EFEBD8" wp14:editId="1037B1FC">
            <wp:extent cx="8658225" cy="714375"/>
            <wp:effectExtent l="0" t="0" r="9525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9F64" w14:textId="77777777" w:rsidR="00C86A87" w:rsidRDefault="00C86A87" w:rsidP="00C86A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B3D568" wp14:editId="650ECDD9">
                <wp:simplePos x="0" y="0"/>
                <wp:positionH relativeFrom="margin">
                  <wp:posOffset>8753475</wp:posOffset>
                </wp:positionH>
                <wp:positionV relativeFrom="paragraph">
                  <wp:posOffset>-443865</wp:posOffset>
                </wp:positionV>
                <wp:extent cx="857250" cy="752475"/>
                <wp:effectExtent l="304800" t="0" r="19050" b="28575"/>
                <wp:wrapNone/>
                <wp:docPr id="10" name="Line Callout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52475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61461"/>
                            <a:gd name="adj4" fmla="val -348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14A31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houver Co-proponente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3D568" id="Line Callout 1 10" o:spid="_x0000_s1037" type="#_x0000_t47" style="position:absolute;left:0;text-align:left;margin-left:689.25pt;margin-top:-34.95pt;width:67.5pt;height:59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" adj="-7534,13276,-172,5708" fillcolor="white [3212]" strokecolor="red" strokeweight="2pt">
                <v:textbox>
                  <w:txbxContent>
                    <w:p w14:paraId="68F14A31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houver Co-proponente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3FBDA39" wp14:editId="6FEF6EC2">
                <wp:simplePos x="0" y="0"/>
                <wp:positionH relativeFrom="margin">
                  <wp:posOffset>8848725</wp:posOffset>
                </wp:positionH>
                <wp:positionV relativeFrom="paragraph">
                  <wp:posOffset>594360</wp:posOffset>
                </wp:positionV>
                <wp:extent cx="857250" cy="866775"/>
                <wp:effectExtent l="228600" t="0" r="19050" b="2857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66775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60195"/>
                            <a:gd name="adj4" fmla="val -248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8173D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o Tipo de Pessoa for Física</w:t>
                            </w:r>
                            <w:r w:rsidRPr="00612F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DA39" id="Line Callout 1 11" o:spid="_x0000_s1038" type="#_x0000_t47" style="position:absolute;left:0;text-align:left;margin-left:696.75pt;margin-top:46.8pt;width:67.5pt;height:68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" adj="-5374,13002,-172,5708" fillcolor="white [3212]" strokecolor="red" strokeweight="2pt">
                <v:textbox>
                  <w:txbxContent>
                    <w:p w14:paraId="0BB8173D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o Tipo de Pessoa for Física</w:t>
                      </w:r>
                      <w:r w:rsidRPr="00612F82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78EF34" wp14:editId="6D7D78ED">
            <wp:extent cx="8667750" cy="6286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8F0D" w14:textId="77777777" w:rsidR="00C86A87" w:rsidRDefault="00C86A87" w:rsidP="00C86A87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195108A" wp14:editId="4EA83C19">
                <wp:simplePos x="0" y="0"/>
                <wp:positionH relativeFrom="margin">
                  <wp:posOffset>8848725</wp:posOffset>
                </wp:positionH>
                <wp:positionV relativeFrom="paragraph">
                  <wp:posOffset>990600</wp:posOffset>
                </wp:positionV>
                <wp:extent cx="857250" cy="866775"/>
                <wp:effectExtent l="228600" t="0" r="19050" b="28575"/>
                <wp:wrapNone/>
                <wp:docPr id="13" name="Line Callout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66775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60195"/>
                            <a:gd name="adj4" fmla="val -248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0460B" w14:textId="77777777" w:rsidR="00C86A87" w:rsidRPr="00612F82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quando o Tipo de Pessoa for Jurídica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108A" id="Line Callout 1 13" o:spid="_x0000_s1039" type="#_x0000_t47" style="position:absolute;left:0;text-align:left;margin-left:696.75pt;margin-top:78pt;width:67.5pt;height:68.2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" adj="-5374,13002,-172,5708" fillcolor="white [3212]" strokecolor="red" strokeweight="2pt">
                <v:textbox>
                  <w:txbxContent>
                    <w:p w14:paraId="3060460B" w14:textId="77777777" w:rsidR="00C86A87" w:rsidRPr="00612F82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quando o Tipo de Pessoa for Jurídica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166D3E" wp14:editId="2269A084">
            <wp:extent cx="8677275" cy="981075"/>
            <wp:effectExtent l="0" t="0" r="9525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C9C1" w14:textId="77777777" w:rsidR="00C86A87" w:rsidRDefault="00C86A87" w:rsidP="00C86A87">
      <w:r>
        <w:rPr>
          <w:noProof/>
        </w:rPr>
        <w:drawing>
          <wp:inline distT="0" distB="0" distL="0" distR="0" wp14:anchorId="493FBC3F" wp14:editId="2D25A3FD">
            <wp:extent cx="8667750" cy="96202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766" w14:textId="77777777" w:rsidR="00C86A87" w:rsidRDefault="00C86A87" w:rsidP="00C86A87">
      <w:r>
        <w:rPr>
          <w:noProof/>
        </w:rPr>
        <w:drawing>
          <wp:inline distT="0" distB="0" distL="0" distR="0" wp14:anchorId="1810F85B" wp14:editId="5E146D8F">
            <wp:extent cx="8686800" cy="9906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507" w14:textId="1A8BF31B" w:rsidR="00C86A87" w:rsidRDefault="008340E8" w:rsidP="00C86A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7DD4949" wp14:editId="393A7E87">
                <wp:simplePos x="0" y="0"/>
                <wp:positionH relativeFrom="page">
                  <wp:posOffset>9705975</wp:posOffset>
                </wp:positionH>
                <wp:positionV relativeFrom="paragraph">
                  <wp:posOffset>994410</wp:posOffset>
                </wp:positionV>
                <wp:extent cx="838200" cy="990600"/>
                <wp:effectExtent l="171450" t="0" r="19050" b="19050"/>
                <wp:wrapNone/>
                <wp:docPr id="232" name="Line Callout 1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90600"/>
                        </a:xfrm>
                        <a:prstGeom prst="borderCallout1">
                          <a:avLst>
                            <a:gd name="adj1" fmla="val 35772"/>
                            <a:gd name="adj2" fmla="val -462"/>
                            <a:gd name="adj3" fmla="val 59022"/>
                            <a:gd name="adj4" fmla="val -193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18A35" w14:textId="77777777" w:rsidR="00C86A87" w:rsidRPr="00C86A87" w:rsidRDefault="00C86A87" w:rsidP="00C86A8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C86A87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Familiar ou RC Profissional de Corretores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4949" id="Line Callout 1 232" o:spid="_x0000_s1040" type="#_x0000_t47" style="position:absolute;left:0;text-align:left;margin-left:764.25pt;margin-top:78.3pt;width:66pt;height:78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" adj="-4190,12749,-100,7727" fillcolor="white [3212]" strokecolor="red" strokeweight="2pt">
                <v:textbox>
                  <w:txbxContent>
                    <w:p w14:paraId="06D18A35" w14:textId="77777777" w:rsidR="00C86A87" w:rsidRPr="00C86A87" w:rsidRDefault="00C86A87" w:rsidP="00C86A87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C86A87">
                        <w:rPr>
                          <w:color w:val="000000" w:themeColor="text1"/>
                          <w:sz w:val="16"/>
                          <w:szCs w:val="18"/>
                        </w:rPr>
                        <w:t>Quando RC Familiar ou RC Profissional de Corretores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C86A87">
        <w:rPr>
          <w:noProof/>
        </w:rPr>
        <w:drawing>
          <wp:inline distT="0" distB="0" distL="0" distR="0" wp14:anchorId="50BBF11F" wp14:editId="387335C8">
            <wp:extent cx="8677275" cy="14097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2BFE" w14:textId="39C4186F" w:rsidR="00377092" w:rsidRDefault="008340E8" w:rsidP="001B642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4A7B34" wp14:editId="02384E5B">
                <wp:simplePos x="0" y="0"/>
                <wp:positionH relativeFrom="page">
                  <wp:posOffset>9715500</wp:posOffset>
                </wp:positionH>
                <wp:positionV relativeFrom="paragraph">
                  <wp:posOffset>1047750</wp:posOffset>
                </wp:positionV>
                <wp:extent cx="819150" cy="628650"/>
                <wp:effectExtent l="190500" t="0" r="19050" b="19050"/>
                <wp:wrapNone/>
                <wp:docPr id="199" name="Line Callout 1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28650"/>
                        </a:xfrm>
                        <a:prstGeom prst="borderCallout1">
                          <a:avLst>
                            <a:gd name="adj1" fmla="val 42413"/>
                            <a:gd name="adj2" fmla="val 1057"/>
                            <a:gd name="adj3" fmla="val 78053"/>
                            <a:gd name="adj4" fmla="val -2176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CD8AB" w14:textId="77777777" w:rsidR="008340E8" w:rsidRPr="008340E8" w:rsidRDefault="008340E8" w:rsidP="008340E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8340E8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Anúncios e Antenas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7B34" id="Line Callout 1 199" o:spid="_x0000_s1041" type="#_x0000_t47" style="position:absolute;left:0;text-align:left;margin-left:765pt;margin-top:82.5pt;width:64.5pt;height:49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" adj="-4701,16859,228,9161" fillcolor="white [3212]" strokecolor="red" strokeweight="2pt">
                <v:textbox>
                  <w:txbxContent>
                    <w:p w14:paraId="36DCD8AB" w14:textId="77777777" w:rsidR="008340E8" w:rsidRPr="008340E8" w:rsidRDefault="008340E8" w:rsidP="008340E8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8340E8">
                        <w:rPr>
                          <w:color w:val="000000" w:themeColor="text1"/>
                          <w:sz w:val="16"/>
                          <w:szCs w:val="18"/>
                        </w:rPr>
                        <w:t>Quando RC Anúncios e Antenas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C86A87">
        <w:rPr>
          <w:noProof/>
        </w:rPr>
        <w:drawing>
          <wp:inline distT="0" distB="0" distL="0" distR="0" wp14:anchorId="72E59111" wp14:editId="6BFB23DF">
            <wp:extent cx="8686800" cy="1038225"/>
            <wp:effectExtent l="0" t="0" r="0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5DCF" w14:textId="2AF2A581" w:rsidR="008340E8" w:rsidRDefault="008340E8" w:rsidP="001B642F"/>
    <w:p w14:paraId="1414DE2F" w14:textId="06D49DC8" w:rsidR="008340E8" w:rsidRDefault="008340E8" w:rsidP="001B642F">
      <w:r>
        <w:rPr>
          <w:noProof/>
        </w:rPr>
        <w:drawing>
          <wp:inline distT="0" distB="0" distL="0" distR="0" wp14:anchorId="3C53B782" wp14:editId="46DBAC0F">
            <wp:extent cx="8658225" cy="1314450"/>
            <wp:effectExtent l="0" t="0" r="952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AC03" w14:textId="2A94DCBA" w:rsidR="008340E8" w:rsidRDefault="008340E8" w:rsidP="001B642F"/>
    <w:p w14:paraId="5D00A5BD" w14:textId="036E94D1" w:rsidR="008340E8" w:rsidRDefault="008340E8" w:rsidP="001B6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B473B6" wp14:editId="2CB32BFA">
                <wp:simplePos x="0" y="0"/>
                <wp:positionH relativeFrom="page">
                  <wp:posOffset>9763125</wp:posOffset>
                </wp:positionH>
                <wp:positionV relativeFrom="paragraph">
                  <wp:posOffset>912495</wp:posOffset>
                </wp:positionV>
                <wp:extent cx="838200" cy="876300"/>
                <wp:effectExtent l="228600" t="0" r="19050" b="19050"/>
                <wp:wrapNone/>
                <wp:docPr id="218" name="Line Callout 1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76300"/>
                        </a:xfrm>
                        <a:prstGeom prst="borderCallout1">
                          <a:avLst>
                            <a:gd name="adj1" fmla="val 42261"/>
                            <a:gd name="adj2" fmla="val 269"/>
                            <a:gd name="adj3" fmla="val 65680"/>
                            <a:gd name="adj4" fmla="val -2655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03EB0" w14:textId="77777777" w:rsidR="008340E8" w:rsidRPr="008340E8" w:rsidRDefault="008340E8" w:rsidP="008340E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8340E8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Prestações de Serviços em Locais de Terceiros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73B6" id="Line Callout 1 218" o:spid="_x0000_s1042" type="#_x0000_t47" style="position:absolute;left:0;text-align:left;margin-left:768.75pt;margin-top:71.85pt;width:66pt;height:69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" adj="-5735,14187,58,9128" fillcolor="white [3212]" strokecolor="red" strokeweight="2pt">
                <v:textbox>
                  <w:txbxContent>
                    <w:p w14:paraId="22C03EB0" w14:textId="77777777" w:rsidR="008340E8" w:rsidRPr="008340E8" w:rsidRDefault="008340E8" w:rsidP="008340E8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8340E8">
                        <w:rPr>
                          <w:color w:val="000000" w:themeColor="text1"/>
                          <w:sz w:val="16"/>
                          <w:szCs w:val="18"/>
                        </w:rPr>
                        <w:t>Quando RC Prestações de Serviços em Locais de Terceiros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3226BB5" wp14:editId="444FC43B">
                <wp:simplePos x="0" y="0"/>
                <wp:positionH relativeFrom="page">
                  <wp:posOffset>9763125</wp:posOffset>
                </wp:positionH>
                <wp:positionV relativeFrom="paragraph">
                  <wp:posOffset>-386715</wp:posOffset>
                </wp:positionV>
                <wp:extent cx="838200" cy="590550"/>
                <wp:effectExtent l="209550" t="0" r="19050" b="19050"/>
                <wp:wrapNone/>
                <wp:docPr id="234" name="Line Callout 1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90550"/>
                        </a:xfrm>
                        <a:prstGeom prst="borderCallout1">
                          <a:avLst>
                            <a:gd name="adj1" fmla="val 40928"/>
                            <a:gd name="adj2" fmla="val 1171"/>
                            <a:gd name="adj3" fmla="val 71270"/>
                            <a:gd name="adj4" fmla="val -2333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8CF71" w14:textId="77777777" w:rsidR="008340E8" w:rsidRPr="008340E8" w:rsidRDefault="008340E8" w:rsidP="008340E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8340E8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Operações de Vigilância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26BB5" id="Line Callout 1 234" o:spid="_x0000_s1043" type="#_x0000_t47" style="position:absolute;left:0;text-align:left;margin-left:768.75pt;margin-top:-30.45pt;width:66pt;height:46.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" adj="-5041,15394,253,8840" fillcolor="white [3212]" strokecolor="red" strokeweight="2pt">
                <v:textbox>
                  <w:txbxContent>
                    <w:p w14:paraId="1888CF71" w14:textId="77777777" w:rsidR="008340E8" w:rsidRPr="008340E8" w:rsidRDefault="008340E8" w:rsidP="008340E8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8340E8">
                        <w:rPr>
                          <w:color w:val="000000" w:themeColor="text1"/>
                          <w:sz w:val="16"/>
                          <w:szCs w:val="18"/>
                        </w:rPr>
                        <w:t>Quando RC Operações de Vigilância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5E68EB" wp14:editId="05EBB998">
            <wp:extent cx="8686800" cy="13335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1580" w14:textId="2AAF00D8" w:rsidR="008340E8" w:rsidRDefault="00474BA8" w:rsidP="001B642F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CF2E52" wp14:editId="20BEFFC3">
                <wp:simplePos x="0" y="0"/>
                <wp:positionH relativeFrom="page">
                  <wp:posOffset>9734550</wp:posOffset>
                </wp:positionH>
                <wp:positionV relativeFrom="paragraph">
                  <wp:posOffset>1133475</wp:posOffset>
                </wp:positionV>
                <wp:extent cx="857250" cy="666750"/>
                <wp:effectExtent l="190500" t="0" r="19050" b="19050"/>
                <wp:wrapNone/>
                <wp:docPr id="237" name="Line Callout 1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66750"/>
                        </a:xfrm>
                        <a:prstGeom prst="borderCallout1">
                          <a:avLst>
                            <a:gd name="adj1" fmla="val 44862"/>
                            <a:gd name="adj2" fmla="val 158"/>
                            <a:gd name="adj3" fmla="val 65278"/>
                            <a:gd name="adj4" fmla="val -20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9A89F" w14:textId="77777777" w:rsidR="00474BA8" w:rsidRPr="00474BA8" w:rsidRDefault="00474BA8" w:rsidP="00474BA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474BA8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Comercial e Industrial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2E52" id="Line Callout 1 237" o:spid="_x0000_s1044" type="#_x0000_t47" style="position:absolute;left:0;text-align:left;margin-left:766.5pt;margin-top:89.25pt;width:67.5pt;height:52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" adj="-4410,14100,34,9690" fillcolor="white [3212]" strokecolor="red" strokeweight="2pt">
                <v:textbox>
                  <w:txbxContent>
                    <w:p w14:paraId="0E89A89F" w14:textId="77777777" w:rsidR="00474BA8" w:rsidRPr="00474BA8" w:rsidRDefault="00474BA8" w:rsidP="00474BA8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474BA8">
                        <w:rPr>
                          <w:color w:val="000000" w:themeColor="text1"/>
                          <w:sz w:val="16"/>
                          <w:szCs w:val="18"/>
                        </w:rPr>
                        <w:t>Quando RC Comercial e Industrial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8340E8">
        <w:rPr>
          <w:noProof/>
        </w:rPr>
        <w:drawing>
          <wp:inline distT="0" distB="0" distL="0" distR="0" wp14:anchorId="12483E4C" wp14:editId="1FDED115">
            <wp:extent cx="8677275" cy="13430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EFBB" w14:textId="7B2B9D13" w:rsidR="008340E8" w:rsidRDefault="008340E8" w:rsidP="001B642F">
      <w:r>
        <w:rPr>
          <w:noProof/>
        </w:rPr>
        <w:drawing>
          <wp:inline distT="0" distB="0" distL="0" distR="0" wp14:anchorId="03E3F655" wp14:editId="56102D78">
            <wp:extent cx="8696325" cy="131445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2C1" w14:textId="0F5707FA" w:rsidR="00474BA8" w:rsidRDefault="003C3A37" w:rsidP="001B6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7B04A7" wp14:editId="4A7771A7">
                <wp:simplePos x="0" y="0"/>
                <wp:positionH relativeFrom="page">
                  <wp:posOffset>9686925</wp:posOffset>
                </wp:positionH>
                <wp:positionV relativeFrom="paragraph">
                  <wp:posOffset>1051560</wp:posOffset>
                </wp:positionV>
                <wp:extent cx="857250" cy="723900"/>
                <wp:effectExtent l="152400" t="0" r="19050" b="19050"/>
                <wp:wrapNone/>
                <wp:docPr id="18" name="Line Callout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23900"/>
                        </a:xfrm>
                        <a:prstGeom prst="borderCallout1">
                          <a:avLst>
                            <a:gd name="adj1" fmla="val 33456"/>
                            <a:gd name="adj2" fmla="val -136"/>
                            <a:gd name="adj3" fmla="val 60101"/>
                            <a:gd name="adj4" fmla="val -1753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CDC90" w14:textId="77777777" w:rsidR="003C3A37" w:rsidRPr="003C3A37" w:rsidRDefault="003C3A37" w:rsidP="003C3A3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3C3A37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Obras Civis e/ou Serviços de Montagem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04A7" id="Line Callout 1 18" o:spid="_x0000_s1045" type="#_x0000_t47" style="position:absolute;left:0;text-align:left;margin-left:762.75pt;margin-top:82.8pt;width:67.5pt;height:57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" adj="-3787,12982,-29,7226" fillcolor="white [3212]" strokecolor="red" strokeweight="2pt">
                <v:textbox>
                  <w:txbxContent>
                    <w:p w14:paraId="1D6CDC90" w14:textId="77777777" w:rsidR="003C3A37" w:rsidRPr="003C3A37" w:rsidRDefault="003C3A37" w:rsidP="003C3A37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3C3A37">
                        <w:rPr>
                          <w:color w:val="000000" w:themeColor="text1"/>
                          <w:sz w:val="16"/>
                          <w:szCs w:val="18"/>
                        </w:rPr>
                        <w:t>Quando RC Obras Civis e/ou Serviços de Montagem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08A4B9" wp14:editId="70F43420">
                <wp:simplePos x="0" y="0"/>
                <wp:positionH relativeFrom="page">
                  <wp:posOffset>9705975</wp:posOffset>
                </wp:positionH>
                <wp:positionV relativeFrom="paragraph">
                  <wp:posOffset>-472440</wp:posOffset>
                </wp:positionV>
                <wp:extent cx="857250" cy="733425"/>
                <wp:effectExtent l="171450" t="0" r="19050" b="28575"/>
                <wp:wrapNone/>
                <wp:docPr id="222" name="Line Callout 1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33425"/>
                        </a:xfrm>
                        <a:prstGeom prst="borderCallout1">
                          <a:avLst>
                            <a:gd name="adj1" fmla="val 50742"/>
                            <a:gd name="adj2" fmla="val 703"/>
                            <a:gd name="adj3" fmla="val 73951"/>
                            <a:gd name="adj4" fmla="val -182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79DBD" w14:textId="77777777" w:rsidR="003C3A37" w:rsidRPr="003C3A37" w:rsidRDefault="003C3A37" w:rsidP="003C3A3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  <w:r w:rsidRPr="003C3A37">
                              <w:rPr>
                                <w:color w:val="000000" w:themeColor="text1"/>
                                <w:sz w:val="16"/>
                                <w:szCs w:val="18"/>
                              </w:rPr>
                              <w:t>Quando RC Guarda de Veículos de Terceiros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A4B9" id="Line Callout 1 222" o:spid="_x0000_s1046" type="#_x0000_t47" style="position:absolute;left:0;text-align:left;margin-left:764.25pt;margin-top:-37.2pt;width:67.5pt;height:57.7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" adj="-3937,15973,152,10960" fillcolor="white [3212]" strokecolor="red" strokeweight="2pt">
                <v:textbox>
                  <w:txbxContent>
                    <w:p w14:paraId="44979DBD" w14:textId="77777777" w:rsidR="003C3A37" w:rsidRPr="003C3A37" w:rsidRDefault="003C3A37" w:rsidP="003C3A37">
                      <w:pPr>
                        <w:jc w:val="center"/>
                        <w:rPr>
                          <w:color w:val="000000" w:themeColor="text1"/>
                          <w:sz w:val="16"/>
                          <w:szCs w:val="18"/>
                        </w:rPr>
                      </w:pPr>
                      <w:r w:rsidRPr="003C3A37">
                        <w:rPr>
                          <w:color w:val="000000" w:themeColor="text1"/>
                          <w:sz w:val="16"/>
                          <w:szCs w:val="18"/>
                        </w:rPr>
                        <w:t>Quando RC Guarda de Veículos de Terceiros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5FA23A" wp14:editId="1F6145BF">
            <wp:extent cx="8696325" cy="130492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419" b="1419"/>
                    <a:stretch/>
                  </pic:blipFill>
                  <pic:spPr bwMode="auto">
                    <a:xfrm>
                      <a:off x="0" y="0"/>
                      <a:ext cx="86963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7021" w14:textId="065A60EF" w:rsidR="003C3A37" w:rsidRPr="003C3A37" w:rsidRDefault="003C3A37" w:rsidP="003C3A37">
      <w:r>
        <w:rPr>
          <w:noProof/>
        </w:rPr>
        <w:drawing>
          <wp:inline distT="0" distB="0" distL="0" distR="0" wp14:anchorId="1340704B" wp14:editId="4F0CF03A">
            <wp:extent cx="8667750" cy="1285875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78" b="-1"/>
                    <a:stretch/>
                  </pic:blipFill>
                  <pic:spPr bwMode="auto">
                    <a:xfrm>
                      <a:off x="0" y="0"/>
                      <a:ext cx="86677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FF838" w14:textId="7ABD36E0" w:rsidR="003C3A37" w:rsidRDefault="003C3A37" w:rsidP="001B642F">
      <w:r>
        <w:rPr>
          <w:noProof/>
        </w:rPr>
        <w:drawing>
          <wp:anchor distT="0" distB="0" distL="114300" distR="114300" simplePos="0" relativeHeight="251786240" behindDoc="0" locked="0" layoutInCell="1" allowOverlap="1" wp14:anchorId="5B24974B" wp14:editId="060ADF05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8654314" cy="196215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2315"/>
                    <a:stretch/>
                  </pic:blipFill>
                  <pic:spPr bwMode="auto">
                    <a:xfrm>
                      <a:off x="0" y="0"/>
                      <a:ext cx="8656983" cy="196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C87A" w14:textId="77777777" w:rsidR="003C3A37" w:rsidRDefault="003C3A37" w:rsidP="001B642F"/>
    <w:p w14:paraId="4BCD2F53" w14:textId="02A3576E" w:rsidR="00C37BD6" w:rsidRDefault="00C37BD6" w:rsidP="00CE6364"/>
    <w:p w14:paraId="1A3D2AAD" w14:textId="471E1CDE" w:rsidR="00CE6364" w:rsidRDefault="00C37BD6" w:rsidP="00CE6364">
      <w:r w:rsidRPr="00C37BD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33E328" wp14:editId="3FE7FECB">
                <wp:simplePos x="0" y="0"/>
                <wp:positionH relativeFrom="margin">
                  <wp:posOffset>18537872</wp:posOffset>
                </wp:positionH>
                <wp:positionV relativeFrom="paragraph">
                  <wp:posOffset>1761173</wp:posOffset>
                </wp:positionV>
                <wp:extent cx="262255" cy="152400"/>
                <wp:effectExtent l="35878" t="21272" r="59372" b="0"/>
                <wp:wrapNone/>
                <wp:docPr id="230" name="Left Arrow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48062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E582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30" o:spid="_x0000_s1026" type="#_x0000_t66" style="position:absolute;margin-left:1459.65pt;margin-top:138.7pt;width:20.65pt;height:12pt;rotation:-3224303fd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" adj="6276" fillcolor="red" strokecolor="red" strokeweight="2pt">
                <w10:wrap anchorx="margin"/>
              </v:shape>
            </w:pict>
          </mc:Fallback>
        </mc:AlternateContent>
      </w:r>
    </w:p>
    <w:p w14:paraId="5FB73BFE" w14:textId="7C3C4D75" w:rsidR="00CE6364" w:rsidRDefault="00CE6364" w:rsidP="00CE6364"/>
    <w:p w14:paraId="53EEA7F9" w14:textId="4F5DCF28" w:rsidR="00C37BD6" w:rsidRPr="00CE6364" w:rsidRDefault="00C37BD6" w:rsidP="00CE6364"/>
    <w:p w14:paraId="049864AB" w14:textId="3427F705" w:rsidR="00CE6364" w:rsidRDefault="00CE6364" w:rsidP="00CE6364"/>
    <w:p w14:paraId="05AED5AD" w14:textId="10678B22" w:rsidR="00C37BD6" w:rsidRDefault="003C3A37" w:rsidP="00CE6364">
      <w:r>
        <w:rPr>
          <w:noProof/>
        </w:rPr>
        <w:lastRenderedPageBreak/>
        <w:drawing>
          <wp:inline distT="0" distB="0" distL="0" distR="0" wp14:anchorId="6F5157CA" wp14:editId="1EA1C251">
            <wp:extent cx="8686800" cy="360045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607D" w14:textId="3EF52385" w:rsidR="003C3A37" w:rsidRDefault="003C3A37" w:rsidP="00CE6364">
      <w:r>
        <w:rPr>
          <w:noProof/>
        </w:rPr>
        <w:lastRenderedPageBreak/>
        <w:drawing>
          <wp:inline distT="0" distB="0" distL="0" distR="0" wp14:anchorId="5D608A3E" wp14:editId="5BA46010">
            <wp:extent cx="8686800" cy="349567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83C" w14:textId="09866192" w:rsidR="00A30572" w:rsidRDefault="003C3A37" w:rsidP="001B642F">
      <w:r>
        <w:rPr>
          <w:noProof/>
        </w:rPr>
        <w:drawing>
          <wp:inline distT="0" distB="0" distL="0" distR="0" wp14:anchorId="0359DF28" wp14:editId="29D2AF17">
            <wp:extent cx="8648700" cy="73342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C99E" w14:textId="1F3BCD19" w:rsidR="003C3A37" w:rsidRDefault="003C3A37" w:rsidP="001B642F">
      <w:r>
        <w:rPr>
          <w:noProof/>
        </w:rPr>
        <w:lastRenderedPageBreak/>
        <w:drawing>
          <wp:inline distT="0" distB="0" distL="0" distR="0" wp14:anchorId="5437F72C" wp14:editId="02122A94">
            <wp:extent cx="8667750" cy="54292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035" w14:textId="7B94355D" w:rsidR="003C3A37" w:rsidRDefault="003C3A37" w:rsidP="001B642F">
      <w:r>
        <w:rPr>
          <w:noProof/>
        </w:rPr>
        <w:drawing>
          <wp:inline distT="0" distB="0" distL="0" distR="0" wp14:anchorId="7FD03D92" wp14:editId="72D715ED">
            <wp:extent cx="8715375" cy="3629025"/>
            <wp:effectExtent l="0" t="0" r="9525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E296" w14:textId="77777777" w:rsidR="00A30572" w:rsidRDefault="00A30572" w:rsidP="00A30572"/>
    <w:p w14:paraId="7194C32A" w14:textId="3B2A5E54" w:rsidR="008413B0" w:rsidRDefault="008413B0" w:rsidP="00A305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718019" wp14:editId="02944DD6">
                <wp:simplePos x="0" y="0"/>
                <wp:positionH relativeFrom="margin">
                  <wp:posOffset>8782050</wp:posOffset>
                </wp:positionH>
                <wp:positionV relativeFrom="paragraph">
                  <wp:posOffset>-643890</wp:posOffset>
                </wp:positionV>
                <wp:extent cx="885825" cy="1009650"/>
                <wp:effectExtent l="171450" t="0" r="28575" b="19050"/>
                <wp:wrapNone/>
                <wp:docPr id="294" name="Line Callout 1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009650"/>
                        </a:xfrm>
                        <a:prstGeom prst="borderCallout1">
                          <a:avLst>
                            <a:gd name="adj1" fmla="val 52842"/>
                            <a:gd name="adj2" fmla="val -795"/>
                            <a:gd name="adj3" fmla="val 67741"/>
                            <a:gd name="adj4" fmla="val -1735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FC521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apenas quando houver prêmio a pagar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18019" id="Line Callout 1 294" o:spid="_x0000_s1047" type="#_x0000_t47" style="position:absolute;left:0;text-align:left;margin-left:691.5pt;margin-top:-50.7pt;width:69.75pt;height:79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" adj="-3748,14632,-172,11414" fillcolor="white [3212]" strokecolor="red" strokeweight="2pt">
                <v:textbox>
                  <w:txbxContent>
                    <w:p w14:paraId="5DAFC521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apenas quando houver prêmio a pagar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ED7ACD" wp14:editId="6F8CF5B1">
            <wp:extent cx="8677275" cy="64770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E580" w14:textId="7FB6322A" w:rsidR="00FB5F3B" w:rsidRDefault="00FB5F3B" w:rsidP="008413B0">
      <w:pPr>
        <w:tabs>
          <w:tab w:val="left" w:pos="9165"/>
        </w:tabs>
      </w:pPr>
    </w:p>
    <w:p w14:paraId="6F5EE7C0" w14:textId="2D50FCC8" w:rsidR="00FB5F3B" w:rsidRDefault="00FB5F3B" w:rsidP="00FB5F3B">
      <w:pPr>
        <w:pStyle w:val="ListParagraph"/>
        <w:numPr>
          <w:ilvl w:val="0"/>
          <w:numId w:val="16"/>
        </w:numPr>
        <w:rPr>
          <w:lang w:val="pt-BR"/>
        </w:rPr>
      </w:pPr>
      <w:r>
        <w:rPr>
          <w:lang w:val="pt-BR"/>
        </w:rPr>
        <w:t>Quando houver mais de um OBJETO DO SEGURO, deve-se replicar as seg</w:t>
      </w:r>
      <w:r w:rsidR="00E927FA">
        <w:rPr>
          <w:lang w:val="pt-BR"/>
        </w:rPr>
        <w:t>uintes seções para os demais o</w:t>
      </w:r>
      <w:r>
        <w:rPr>
          <w:lang w:val="pt-BR"/>
        </w:rPr>
        <w:t xml:space="preserve">bjetos: </w:t>
      </w:r>
    </w:p>
    <w:p w14:paraId="0BAF8007" w14:textId="77777777" w:rsidR="008413B0" w:rsidRDefault="008413B0" w:rsidP="008413B0">
      <w:pPr>
        <w:pStyle w:val="ListParagraph"/>
        <w:ind w:left="360"/>
        <w:rPr>
          <w:lang w:val="pt-BR"/>
        </w:rPr>
      </w:pPr>
    </w:p>
    <w:p w14:paraId="48F399E0" w14:textId="7777777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 xml:space="preserve">OBJETO DO SEGURO </w:t>
      </w:r>
    </w:p>
    <w:p w14:paraId="4D778926" w14:textId="7D10599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COBERTURAS CONTRATADAS, LIMITES MÁXIMOS DE GARANTIA E PRÊMIOS POR COBERTURA (VALORES EM REAIS)</w:t>
      </w:r>
      <w:r w:rsidRPr="00E927FA">
        <w:rPr>
          <w:i/>
          <w:lang w:val="pt-BR"/>
        </w:rPr>
        <w:br/>
        <w:t>QUESTIONÁRIO DO SEGURO</w:t>
      </w:r>
    </w:p>
    <w:p w14:paraId="26EDAE2F" w14:textId="529F8C39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CLÁUSULAS BENEFICIÁRIAS</w:t>
      </w:r>
      <w:r w:rsidRPr="00E927FA">
        <w:rPr>
          <w:i/>
          <w:lang w:val="pt-BR"/>
        </w:rPr>
        <w:br/>
        <w:t>PARTICIPAÇÃO OBRIGATÓRIA DO SEGURADO</w:t>
      </w:r>
    </w:p>
    <w:p w14:paraId="073FF740" w14:textId="7777777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CLÁUSULAS DE SERVIÇOS</w:t>
      </w:r>
    </w:p>
    <w:p w14:paraId="3BFD123D" w14:textId="7777777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DESCONTOS</w:t>
      </w:r>
    </w:p>
    <w:p w14:paraId="76B18CA4" w14:textId="7777777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CLÁUSULAS PARTICULARES</w:t>
      </w:r>
    </w:p>
    <w:p w14:paraId="146D71A8" w14:textId="77777777" w:rsidR="00FB5F3B" w:rsidRPr="00E927FA" w:rsidRDefault="00FB5F3B" w:rsidP="00FB5F3B">
      <w:pPr>
        <w:pStyle w:val="ListParagraph"/>
        <w:ind w:left="360"/>
        <w:rPr>
          <w:i/>
          <w:lang w:val="pt-BR"/>
        </w:rPr>
      </w:pPr>
      <w:r w:rsidRPr="00E927FA">
        <w:rPr>
          <w:i/>
          <w:lang w:val="pt-BR"/>
        </w:rPr>
        <w:t>DEMONSTRATIVO DE PRÊMIO POR OBJETO SEGURADO</w:t>
      </w:r>
    </w:p>
    <w:p w14:paraId="2B4B9A6B" w14:textId="7E5856B5" w:rsidR="006F0764" w:rsidRDefault="006F0764" w:rsidP="001B642F"/>
    <w:p w14:paraId="327465EA" w14:textId="52EF3C11" w:rsidR="00FB5F3B" w:rsidRDefault="008413B0" w:rsidP="001B642F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33AD72C" wp14:editId="51BA30C7">
                <wp:simplePos x="0" y="0"/>
                <wp:positionH relativeFrom="margin">
                  <wp:posOffset>8772525</wp:posOffset>
                </wp:positionH>
                <wp:positionV relativeFrom="paragraph">
                  <wp:posOffset>274955</wp:posOffset>
                </wp:positionV>
                <wp:extent cx="885825" cy="876300"/>
                <wp:effectExtent l="438150" t="0" r="28575" b="1905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76300"/>
                        </a:xfrm>
                        <a:prstGeom prst="borderCallout1">
                          <a:avLst>
                            <a:gd name="adj1" fmla="val 38384"/>
                            <a:gd name="adj2" fmla="val -1870"/>
                            <a:gd name="adj3" fmla="val 53878"/>
                            <a:gd name="adj4" fmla="val -474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82138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apenas quando houver prêmio a pagar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D72C" id="Line Callout 1 16" o:spid="_x0000_s1048" type="#_x0000_t47" style="position:absolute;left:0;text-align:left;margin-left:690.75pt;margin-top:21.65pt;width:69.75pt;height:69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" adj="-10252,11638,-404,8291" fillcolor="white [3212]" strokecolor="red" strokeweight="2pt">
                <v:textbox>
                  <w:txbxContent>
                    <w:p w14:paraId="3AA82138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apenas quando houver prêmio a pagar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3BC2EC" wp14:editId="3FB1BC37">
            <wp:extent cx="8658225" cy="52387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3C9" w14:textId="07D35EF9" w:rsidR="008413B0" w:rsidRDefault="008413B0" w:rsidP="001B642F">
      <w:r>
        <w:rPr>
          <w:noProof/>
        </w:rPr>
        <w:drawing>
          <wp:inline distT="0" distB="0" distL="0" distR="0" wp14:anchorId="0EB2D47B" wp14:editId="7D8E2AA7">
            <wp:extent cx="8677275" cy="6477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8B7C" w14:textId="67CABAF9" w:rsidR="00806FBC" w:rsidRDefault="008413B0" w:rsidP="001B6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773C97B" wp14:editId="6DB8DDE7">
                <wp:simplePos x="0" y="0"/>
                <wp:positionH relativeFrom="page">
                  <wp:posOffset>9686925</wp:posOffset>
                </wp:positionH>
                <wp:positionV relativeFrom="paragraph">
                  <wp:posOffset>-348615</wp:posOffset>
                </wp:positionV>
                <wp:extent cx="885825" cy="866775"/>
                <wp:effectExtent l="381000" t="0" r="28575" b="28575"/>
                <wp:wrapNone/>
                <wp:docPr id="20" name="Line Callout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66775"/>
                        </a:xfrm>
                        <a:prstGeom prst="borderCallout1">
                          <a:avLst>
                            <a:gd name="adj1" fmla="val 18735"/>
                            <a:gd name="adj2" fmla="val 1356"/>
                            <a:gd name="adj3" fmla="val 42913"/>
                            <a:gd name="adj4" fmla="val -4208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CBDB2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166B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em caso de endosso com restituição de prêmio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C97B" id="Line Callout 1 20" o:spid="_x0000_s1049" type="#_x0000_t47" style="position:absolute;left:0;text-align:left;margin-left:762.75pt;margin-top:-27.45pt;width:69.75pt;height:68.2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" adj="-9090,9269,293,4047" fillcolor="white [3212]" strokecolor="red" strokeweight="2pt">
                <v:textbox>
                  <w:txbxContent>
                    <w:p w14:paraId="161CBDB2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166B7">
                        <w:rPr>
                          <w:color w:val="000000" w:themeColor="text1"/>
                          <w:sz w:val="16"/>
                          <w:szCs w:val="16"/>
                        </w:rPr>
                        <w:t>Exibir seção em caso de endosso com restituição de prêmio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E3ACAB" wp14:editId="1E63D3F2">
            <wp:extent cx="8648700" cy="6096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F1F8" w14:textId="1CE8A957" w:rsidR="008413B0" w:rsidRDefault="008413B0" w:rsidP="001B642F">
      <w:r>
        <w:rPr>
          <w:noProof/>
        </w:rPr>
        <w:drawing>
          <wp:inline distT="0" distB="0" distL="0" distR="0" wp14:anchorId="4AA25995" wp14:editId="56957285">
            <wp:extent cx="8667750" cy="6191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DA4" w14:textId="72554731" w:rsidR="008413B0" w:rsidRDefault="008413B0" w:rsidP="001B642F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04C8AC1" wp14:editId="2950F594">
                <wp:simplePos x="0" y="0"/>
                <wp:positionH relativeFrom="page">
                  <wp:posOffset>5276850</wp:posOffset>
                </wp:positionH>
                <wp:positionV relativeFrom="paragraph">
                  <wp:posOffset>6350</wp:posOffset>
                </wp:positionV>
                <wp:extent cx="1800225" cy="476250"/>
                <wp:effectExtent l="685800" t="95250" r="28575" b="19050"/>
                <wp:wrapNone/>
                <wp:docPr id="19" name="Line Callout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76250"/>
                        </a:xfrm>
                        <a:prstGeom prst="borderCallout1">
                          <a:avLst>
                            <a:gd name="adj1" fmla="val 52735"/>
                            <a:gd name="adj2" fmla="val 298"/>
                            <a:gd name="adj3" fmla="val -19087"/>
                            <a:gd name="adj4" fmla="val -3785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8261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166B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em caso de endosso sem movimento de prêmio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C8AC1" id="Line Callout 1 19" o:spid="_x0000_s1050" type="#_x0000_t47" style="position:absolute;left:0;text-align:left;margin-left:415.5pt;margin-top:.5pt;width:141.75pt;height:37.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" adj="-8176,-4123,64,11391" fillcolor="white [3212]" strokecolor="red" strokeweight="2pt">
                <v:textbox>
                  <w:txbxContent>
                    <w:p w14:paraId="62C78261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166B7">
                        <w:rPr>
                          <w:color w:val="000000" w:themeColor="text1"/>
                          <w:sz w:val="16"/>
                          <w:szCs w:val="16"/>
                        </w:rPr>
                        <w:t>Exibir seção em caso de endosso sem movimento de prêmio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22D6431" w14:textId="4C991F42" w:rsidR="008413B0" w:rsidRDefault="008413B0" w:rsidP="001B64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76731BE" wp14:editId="6E51C7A9">
                <wp:simplePos x="0" y="0"/>
                <wp:positionH relativeFrom="margin">
                  <wp:posOffset>8772525</wp:posOffset>
                </wp:positionH>
                <wp:positionV relativeFrom="paragraph">
                  <wp:posOffset>51435</wp:posOffset>
                </wp:positionV>
                <wp:extent cx="885825" cy="876300"/>
                <wp:effectExtent l="190500" t="0" r="28575" b="19050"/>
                <wp:wrapNone/>
                <wp:docPr id="300" name="Line Callout 1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76300"/>
                        </a:xfrm>
                        <a:prstGeom prst="borderCallout1">
                          <a:avLst>
                            <a:gd name="adj1" fmla="val 53602"/>
                            <a:gd name="adj2" fmla="val 280"/>
                            <a:gd name="adj3" fmla="val 68008"/>
                            <a:gd name="adj4" fmla="val -195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10A97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apenas quando houver prêmio a pagar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731BE" id="Line Callout 1 300" o:spid="_x0000_s1051" type="#_x0000_t47" style="position:absolute;left:0;text-align:left;margin-left:690.75pt;margin-top:4.05pt;width:69.75pt;height:6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" adj="-4213,14690,60,11578" fillcolor="white [3212]" strokecolor="red" strokeweight="2pt">
                <v:textbox>
                  <w:txbxContent>
                    <w:p w14:paraId="57210A97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apenas quando houver prêmio a pagar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71F01B87" w14:textId="77777777" w:rsidR="008413B0" w:rsidRDefault="008413B0" w:rsidP="001B642F">
      <w:pPr>
        <w:rPr>
          <w:noProof/>
        </w:rPr>
      </w:pPr>
    </w:p>
    <w:p w14:paraId="5E32D432" w14:textId="3A9C16C8" w:rsidR="00806FBC" w:rsidRDefault="008413B0" w:rsidP="001B642F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EDB03AD" wp14:editId="162C4E9C">
                <wp:simplePos x="0" y="0"/>
                <wp:positionH relativeFrom="margin">
                  <wp:posOffset>8772525</wp:posOffset>
                </wp:positionH>
                <wp:positionV relativeFrom="paragraph">
                  <wp:posOffset>601980</wp:posOffset>
                </wp:positionV>
                <wp:extent cx="885825" cy="876300"/>
                <wp:effectExtent l="190500" t="0" r="28575" b="19050"/>
                <wp:wrapNone/>
                <wp:docPr id="302" name="Line Callout 1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76300"/>
                        </a:xfrm>
                        <a:prstGeom prst="borderCallout1">
                          <a:avLst>
                            <a:gd name="adj1" fmla="val 53602"/>
                            <a:gd name="adj2" fmla="val 280"/>
                            <a:gd name="adj3" fmla="val 68008"/>
                            <a:gd name="adj4" fmla="val -1950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9BDBA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Exibir seção apenas quando houver prêmio a pagar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03AD" id="Line Callout 1 302" o:spid="_x0000_s1052" type="#_x0000_t47" style="position:absolute;left:0;text-align:left;margin-left:690.75pt;margin-top:47.4pt;width:69.75pt;height:69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" adj="-4213,14690,60,11578" fillcolor="white [3212]" strokecolor="red" strokeweight="2pt">
                <v:textbox>
                  <w:txbxContent>
                    <w:p w14:paraId="5B49BDBA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Exibir seção apenas quando houver prêmio a pagar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934CDA" wp14:editId="70F808AE">
            <wp:extent cx="8658225" cy="70485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5E9" w14:textId="77777777" w:rsidR="008413B0" w:rsidRDefault="008413B0" w:rsidP="001B642F"/>
    <w:p w14:paraId="38E0761E" w14:textId="32D2AE6C" w:rsidR="008413B0" w:rsidRDefault="00502884" w:rsidP="001B642F">
      <w:r>
        <w:rPr>
          <w:noProof/>
        </w:rPr>
        <w:drawing>
          <wp:inline distT="0" distB="0" distL="0" distR="0" wp14:anchorId="577A27D8" wp14:editId="045775AB">
            <wp:extent cx="8677275" cy="638175"/>
            <wp:effectExtent l="0" t="0" r="9525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8041" w14:textId="77777777" w:rsidR="008413B0" w:rsidRDefault="008413B0" w:rsidP="001B642F"/>
    <w:p w14:paraId="52659BAD" w14:textId="77777777" w:rsidR="008413B0" w:rsidRDefault="008413B0" w:rsidP="001B642F"/>
    <w:p w14:paraId="1F120A4D" w14:textId="64824231" w:rsidR="008413B0" w:rsidRDefault="008413B0" w:rsidP="001B642F">
      <w:r>
        <w:rPr>
          <w:noProof/>
        </w:rPr>
        <w:lastRenderedPageBreak/>
        <w:drawing>
          <wp:inline distT="0" distB="0" distL="0" distR="0" wp14:anchorId="74324A95" wp14:editId="48642ED7">
            <wp:extent cx="8658225" cy="1424940"/>
            <wp:effectExtent l="0" t="0" r="9525" b="381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353"/>
                    <a:stretch/>
                  </pic:blipFill>
                  <pic:spPr bwMode="auto">
                    <a:xfrm>
                      <a:off x="0" y="0"/>
                      <a:ext cx="8720921" cy="143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5B98F" w14:textId="20375A70" w:rsidR="008413B0" w:rsidRDefault="008413B0" w:rsidP="001B642F">
      <w:r>
        <w:rPr>
          <w:noProof/>
        </w:rPr>
        <w:drawing>
          <wp:inline distT="0" distB="0" distL="0" distR="0" wp14:anchorId="06954AA4" wp14:editId="285D21CA">
            <wp:extent cx="8705850" cy="31051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212"/>
                    <a:stretch/>
                  </pic:blipFill>
                  <pic:spPr bwMode="auto">
                    <a:xfrm>
                      <a:off x="0" y="0"/>
                      <a:ext cx="87058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5E24C" w14:textId="29B2DDDB" w:rsidR="00E927FA" w:rsidRDefault="008413B0" w:rsidP="001B6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BEFEF21" wp14:editId="395CE3CA">
                <wp:simplePos x="0" y="0"/>
                <wp:positionH relativeFrom="margin">
                  <wp:posOffset>8772525</wp:posOffset>
                </wp:positionH>
                <wp:positionV relativeFrom="paragraph">
                  <wp:posOffset>432435</wp:posOffset>
                </wp:positionV>
                <wp:extent cx="885825" cy="647700"/>
                <wp:effectExtent l="800100" t="0" r="28575" b="19050"/>
                <wp:wrapNone/>
                <wp:docPr id="23" name="Line Callout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47700"/>
                        </a:xfrm>
                        <a:prstGeom prst="borderCallout1">
                          <a:avLst>
                            <a:gd name="adj1" fmla="val 26427"/>
                            <a:gd name="adj2" fmla="val -795"/>
                            <a:gd name="adj3" fmla="val 91666"/>
                            <a:gd name="adj4" fmla="val -8832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D605E" w14:textId="77777777" w:rsidR="008413B0" w:rsidRPr="00612F82" w:rsidRDefault="008413B0" w:rsidP="008413B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166B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Fixar rodapé ao final de toda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EF21" id="Line Callout 1 23" o:spid="_x0000_s1053" type="#_x0000_t47" style="position:absolute;left:0;text-align:left;margin-left:690.75pt;margin-top:34.05pt;width:69.75pt;height:5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" adj="-19077,19800,-172,5708" fillcolor="white [3212]" strokecolor="red" strokeweight="2pt">
                <v:textbox>
                  <w:txbxContent>
                    <w:p w14:paraId="4C2D605E" w14:textId="77777777" w:rsidR="008413B0" w:rsidRPr="00612F82" w:rsidRDefault="008413B0" w:rsidP="008413B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166B7">
                        <w:rPr>
                          <w:color w:val="000000" w:themeColor="text1"/>
                          <w:sz w:val="16"/>
                          <w:szCs w:val="16"/>
                        </w:rPr>
                        <w:t>Fixar rodapé ao final de toda página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F70586" wp14:editId="409BA837">
            <wp:extent cx="8705850" cy="676275"/>
            <wp:effectExtent l="0" t="0" r="0" b="952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8A3" w14:textId="610220D8" w:rsidR="008413B0" w:rsidRDefault="008413B0" w:rsidP="001B642F"/>
    <w:p w14:paraId="39BC00FD" w14:textId="6716241E" w:rsidR="00ED3AE7" w:rsidRDefault="00E927FA" w:rsidP="00CB0E49">
      <w:r w:rsidRPr="00E927F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C486C0" wp14:editId="399CD036">
                <wp:simplePos x="0" y="0"/>
                <wp:positionH relativeFrom="margin">
                  <wp:posOffset>-95250</wp:posOffset>
                </wp:positionH>
                <wp:positionV relativeFrom="paragraph">
                  <wp:posOffset>43815</wp:posOffset>
                </wp:positionV>
                <wp:extent cx="8810625" cy="314325"/>
                <wp:effectExtent l="0" t="0" r="28575" b="28575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2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6E75FF" id="Rectangle 252" o:spid="_x0000_s1026" style="position:absolute;margin-left:-7.5pt;margin-top:3.45pt;width:693.75pt;height:24.7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" filled="f" strokecolor="red" strokeweight="1.5pt">
                <v:stroke dashstyle="3 1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95F8CB" wp14:editId="3E764370">
            <wp:extent cx="8686800" cy="2000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82D0" w14:textId="623B6E67" w:rsidR="000C2477" w:rsidRPr="00D4662C" w:rsidRDefault="000C2477" w:rsidP="000C2477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0" w:name="_Toc432151772"/>
      <w:bookmarkStart w:id="11" w:name="_Toc271556015"/>
      <w:bookmarkStart w:id="12" w:name="_Toc271615160"/>
      <w:r>
        <w:rPr>
          <w:sz w:val="24"/>
          <w:szCs w:val="24"/>
        </w:rPr>
        <w:t>Comportamento dos campos</w:t>
      </w:r>
      <w:bookmarkEnd w:id="10"/>
    </w:p>
    <w:p w14:paraId="070182D1" w14:textId="7A0E6BF1" w:rsidR="00866176" w:rsidRDefault="00866176" w:rsidP="00866176">
      <w:pPr>
        <w:pStyle w:val="BodyText"/>
        <w:rPr>
          <w:lang w:val="pt-PT"/>
        </w:rPr>
      </w:pPr>
    </w:p>
    <w:p w14:paraId="02D5F5A2" w14:textId="253BA69A" w:rsidR="00650FEF" w:rsidRDefault="00A15BAC" w:rsidP="00650FEF">
      <w:pPr>
        <w:pStyle w:val="Heading2"/>
      </w:pPr>
      <w:bookmarkStart w:id="13" w:name="_Toc432151773"/>
      <w:r>
        <w:t>Informação dos campos</w:t>
      </w:r>
      <w:bookmarkEnd w:id="13"/>
    </w:p>
    <w:tbl>
      <w:tblPr>
        <w:tblW w:w="50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064"/>
        <w:gridCol w:w="1558"/>
        <w:gridCol w:w="1985"/>
        <w:gridCol w:w="1418"/>
        <w:gridCol w:w="853"/>
        <w:gridCol w:w="707"/>
        <w:gridCol w:w="1418"/>
        <w:gridCol w:w="1418"/>
        <w:gridCol w:w="853"/>
        <w:gridCol w:w="707"/>
        <w:gridCol w:w="853"/>
        <w:gridCol w:w="705"/>
      </w:tblGrid>
      <w:tr w:rsidR="00BB34A6" w:rsidRPr="00712B59" w14:paraId="34FC56FD" w14:textId="77777777" w:rsidTr="00C41B1C">
        <w:trPr>
          <w:cantSplit/>
          <w:trHeight w:val="699"/>
          <w:tblHeader/>
        </w:trPr>
        <w:tc>
          <w:tcPr>
            <w:tcW w:w="177" w:type="pct"/>
            <w:shd w:val="pct25" w:color="auto" w:fill="auto"/>
            <w:vAlign w:val="center"/>
          </w:tcPr>
          <w:p w14:paraId="39D6C42C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ID</w:t>
            </w:r>
          </w:p>
        </w:tc>
        <w:tc>
          <w:tcPr>
            <w:tcW w:w="379" w:type="pct"/>
            <w:shd w:val="pct25" w:color="auto" w:fill="auto"/>
            <w:vAlign w:val="center"/>
          </w:tcPr>
          <w:p w14:paraId="7F309676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Nome Lógico</w:t>
            </w:r>
          </w:p>
        </w:tc>
        <w:tc>
          <w:tcPr>
            <w:tcW w:w="555" w:type="pct"/>
            <w:shd w:val="pct25" w:color="auto" w:fill="auto"/>
            <w:vAlign w:val="center"/>
          </w:tcPr>
          <w:p w14:paraId="06091BD7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Nome Físico</w:t>
            </w:r>
          </w:p>
        </w:tc>
        <w:tc>
          <w:tcPr>
            <w:tcW w:w="707" w:type="pct"/>
            <w:shd w:val="pct25" w:color="auto" w:fill="auto"/>
            <w:vAlign w:val="center"/>
          </w:tcPr>
          <w:p w14:paraId="267DBB08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407CF706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Entidade Canônica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151D8836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Serviço</w:t>
            </w:r>
          </w:p>
        </w:tc>
        <w:tc>
          <w:tcPr>
            <w:tcW w:w="252" w:type="pct"/>
            <w:shd w:val="pct25" w:color="auto" w:fill="auto"/>
            <w:vAlign w:val="center"/>
          </w:tcPr>
          <w:p w14:paraId="28FF29BB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5FF0A18E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Posicionamento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2D72AE63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Comportamento /Formatação Campo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2398D1BA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252" w:type="pct"/>
            <w:shd w:val="pct25" w:color="auto" w:fill="auto"/>
            <w:vAlign w:val="center"/>
          </w:tcPr>
          <w:p w14:paraId="38B2842B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338536EB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51" w:type="pct"/>
            <w:shd w:val="pct25" w:color="auto" w:fill="auto"/>
            <w:vAlign w:val="center"/>
          </w:tcPr>
          <w:p w14:paraId="1898B249" w14:textId="77777777" w:rsidR="00BB34A6" w:rsidRPr="00712B59" w:rsidRDefault="00BB34A6" w:rsidP="00C41B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12B59"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BB34A6" w:rsidRPr="00712B59" w14:paraId="4BF5488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FA1F1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379" w:type="pct"/>
            <w:vAlign w:val="center"/>
          </w:tcPr>
          <w:p w14:paraId="12C5AFF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origem emissao</w:t>
            </w:r>
          </w:p>
        </w:tc>
        <w:tc>
          <w:tcPr>
            <w:tcW w:w="555" w:type="pct"/>
            <w:vAlign w:val="center"/>
          </w:tcPr>
          <w:p w14:paraId="44FC91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emsorgcod</w:t>
            </w:r>
          </w:p>
        </w:tc>
        <w:tc>
          <w:tcPr>
            <w:tcW w:w="707" w:type="pct"/>
            <w:vAlign w:val="center"/>
          </w:tcPr>
          <w:p w14:paraId="287689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da origem da emissão da proposta de seguro</w:t>
            </w:r>
          </w:p>
        </w:tc>
        <w:tc>
          <w:tcPr>
            <w:tcW w:w="505" w:type="pct"/>
            <w:vAlign w:val="center"/>
          </w:tcPr>
          <w:p w14:paraId="6678CA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30AE8A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reakemsorg</w:t>
            </w:r>
          </w:p>
        </w:tc>
        <w:tc>
          <w:tcPr>
            <w:tcW w:w="252" w:type="pct"/>
            <w:vAlign w:val="center"/>
          </w:tcPr>
          <w:p w14:paraId="148D53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0CB9B1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ADCAB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EA20E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A0634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B106B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FF9C4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74EA5C6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BEB786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379" w:type="pct"/>
            <w:vAlign w:val="center"/>
          </w:tcPr>
          <w:p w14:paraId="33778E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proposta</w:t>
            </w:r>
          </w:p>
        </w:tc>
        <w:tc>
          <w:tcPr>
            <w:tcW w:w="555" w:type="pct"/>
            <w:vAlign w:val="center"/>
          </w:tcPr>
          <w:p w14:paraId="0CB0A7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prpnum</w:t>
            </w:r>
          </w:p>
        </w:tc>
        <w:tc>
          <w:tcPr>
            <w:tcW w:w="707" w:type="pct"/>
            <w:vAlign w:val="center"/>
          </w:tcPr>
          <w:p w14:paraId="700388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da proposta</w:t>
            </w:r>
          </w:p>
        </w:tc>
        <w:tc>
          <w:tcPr>
            <w:tcW w:w="505" w:type="pct"/>
            <w:vAlign w:val="center"/>
          </w:tcPr>
          <w:p w14:paraId="529317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00105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</w:t>
            </w:r>
          </w:p>
        </w:tc>
        <w:tc>
          <w:tcPr>
            <w:tcW w:w="252" w:type="pct"/>
            <w:vAlign w:val="center"/>
          </w:tcPr>
          <w:p w14:paraId="724165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51D437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5606C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F3FAF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945D8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784F8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340C8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47AFFD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F3A80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</w:t>
            </w:r>
          </w:p>
        </w:tc>
        <w:tc>
          <w:tcPr>
            <w:tcW w:w="379" w:type="pct"/>
            <w:vAlign w:val="center"/>
          </w:tcPr>
          <w:p w14:paraId="624FA5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orcamento externo</w:t>
            </w:r>
          </w:p>
        </w:tc>
        <w:tc>
          <w:tcPr>
            <w:tcW w:w="555" w:type="pct"/>
            <w:vAlign w:val="center"/>
          </w:tcPr>
          <w:p w14:paraId="248188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numeroOrcamentoExterno</w:t>
            </w:r>
          </w:p>
        </w:tc>
        <w:tc>
          <w:tcPr>
            <w:tcW w:w="707" w:type="pct"/>
            <w:vAlign w:val="center"/>
          </w:tcPr>
          <w:p w14:paraId="18714E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Número do orçamento de acordo com o canal em que o cálculo é realizado</w:t>
            </w:r>
          </w:p>
        </w:tc>
        <w:tc>
          <w:tcPr>
            <w:tcW w:w="505" w:type="pct"/>
            <w:vAlign w:val="center"/>
          </w:tcPr>
          <w:p w14:paraId="4DE0DA4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4622FDC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476EC4A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7F7A790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881FD4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DDD55E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F34FD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EE51A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6256A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7AB649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DB49D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</w:t>
            </w:r>
          </w:p>
        </w:tc>
        <w:tc>
          <w:tcPr>
            <w:tcW w:w="379" w:type="pct"/>
            <w:vAlign w:val="center"/>
          </w:tcPr>
          <w:p w14:paraId="550C7BD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tipo seguro</w:t>
            </w:r>
          </w:p>
        </w:tc>
        <w:tc>
          <w:tcPr>
            <w:tcW w:w="555" w:type="pct"/>
            <w:vAlign w:val="center"/>
          </w:tcPr>
          <w:p w14:paraId="5AF7D69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sgrtipnom</w:t>
            </w:r>
          </w:p>
        </w:tc>
        <w:tc>
          <w:tcPr>
            <w:tcW w:w="707" w:type="pct"/>
            <w:vAlign w:val="center"/>
          </w:tcPr>
          <w:p w14:paraId="70F090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tipo de seguro</w:t>
            </w:r>
          </w:p>
        </w:tc>
        <w:tc>
          <w:tcPr>
            <w:tcW w:w="505" w:type="pct"/>
            <w:vAlign w:val="center"/>
          </w:tcPr>
          <w:p w14:paraId="57D93F4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45D9B1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reaksgrtip</w:t>
            </w:r>
          </w:p>
        </w:tc>
        <w:tc>
          <w:tcPr>
            <w:tcW w:w="252" w:type="pct"/>
            <w:vAlign w:val="center"/>
          </w:tcPr>
          <w:p w14:paraId="561313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4E5A8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505" w:type="pct"/>
            <w:vAlign w:val="center"/>
          </w:tcPr>
          <w:p w14:paraId="69890CE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9C194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2753E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6D890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D2DF8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7E3BA23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53FB6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5</w:t>
            </w:r>
          </w:p>
        </w:tc>
        <w:tc>
          <w:tcPr>
            <w:tcW w:w="379" w:type="pct"/>
            <w:vAlign w:val="center"/>
          </w:tcPr>
          <w:p w14:paraId="284CE41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 emissao</w:t>
            </w:r>
          </w:p>
        </w:tc>
        <w:tc>
          <w:tcPr>
            <w:tcW w:w="555" w:type="pct"/>
            <w:vAlign w:val="center"/>
          </w:tcPr>
          <w:p w14:paraId="28D674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emsdat</w:t>
            </w:r>
          </w:p>
        </w:tc>
        <w:tc>
          <w:tcPr>
            <w:tcW w:w="707" w:type="pct"/>
            <w:vAlign w:val="center"/>
          </w:tcPr>
          <w:p w14:paraId="4638D8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 na qual a proposta foi emitida.</w:t>
            </w:r>
          </w:p>
        </w:tc>
        <w:tc>
          <w:tcPr>
            <w:tcW w:w="505" w:type="pct"/>
            <w:vAlign w:val="center"/>
          </w:tcPr>
          <w:p w14:paraId="0DD6DCF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6E73B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</w:t>
            </w:r>
          </w:p>
        </w:tc>
        <w:tc>
          <w:tcPr>
            <w:tcW w:w="252" w:type="pct"/>
            <w:vAlign w:val="center"/>
          </w:tcPr>
          <w:p w14:paraId="6FDFCD0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77C9EF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905EAC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30DB1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F71DF8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E98DC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94BB1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CE2B37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66882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379" w:type="pct"/>
            <w:vAlign w:val="center"/>
          </w:tcPr>
          <w:p w14:paraId="4250C1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 inicio vigencia seguro</w:t>
            </w:r>
          </w:p>
        </w:tc>
        <w:tc>
          <w:tcPr>
            <w:tcW w:w="555" w:type="pct"/>
            <w:vAlign w:val="center"/>
          </w:tcPr>
          <w:p w14:paraId="2F1185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dataInicioVigenciaSeguro</w:t>
            </w:r>
          </w:p>
        </w:tc>
        <w:tc>
          <w:tcPr>
            <w:tcW w:w="707" w:type="pct"/>
            <w:vAlign w:val="center"/>
          </w:tcPr>
          <w:p w14:paraId="4E3C02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Menor data de início de vigência do seguro</w:t>
            </w:r>
          </w:p>
        </w:tc>
        <w:tc>
          <w:tcPr>
            <w:tcW w:w="505" w:type="pct"/>
            <w:vAlign w:val="center"/>
          </w:tcPr>
          <w:p w14:paraId="6F3F8C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73EABE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0F8AFC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620A6D9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51B80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B2B88E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030185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02225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905C1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D3CF53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0C35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</w:t>
            </w:r>
          </w:p>
        </w:tc>
        <w:tc>
          <w:tcPr>
            <w:tcW w:w="379" w:type="pct"/>
            <w:vAlign w:val="center"/>
          </w:tcPr>
          <w:p w14:paraId="6F73E5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 fim vigencia seguro</w:t>
            </w:r>
          </w:p>
        </w:tc>
        <w:tc>
          <w:tcPr>
            <w:tcW w:w="555" w:type="pct"/>
            <w:vAlign w:val="center"/>
          </w:tcPr>
          <w:p w14:paraId="4C4A36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dataFimVigenciaSeguro</w:t>
            </w:r>
          </w:p>
        </w:tc>
        <w:tc>
          <w:tcPr>
            <w:tcW w:w="707" w:type="pct"/>
            <w:vAlign w:val="center"/>
          </w:tcPr>
          <w:p w14:paraId="562571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Maior data de fim de vigência</w:t>
            </w:r>
          </w:p>
        </w:tc>
        <w:tc>
          <w:tcPr>
            <w:tcW w:w="505" w:type="pct"/>
            <w:vAlign w:val="center"/>
          </w:tcPr>
          <w:p w14:paraId="756ECE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3707ED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46245C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7BFAAE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B0CA8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F9A95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87128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835E4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69996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C1DBA3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69959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</w:t>
            </w:r>
          </w:p>
        </w:tc>
        <w:tc>
          <w:tcPr>
            <w:tcW w:w="379" w:type="pct"/>
            <w:vAlign w:val="center"/>
          </w:tcPr>
          <w:p w14:paraId="641758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processo susep principal</w:t>
            </w:r>
          </w:p>
        </w:tc>
        <w:tc>
          <w:tcPr>
            <w:tcW w:w="555" w:type="pct"/>
            <w:vAlign w:val="center"/>
          </w:tcPr>
          <w:p w14:paraId="6E97F7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pcpsuspcscod</w:t>
            </w:r>
          </w:p>
        </w:tc>
        <w:tc>
          <w:tcPr>
            <w:tcW w:w="707" w:type="pct"/>
            <w:vAlign w:val="center"/>
          </w:tcPr>
          <w:p w14:paraId="56F456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dos processos definidos pela SUSEP associados à modalidade do seguro</w:t>
            </w:r>
          </w:p>
        </w:tc>
        <w:tc>
          <w:tcPr>
            <w:tcW w:w="505" w:type="pct"/>
            <w:vAlign w:val="center"/>
          </w:tcPr>
          <w:p w14:paraId="769D71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10C81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reikmdl</w:t>
            </w:r>
          </w:p>
        </w:tc>
        <w:tc>
          <w:tcPr>
            <w:tcW w:w="252" w:type="pct"/>
            <w:vAlign w:val="center"/>
          </w:tcPr>
          <w:p w14:paraId="27DE573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VARCHAR2(30)</w:t>
            </w:r>
          </w:p>
        </w:tc>
        <w:tc>
          <w:tcPr>
            <w:tcW w:w="505" w:type="pct"/>
            <w:vAlign w:val="center"/>
          </w:tcPr>
          <w:p w14:paraId="17C5D7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1BEB9A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389A10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97AD1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7D3B0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F32D4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2ED02BC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B7DC1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</w:t>
            </w:r>
          </w:p>
        </w:tc>
        <w:tc>
          <w:tcPr>
            <w:tcW w:w="379" w:type="pct"/>
            <w:vAlign w:val="center"/>
          </w:tcPr>
          <w:p w14:paraId="426986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ramo</w:t>
            </w:r>
          </w:p>
        </w:tc>
        <w:tc>
          <w:tcPr>
            <w:tcW w:w="555" w:type="pct"/>
            <w:vAlign w:val="center"/>
          </w:tcPr>
          <w:p w14:paraId="6560DA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codigoRamo</w:t>
            </w:r>
          </w:p>
        </w:tc>
        <w:tc>
          <w:tcPr>
            <w:tcW w:w="707" w:type="pct"/>
            <w:vAlign w:val="center"/>
          </w:tcPr>
          <w:p w14:paraId="4FABC5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Código do ramo principal do seguro</w:t>
            </w:r>
          </w:p>
        </w:tc>
        <w:tc>
          <w:tcPr>
            <w:tcW w:w="505" w:type="pct"/>
            <w:vAlign w:val="center"/>
          </w:tcPr>
          <w:p w14:paraId="0BD23C7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1B66C69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50DDB0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63D669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3A57F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F130A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8808E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6E248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21176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7F12B8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98EDC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10</w:t>
            </w:r>
          </w:p>
        </w:tc>
        <w:tc>
          <w:tcPr>
            <w:tcW w:w="379" w:type="pct"/>
            <w:vAlign w:val="center"/>
          </w:tcPr>
          <w:p w14:paraId="389E002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modalidade</w:t>
            </w:r>
          </w:p>
        </w:tc>
        <w:tc>
          <w:tcPr>
            <w:tcW w:w="555" w:type="pct"/>
            <w:vAlign w:val="center"/>
          </w:tcPr>
          <w:p w14:paraId="207888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codigoModalidade</w:t>
            </w:r>
          </w:p>
        </w:tc>
        <w:tc>
          <w:tcPr>
            <w:tcW w:w="707" w:type="pct"/>
            <w:vAlign w:val="center"/>
          </w:tcPr>
          <w:p w14:paraId="4B1C2F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da modalidade do produto</w:t>
            </w:r>
          </w:p>
        </w:tc>
        <w:tc>
          <w:tcPr>
            <w:tcW w:w="505" w:type="pct"/>
            <w:vAlign w:val="center"/>
          </w:tcPr>
          <w:p w14:paraId="13670C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736705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524B35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NUMBER(4)</w:t>
            </w:r>
          </w:p>
        </w:tc>
        <w:tc>
          <w:tcPr>
            <w:tcW w:w="505" w:type="pct"/>
            <w:vAlign w:val="center"/>
          </w:tcPr>
          <w:p w14:paraId="2A47B1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B7AB4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D75AE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6C2A1E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3C96B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12D751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23FF6BC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A1E9FE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11</w:t>
            </w:r>
          </w:p>
        </w:tc>
        <w:tc>
          <w:tcPr>
            <w:tcW w:w="379" w:type="pct"/>
            <w:vAlign w:val="center"/>
          </w:tcPr>
          <w:p w14:paraId="13E9F3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oferta</w:t>
            </w:r>
          </w:p>
        </w:tc>
        <w:tc>
          <w:tcPr>
            <w:tcW w:w="555" w:type="pct"/>
            <w:vAlign w:val="center"/>
          </w:tcPr>
          <w:p w14:paraId="111F38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nomeOferta</w:t>
            </w:r>
          </w:p>
        </w:tc>
        <w:tc>
          <w:tcPr>
            <w:tcW w:w="707" w:type="pct"/>
            <w:vAlign w:val="center"/>
          </w:tcPr>
          <w:p w14:paraId="75B474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oferta do produto comercial</w:t>
            </w:r>
          </w:p>
        </w:tc>
        <w:tc>
          <w:tcPr>
            <w:tcW w:w="505" w:type="pct"/>
            <w:vAlign w:val="center"/>
          </w:tcPr>
          <w:p w14:paraId="26DBA4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5336E4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7BF4C0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787E12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2D58C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45717F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E2360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E408F9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DD227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B64F308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AE97E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12</w:t>
            </w:r>
          </w:p>
        </w:tc>
        <w:tc>
          <w:tcPr>
            <w:tcW w:w="379" w:type="pct"/>
            <w:vAlign w:val="center"/>
          </w:tcPr>
          <w:p w14:paraId="0AAA16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pessoa segurado</w:t>
            </w:r>
          </w:p>
        </w:tc>
        <w:tc>
          <w:tcPr>
            <w:tcW w:w="555" w:type="pct"/>
            <w:vAlign w:val="center"/>
          </w:tcPr>
          <w:p w14:paraId="3A3706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nomePessoaSegurado</w:t>
            </w:r>
          </w:p>
        </w:tc>
        <w:tc>
          <w:tcPr>
            <w:tcW w:w="707" w:type="pct"/>
            <w:vAlign w:val="center"/>
          </w:tcPr>
          <w:p w14:paraId="6C0B1F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Razão social/nome do segurado</w:t>
            </w:r>
          </w:p>
        </w:tc>
        <w:tc>
          <w:tcPr>
            <w:tcW w:w="505" w:type="pct"/>
            <w:vAlign w:val="center"/>
          </w:tcPr>
          <w:p w14:paraId="01D21D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74C39F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0FC636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VARCHAR2(200)</w:t>
            </w:r>
          </w:p>
        </w:tc>
        <w:tc>
          <w:tcPr>
            <w:tcW w:w="505" w:type="pct"/>
            <w:vAlign w:val="center"/>
          </w:tcPr>
          <w:p w14:paraId="4219BA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70097D3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7165B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FD0CFE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8C413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53D4A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6AE24B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ACC4D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379" w:type="pct"/>
            <w:vAlign w:val="center"/>
          </w:tcPr>
          <w:p w14:paraId="6AB2E3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555" w:type="pct"/>
            <w:vAlign w:val="center"/>
          </w:tcPr>
          <w:p w14:paraId="6BD616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707" w:type="pct"/>
            <w:vAlign w:val="center"/>
          </w:tcPr>
          <w:p w14:paraId="0F30E4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tipo de pessoa (Física/Jurídica)</w:t>
            </w:r>
          </w:p>
        </w:tc>
        <w:tc>
          <w:tcPr>
            <w:tcW w:w="505" w:type="pct"/>
            <w:vAlign w:val="center"/>
          </w:tcPr>
          <w:p w14:paraId="61AACF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0E9FA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reakpestip</w:t>
            </w:r>
          </w:p>
        </w:tc>
        <w:tc>
          <w:tcPr>
            <w:tcW w:w="252" w:type="pct"/>
            <w:vAlign w:val="center"/>
          </w:tcPr>
          <w:p w14:paraId="5B4EABC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420D2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A375C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8DEAD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1C077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FA745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F2698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5CAB24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1C2FF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14</w:t>
            </w:r>
          </w:p>
        </w:tc>
        <w:tc>
          <w:tcPr>
            <w:tcW w:w="379" w:type="pct"/>
            <w:vAlign w:val="center"/>
          </w:tcPr>
          <w:p w14:paraId="70E229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555" w:type="pct"/>
            <w:vAlign w:val="center"/>
          </w:tcPr>
          <w:p w14:paraId="2F5C29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707" w:type="pct"/>
            <w:vAlign w:val="center"/>
          </w:tcPr>
          <w:p w14:paraId="7DA23A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documento (CPF ou CNPJ)</w:t>
            </w:r>
          </w:p>
        </w:tc>
        <w:tc>
          <w:tcPr>
            <w:tcW w:w="505" w:type="pct"/>
            <w:vAlign w:val="center"/>
          </w:tcPr>
          <w:p w14:paraId="53B452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47CE03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Vinculo</w:t>
            </w:r>
          </w:p>
        </w:tc>
        <w:tc>
          <w:tcPr>
            <w:tcW w:w="252" w:type="pct"/>
            <w:vAlign w:val="center"/>
          </w:tcPr>
          <w:p w14:paraId="45744FE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1A2AEE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BFA15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440948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332611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68888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EEB82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C0137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51BABE3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C26E0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15</w:t>
            </w:r>
          </w:p>
        </w:tc>
        <w:tc>
          <w:tcPr>
            <w:tcW w:w="379" w:type="pct"/>
            <w:vAlign w:val="center"/>
          </w:tcPr>
          <w:p w14:paraId="1A7EA47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nascimento</w:t>
            </w:r>
          </w:p>
        </w:tc>
        <w:tc>
          <w:tcPr>
            <w:tcW w:w="555" w:type="pct"/>
            <w:vAlign w:val="center"/>
          </w:tcPr>
          <w:p w14:paraId="0778B5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nscdat</w:t>
            </w:r>
          </w:p>
        </w:tc>
        <w:tc>
          <w:tcPr>
            <w:tcW w:w="707" w:type="pct"/>
            <w:vAlign w:val="center"/>
          </w:tcPr>
          <w:p w14:paraId="3CD175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de nascimento do proponente</w:t>
            </w:r>
          </w:p>
        </w:tc>
        <w:tc>
          <w:tcPr>
            <w:tcW w:w="505" w:type="pct"/>
            <w:vAlign w:val="center"/>
          </w:tcPr>
          <w:p w14:paraId="4AA84B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355C60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repksgrfscpes</w:t>
            </w:r>
          </w:p>
        </w:tc>
        <w:tc>
          <w:tcPr>
            <w:tcW w:w="252" w:type="pct"/>
            <w:vAlign w:val="center"/>
          </w:tcPr>
          <w:p w14:paraId="33E244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DATE</w:t>
            </w:r>
          </w:p>
        </w:tc>
        <w:tc>
          <w:tcPr>
            <w:tcW w:w="505" w:type="pct"/>
            <w:vAlign w:val="center"/>
          </w:tcPr>
          <w:p w14:paraId="0A5BD4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006E0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2E157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9EB0C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0948E3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4C3D42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4D0D85C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19E02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16</w:t>
            </w:r>
          </w:p>
        </w:tc>
        <w:tc>
          <w:tcPr>
            <w:tcW w:w="379" w:type="pct"/>
            <w:vAlign w:val="center"/>
          </w:tcPr>
          <w:p w14:paraId="55C082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sexo pessoa</w:t>
            </w:r>
          </w:p>
        </w:tc>
        <w:tc>
          <w:tcPr>
            <w:tcW w:w="555" w:type="pct"/>
            <w:vAlign w:val="center"/>
          </w:tcPr>
          <w:p w14:paraId="556914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pessexnom</w:t>
            </w:r>
          </w:p>
        </w:tc>
        <w:tc>
          <w:tcPr>
            <w:tcW w:w="707" w:type="pct"/>
            <w:vAlign w:val="center"/>
          </w:tcPr>
          <w:p w14:paraId="3B3CBA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sexo do proponente</w:t>
            </w:r>
          </w:p>
        </w:tc>
        <w:tc>
          <w:tcPr>
            <w:tcW w:w="505" w:type="pct"/>
            <w:vAlign w:val="center"/>
          </w:tcPr>
          <w:p w14:paraId="23D5E7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601F858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reakpessex</w:t>
            </w:r>
          </w:p>
        </w:tc>
        <w:tc>
          <w:tcPr>
            <w:tcW w:w="252" w:type="pct"/>
            <w:vAlign w:val="center"/>
          </w:tcPr>
          <w:p w14:paraId="345245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352D7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C302F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4FAA52A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43107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7E6E9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7088D9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4CD6D3F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AD201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17</w:t>
            </w:r>
          </w:p>
        </w:tc>
        <w:tc>
          <w:tcPr>
            <w:tcW w:w="379" w:type="pct"/>
            <w:vAlign w:val="center"/>
          </w:tcPr>
          <w:p w14:paraId="05954B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estado civil</w:t>
            </w:r>
          </w:p>
        </w:tc>
        <w:tc>
          <w:tcPr>
            <w:tcW w:w="555" w:type="pct"/>
            <w:vAlign w:val="center"/>
          </w:tcPr>
          <w:p w14:paraId="4B7538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cvlestnom</w:t>
            </w:r>
          </w:p>
        </w:tc>
        <w:tc>
          <w:tcPr>
            <w:tcW w:w="707" w:type="pct"/>
            <w:vAlign w:val="center"/>
          </w:tcPr>
          <w:p w14:paraId="6AF289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estado civil do proponente</w:t>
            </w:r>
          </w:p>
        </w:tc>
        <w:tc>
          <w:tcPr>
            <w:tcW w:w="505" w:type="pct"/>
            <w:vAlign w:val="center"/>
          </w:tcPr>
          <w:p w14:paraId="758F1F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EBBF3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reakcvlest</w:t>
            </w:r>
          </w:p>
        </w:tc>
        <w:tc>
          <w:tcPr>
            <w:tcW w:w="252" w:type="pct"/>
            <w:vAlign w:val="center"/>
          </w:tcPr>
          <w:p w14:paraId="5B8A49C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33D40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FDA3C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25A326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94B5A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6AD8E1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1D4A777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512F5E9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88FB2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18</w:t>
            </w:r>
          </w:p>
        </w:tc>
        <w:tc>
          <w:tcPr>
            <w:tcW w:w="379" w:type="pct"/>
            <w:vAlign w:val="center"/>
          </w:tcPr>
          <w:p w14:paraId="6BBDFD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documento pessoa</w:t>
            </w:r>
          </w:p>
        </w:tc>
        <w:tc>
          <w:tcPr>
            <w:tcW w:w="555" w:type="pct"/>
            <w:vAlign w:val="center"/>
          </w:tcPr>
          <w:p w14:paraId="72B8F6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pesdcttipnom</w:t>
            </w:r>
          </w:p>
        </w:tc>
        <w:tc>
          <w:tcPr>
            <w:tcW w:w="707" w:type="pct"/>
            <w:vAlign w:val="center"/>
          </w:tcPr>
          <w:p w14:paraId="3CE823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documento do proponente</w:t>
            </w:r>
          </w:p>
        </w:tc>
        <w:tc>
          <w:tcPr>
            <w:tcW w:w="505" w:type="pct"/>
            <w:vAlign w:val="center"/>
          </w:tcPr>
          <w:p w14:paraId="30A891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DDE99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reakpesdcttip</w:t>
            </w:r>
          </w:p>
        </w:tc>
        <w:tc>
          <w:tcPr>
            <w:tcW w:w="252" w:type="pct"/>
            <w:vAlign w:val="center"/>
          </w:tcPr>
          <w:p w14:paraId="6FC1D3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9CC9D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9C350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5029A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FF508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64DA0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3B0530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48CBA1A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14C2F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19</w:t>
            </w:r>
          </w:p>
        </w:tc>
        <w:tc>
          <w:tcPr>
            <w:tcW w:w="379" w:type="pct"/>
            <w:vAlign w:val="center"/>
          </w:tcPr>
          <w:p w14:paraId="02CC017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nacionalidade</w:t>
            </w:r>
          </w:p>
        </w:tc>
        <w:tc>
          <w:tcPr>
            <w:tcW w:w="555" w:type="pct"/>
            <w:vAlign w:val="center"/>
          </w:tcPr>
          <w:p w14:paraId="6761F5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nacnom</w:t>
            </w:r>
          </w:p>
        </w:tc>
        <w:tc>
          <w:tcPr>
            <w:tcW w:w="707" w:type="pct"/>
            <w:vAlign w:val="center"/>
          </w:tcPr>
          <w:p w14:paraId="3418AD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nacionalidade do proponente</w:t>
            </w:r>
          </w:p>
        </w:tc>
        <w:tc>
          <w:tcPr>
            <w:tcW w:w="505" w:type="pct"/>
            <w:vAlign w:val="center"/>
          </w:tcPr>
          <w:p w14:paraId="31B5B5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2F588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reaknac</w:t>
            </w:r>
          </w:p>
        </w:tc>
        <w:tc>
          <w:tcPr>
            <w:tcW w:w="252" w:type="pct"/>
            <w:vAlign w:val="center"/>
          </w:tcPr>
          <w:p w14:paraId="4079AC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6EE2B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9FFBD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31E6E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180F2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AF6EEC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6E3380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9B70D5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705DA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20</w:t>
            </w:r>
          </w:p>
        </w:tc>
        <w:tc>
          <w:tcPr>
            <w:tcW w:w="379" w:type="pct"/>
            <w:vAlign w:val="center"/>
          </w:tcPr>
          <w:p w14:paraId="46903E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codigo pais</w:t>
            </w:r>
          </w:p>
        </w:tc>
        <w:tc>
          <w:tcPr>
            <w:tcW w:w="555" w:type="pct"/>
            <w:vAlign w:val="center"/>
          </w:tcPr>
          <w:p w14:paraId="26C23C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paicod</w:t>
            </w:r>
          </w:p>
        </w:tc>
        <w:tc>
          <w:tcPr>
            <w:tcW w:w="707" w:type="pct"/>
            <w:vAlign w:val="center"/>
          </w:tcPr>
          <w:p w14:paraId="0484F0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Se país for Brasil, preencher SIM</w:t>
            </w:r>
          </w:p>
          <w:p w14:paraId="7B0CD9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Se país for diferente de Brasil, preencher NÃO</w:t>
            </w:r>
          </w:p>
        </w:tc>
        <w:tc>
          <w:tcPr>
            <w:tcW w:w="505" w:type="pct"/>
            <w:vAlign w:val="center"/>
          </w:tcPr>
          <w:p w14:paraId="370DE2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ABDCB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4E25B6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VARCHAR2(3)</w:t>
            </w:r>
          </w:p>
        </w:tc>
        <w:tc>
          <w:tcPr>
            <w:tcW w:w="505" w:type="pct"/>
            <w:vAlign w:val="center"/>
          </w:tcPr>
          <w:p w14:paraId="17E4C6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EA1E4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SIM/NÃO</w:t>
            </w:r>
          </w:p>
        </w:tc>
        <w:tc>
          <w:tcPr>
            <w:tcW w:w="304" w:type="pct"/>
            <w:vAlign w:val="center"/>
          </w:tcPr>
          <w:p w14:paraId="63CD44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4BAF2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2304CCF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0A3761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567957E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E8781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21</w:t>
            </w:r>
          </w:p>
        </w:tc>
        <w:tc>
          <w:tcPr>
            <w:tcW w:w="379" w:type="pct"/>
            <w:vAlign w:val="center"/>
          </w:tcPr>
          <w:p w14:paraId="3F87614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pais</w:t>
            </w:r>
          </w:p>
        </w:tc>
        <w:tc>
          <w:tcPr>
            <w:tcW w:w="555" w:type="pct"/>
            <w:vAlign w:val="center"/>
          </w:tcPr>
          <w:p w14:paraId="47AAE16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painom</w:t>
            </w:r>
          </w:p>
        </w:tc>
        <w:tc>
          <w:tcPr>
            <w:tcW w:w="707" w:type="pct"/>
            <w:vAlign w:val="center"/>
          </w:tcPr>
          <w:p w14:paraId="019681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país em que o proponente reside</w:t>
            </w:r>
          </w:p>
        </w:tc>
        <w:tc>
          <w:tcPr>
            <w:tcW w:w="505" w:type="pct"/>
            <w:vAlign w:val="center"/>
          </w:tcPr>
          <w:p w14:paraId="05F08F0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8AC34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reakpai</w:t>
            </w:r>
          </w:p>
        </w:tc>
        <w:tc>
          <w:tcPr>
            <w:tcW w:w="252" w:type="pct"/>
            <w:vAlign w:val="center"/>
          </w:tcPr>
          <w:p w14:paraId="017803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43419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DBEDF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E9EA1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6A127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F6ACF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3FB9D0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4CA24F29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82E97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22</w:t>
            </w:r>
          </w:p>
        </w:tc>
        <w:tc>
          <w:tcPr>
            <w:tcW w:w="379" w:type="pct"/>
            <w:vAlign w:val="center"/>
          </w:tcPr>
          <w:p w14:paraId="7E7529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numero documento</w:t>
            </w:r>
          </w:p>
        </w:tc>
        <w:tc>
          <w:tcPr>
            <w:tcW w:w="555" w:type="pct"/>
            <w:vAlign w:val="center"/>
          </w:tcPr>
          <w:p w14:paraId="6FB70D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dctnum</w:t>
            </w:r>
          </w:p>
        </w:tc>
        <w:tc>
          <w:tcPr>
            <w:tcW w:w="707" w:type="pct"/>
            <w:vAlign w:val="center"/>
          </w:tcPr>
          <w:p w14:paraId="5C9000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Número do documento do proponente</w:t>
            </w:r>
          </w:p>
        </w:tc>
        <w:tc>
          <w:tcPr>
            <w:tcW w:w="505" w:type="pct"/>
            <w:vAlign w:val="center"/>
          </w:tcPr>
          <w:p w14:paraId="1B6F97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31985C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repksgrpesdct</w:t>
            </w:r>
          </w:p>
        </w:tc>
        <w:tc>
          <w:tcPr>
            <w:tcW w:w="252" w:type="pct"/>
            <w:vAlign w:val="center"/>
          </w:tcPr>
          <w:p w14:paraId="252E38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ARCHAR2(20)</w:t>
            </w:r>
          </w:p>
        </w:tc>
        <w:tc>
          <w:tcPr>
            <w:tcW w:w="505" w:type="pct"/>
            <w:vAlign w:val="center"/>
          </w:tcPr>
          <w:p w14:paraId="793F2C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794D3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99.999.999-9</w:t>
            </w:r>
          </w:p>
        </w:tc>
        <w:tc>
          <w:tcPr>
            <w:tcW w:w="304" w:type="pct"/>
            <w:vAlign w:val="center"/>
          </w:tcPr>
          <w:p w14:paraId="738C7E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FD780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396233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07546B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5B4EC23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9C3AF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23</w:t>
            </w:r>
          </w:p>
        </w:tc>
        <w:tc>
          <w:tcPr>
            <w:tcW w:w="379" w:type="pct"/>
            <w:vAlign w:val="center"/>
          </w:tcPr>
          <w:p w14:paraId="33300E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orgao expedidor</w:t>
            </w:r>
          </w:p>
        </w:tc>
        <w:tc>
          <w:tcPr>
            <w:tcW w:w="555" w:type="pct"/>
            <w:vAlign w:val="center"/>
          </w:tcPr>
          <w:p w14:paraId="55B67CC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exiogonom</w:t>
            </w:r>
          </w:p>
        </w:tc>
        <w:tc>
          <w:tcPr>
            <w:tcW w:w="707" w:type="pct"/>
            <w:vAlign w:val="center"/>
          </w:tcPr>
          <w:p w14:paraId="54DD2E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do órgão expedidor do documento</w:t>
            </w:r>
          </w:p>
        </w:tc>
        <w:tc>
          <w:tcPr>
            <w:tcW w:w="505" w:type="pct"/>
            <w:vAlign w:val="center"/>
          </w:tcPr>
          <w:p w14:paraId="4441D0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BD9B8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repksgrpesdct</w:t>
            </w:r>
          </w:p>
        </w:tc>
        <w:tc>
          <w:tcPr>
            <w:tcW w:w="252" w:type="pct"/>
            <w:vAlign w:val="center"/>
          </w:tcPr>
          <w:p w14:paraId="5A959EF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VARCHAR2(60)</w:t>
            </w:r>
          </w:p>
        </w:tc>
        <w:tc>
          <w:tcPr>
            <w:tcW w:w="505" w:type="pct"/>
            <w:vAlign w:val="center"/>
          </w:tcPr>
          <w:p w14:paraId="390082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38D3D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3C85C7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33836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4E99B0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7901F6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3EC0D41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77DA1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24</w:t>
            </w:r>
          </w:p>
        </w:tc>
        <w:tc>
          <w:tcPr>
            <w:tcW w:w="379" w:type="pct"/>
            <w:vAlign w:val="center"/>
          </w:tcPr>
          <w:p w14:paraId="299A5C9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emissao documento</w:t>
            </w:r>
          </w:p>
        </w:tc>
        <w:tc>
          <w:tcPr>
            <w:tcW w:w="555" w:type="pct"/>
            <w:vAlign w:val="center"/>
          </w:tcPr>
          <w:p w14:paraId="21DE76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dctemsdat</w:t>
            </w:r>
          </w:p>
        </w:tc>
        <w:tc>
          <w:tcPr>
            <w:tcW w:w="707" w:type="pct"/>
            <w:vAlign w:val="center"/>
          </w:tcPr>
          <w:p w14:paraId="6E78CDC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de emissão do documento</w:t>
            </w:r>
          </w:p>
        </w:tc>
        <w:tc>
          <w:tcPr>
            <w:tcW w:w="505" w:type="pct"/>
            <w:vAlign w:val="center"/>
          </w:tcPr>
          <w:p w14:paraId="2B7C4C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5A841D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repksgrpesdct</w:t>
            </w:r>
          </w:p>
        </w:tc>
        <w:tc>
          <w:tcPr>
            <w:tcW w:w="252" w:type="pct"/>
            <w:vAlign w:val="center"/>
          </w:tcPr>
          <w:p w14:paraId="197893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DATE</w:t>
            </w:r>
          </w:p>
        </w:tc>
        <w:tc>
          <w:tcPr>
            <w:tcW w:w="505" w:type="pct"/>
            <w:vAlign w:val="center"/>
          </w:tcPr>
          <w:p w14:paraId="41CDAD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A8B98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8705A6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9496B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0B6828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44BA6B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12802C7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6962C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25</w:t>
            </w:r>
          </w:p>
        </w:tc>
        <w:tc>
          <w:tcPr>
            <w:tcW w:w="379" w:type="pct"/>
            <w:vAlign w:val="center"/>
          </w:tcPr>
          <w:p w14:paraId="4A2FA3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validade</w:t>
            </w:r>
          </w:p>
        </w:tc>
        <w:tc>
          <w:tcPr>
            <w:tcW w:w="555" w:type="pct"/>
            <w:vAlign w:val="center"/>
          </w:tcPr>
          <w:p w14:paraId="20AEB0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vlddat</w:t>
            </w:r>
          </w:p>
        </w:tc>
        <w:tc>
          <w:tcPr>
            <w:tcW w:w="707" w:type="pct"/>
            <w:vAlign w:val="center"/>
          </w:tcPr>
          <w:p w14:paraId="68C550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Data validade do documento</w:t>
            </w:r>
          </w:p>
        </w:tc>
        <w:tc>
          <w:tcPr>
            <w:tcW w:w="505" w:type="pct"/>
            <w:vAlign w:val="center"/>
          </w:tcPr>
          <w:p w14:paraId="74A697A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3613C6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repksgrpesdct</w:t>
            </w:r>
          </w:p>
        </w:tc>
        <w:tc>
          <w:tcPr>
            <w:tcW w:w="252" w:type="pct"/>
            <w:vAlign w:val="center"/>
          </w:tcPr>
          <w:p w14:paraId="2FAFC2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DATE</w:t>
            </w:r>
          </w:p>
        </w:tc>
        <w:tc>
          <w:tcPr>
            <w:tcW w:w="505" w:type="pct"/>
            <w:vAlign w:val="center"/>
          </w:tcPr>
          <w:p w14:paraId="04D5BF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723ADE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ED2D9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9FC21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2899BE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2D362D9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84AE9B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A376C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26</w:t>
            </w:r>
          </w:p>
        </w:tc>
        <w:tc>
          <w:tcPr>
            <w:tcW w:w="379" w:type="pct"/>
            <w:vAlign w:val="center"/>
          </w:tcPr>
          <w:p w14:paraId="1B3A56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exposicao pessoa</w:t>
            </w:r>
          </w:p>
        </w:tc>
        <w:tc>
          <w:tcPr>
            <w:tcW w:w="555" w:type="pct"/>
            <w:vAlign w:val="center"/>
          </w:tcPr>
          <w:p w14:paraId="2804AE5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pesexstipnom</w:t>
            </w:r>
          </w:p>
        </w:tc>
        <w:tc>
          <w:tcPr>
            <w:tcW w:w="707" w:type="pct"/>
            <w:vAlign w:val="center"/>
          </w:tcPr>
          <w:p w14:paraId="56A1AD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exposição da pessoa</w:t>
            </w:r>
          </w:p>
        </w:tc>
        <w:tc>
          <w:tcPr>
            <w:tcW w:w="505" w:type="pct"/>
            <w:vAlign w:val="center"/>
          </w:tcPr>
          <w:p w14:paraId="13815C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64D6CB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reakpesexstip</w:t>
            </w:r>
          </w:p>
        </w:tc>
        <w:tc>
          <w:tcPr>
            <w:tcW w:w="252" w:type="pct"/>
            <w:vAlign w:val="center"/>
          </w:tcPr>
          <w:p w14:paraId="1F4FEA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7F2CD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8CDE1F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D6215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6D12B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416D043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0E48575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01939E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CF4CD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27</w:t>
            </w:r>
          </w:p>
        </w:tc>
        <w:tc>
          <w:tcPr>
            <w:tcW w:w="379" w:type="pct"/>
            <w:vAlign w:val="center"/>
          </w:tcPr>
          <w:p w14:paraId="1687ED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pessoa exposto</w:t>
            </w:r>
          </w:p>
        </w:tc>
        <w:tc>
          <w:tcPr>
            <w:tcW w:w="555" w:type="pct"/>
            <w:vAlign w:val="center"/>
          </w:tcPr>
          <w:p w14:paraId="77ABE1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exspesnom</w:t>
            </w:r>
          </w:p>
        </w:tc>
        <w:tc>
          <w:tcPr>
            <w:tcW w:w="707" w:type="pct"/>
            <w:vAlign w:val="center"/>
          </w:tcPr>
          <w:p w14:paraId="17F074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da pessoa exposta politicamente</w:t>
            </w:r>
          </w:p>
        </w:tc>
        <w:tc>
          <w:tcPr>
            <w:tcW w:w="505" w:type="pct"/>
            <w:vAlign w:val="center"/>
          </w:tcPr>
          <w:p w14:paraId="7EAAF36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F48CE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reemprpvrsirvexs</w:t>
            </w:r>
          </w:p>
        </w:tc>
        <w:tc>
          <w:tcPr>
            <w:tcW w:w="252" w:type="pct"/>
            <w:vAlign w:val="center"/>
          </w:tcPr>
          <w:p w14:paraId="2727BA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A2405A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2F9A9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ED6C8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0D728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3931DC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48DA772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DE744D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2D02C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28</w:t>
            </w:r>
          </w:p>
        </w:tc>
        <w:tc>
          <w:tcPr>
            <w:tcW w:w="379" w:type="pct"/>
            <w:vAlign w:val="center"/>
          </w:tcPr>
          <w:p w14:paraId="674786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numero cnpj cpf pessoa exposto</w:t>
            </w:r>
          </w:p>
        </w:tc>
        <w:tc>
          <w:tcPr>
            <w:tcW w:w="555" w:type="pct"/>
            <w:vAlign w:val="center"/>
          </w:tcPr>
          <w:p w14:paraId="3E09B5A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exspescpfcpjnum</w:t>
            </w:r>
          </w:p>
        </w:tc>
        <w:tc>
          <w:tcPr>
            <w:tcW w:w="707" w:type="pct"/>
            <w:vAlign w:val="center"/>
          </w:tcPr>
          <w:p w14:paraId="158B17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CPF da pessoa exposta politicamente</w:t>
            </w:r>
          </w:p>
        </w:tc>
        <w:tc>
          <w:tcPr>
            <w:tcW w:w="505" w:type="pct"/>
            <w:vAlign w:val="center"/>
          </w:tcPr>
          <w:p w14:paraId="14207D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3D7DE1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reemprpvrsirvexs</w:t>
            </w:r>
          </w:p>
        </w:tc>
        <w:tc>
          <w:tcPr>
            <w:tcW w:w="252" w:type="pct"/>
            <w:vAlign w:val="center"/>
          </w:tcPr>
          <w:p w14:paraId="2134F3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76EB2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CCFE2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E3261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DE5CD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340C4F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75C60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72FF5EC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C49926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29</w:t>
            </w:r>
          </w:p>
        </w:tc>
        <w:tc>
          <w:tcPr>
            <w:tcW w:w="379" w:type="pct"/>
            <w:vAlign w:val="center"/>
          </w:tcPr>
          <w:p w14:paraId="2D8325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vinculo</w:t>
            </w:r>
          </w:p>
        </w:tc>
        <w:tc>
          <w:tcPr>
            <w:tcW w:w="555" w:type="pct"/>
            <w:vAlign w:val="center"/>
          </w:tcPr>
          <w:p w14:paraId="1B4871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vintipnom</w:t>
            </w:r>
          </w:p>
        </w:tc>
        <w:tc>
          <w:tcPr>
            <w:tcW w:w="707" w:type="pct"/>
            <w:vAlign w:val="center"/>
          </w:tcPr>
          <w:p w14:paraId="453A02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grau relacionamento com a pessoa exposta politicamente</w:t>
            </w:r>
          </w:p>
        </w:tc>
        <w:tc>
          <w:tcPr>
            <w:tcW w:w="505" w:type="pct"/>
            <w:vAlign w:val="center"/>
          </w:tcPr>
          <w:p w14:paraId="5D808F2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80079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reakpesvintip</w:t>
            </w:r>
          </w:p>
        </w:tc>
        <w:tc>
          <w:tcPr>
            <w:tcW w:w="252" w:type="pct"/>
            <w:vAlign w:val="center"/>
          </w:tcPr>
          <w:p w14:paraId="355239C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E7EBE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F57E0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93B16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ACDE8A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8632C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0FB6CDB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17737C28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9E36B4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30</w:t>
            </w:r>
          </w:p>
        </w:tc>
        <w:tc>
          <w:tcPr>
            <w:tcW w:w="379" w:type="pct"/>
            <w:vAlign w:val="center"/>
          </w:tcPr>
          <w:p w14:paraId="349685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flag envio email corretor</w:t>
            </w:r>
          </w:p>
        </w:tc>
        <w:tc>
          <w:tcPr>
            <w:tcW w:w="555" w:type="pct"/>
            <w:vAlign w:val="center"/>
          </w:tcPr>
          <w:p w14:paraId="0D9577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coremaenvflg</w:t>
            </w:r>
          </w:p>
        </w:tc>
        <w:tc>
          <w:tcPr>
            <w:tcW w:w="707" w:type="pct"/>
            <w:vAlign w:val="center"/>
          </w:tcPr>
          <w:p w14:paraId="3A1393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Indica se o email contendo a proposta que é enviada para o segurado, também deve ser enviado para o corretor. DOMÍNIO: S - Sim e N - Não</w:t>
            </w:r>
          </w:p>
        </w:tc>
        <w:tc>
          <w:tcPr>
            <w:tcW w:w="505" w:type="pct"/>
            <w:vAlign w:val="center"/>
          </w:tcPr>
          <w:p w14:paraId="1C14153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97F4E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</w:t>
            </w:r>
          </w:p>
        </w:tc>
        <w:tc>
          <w:tcPr>
            <w:tcW w:w="252" w:type="pct"/>
            <w:vAlign w:val="center"/>
          </w:tcPr>
          <w:p w14:paraId="33FA1F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CHAR(1)</w:t>
            </w:r>
          </w:p>
        </w:tc>
        <w:tc>
          <w:tcPr>
            <w:tcW w:w="505" w:type="pct"/>
            <w:vAlign w:val="center"/>
          </w:tcPr>
          <w:p w14:paraId="1D8FF9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7537D3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8F842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70DFC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E94E9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1D51A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5249E8B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46EBA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31</w:t>
            </w:r>
          </w:p>
        </w:tc>
        <w:tc>
          <w:tcPr>
            <w:tcW w:w="379" w:type="pct"/>
            <w:vAlign w:val="center"/>
          </w:tcPr>
          <w:p w14:paraId="66E6AB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tipo destinatario</w:t>
            </w:r>
          </w:p>
        </w:tc>
        <w:tc>
          <w:tcPr>
            <w:tcW w:w="555" w:type="pct"/>
            <w:vAlign w:val="center"/>
          </w:tcPr>
          <w:p w14:paraId="3A3FB4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dsttipnom</w:t>
            </w:r>
          </w:p>
        </w:tc>
        <w:tc>
          <w:tcPr>
            <w:tcW w:w="707" w:type="pct"/>
            <w:vAlign w:val="center"/>
          </w:tcPr>
          <w:p w14:paraId="38EE37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tipo de destinatário. DOMÍNIO: Segurado, Corretor</w:t>
            </w:r>
          </w:p>
        </w:tc>
        <w:tc>
          <w:tcPr>
            <w:tcW w:w="505" w:type="pct"/>
            <w:vAlign w:val="center"/>
          </w:tcPr>
          <w:p w14:paraId="25C47D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01BD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reakdsttip</w:t>
            </w:r>
          </w:p>
        </w:tc>
        <w:tc>
          <w:tcPr>
            <w:tcW w:w="252" w:type="pct"/>
            <w:vAlign w:val="center"/>
          </w:tcPr>
          <w:p w14:paraId="23D82E6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77941A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1D826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C392C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8795B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2B9A2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69C4C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8F6079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8E2F5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32</w:t>
            </w:r>
          </w:p>
        </w:tc>
        <w:tc>
          <w:tcPr>
            <w:tcW w:w="379" w:type="pct"/>
            <w:vAlign w:val="center"/>
          </w:tcPr>
          <w:p w14:paraId="75F84DC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classificacao pessoa</w:t>
            </w:r>
          </w:p>
        </w:tc>
        <w:tc>
          <w:tcPr>
            <w:tcW w:w="555" w:type="pct"/>
            <w:vAlign w:val="center"/>
          </w:tcPr>
          <w:p w14:paraId="51CDD5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pesclftipnom</w:t>
            </w:r>
          </w:p>
        </w:tc>
        <w:tc>
          <w:tcPr>
            <w:tcW w:w="707" w:type="pct"/>
            <w:vAlign w:val="center"/>
          </w:tcPr>
          <w:p w14:paraId="6075AE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Classificação do proponente</w:t>
            </w:r>
          </w:p>
        </w:tc>
        <w:tc>
          <w:tcPr>
            <w:tcW w:w="505" w:type="pct"/>
            <w:vAlign w:val="center"/>
          </w:tcPr>
          <w:p w14:paraId="1DAE6C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7980B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reakpesclftip</w:t>
            </w:r>
          </w:p>
        </w:tc>
        <w:tc>
          <w:tcPr>
            <w:tcW w:w="252" w:type="pct"/>
            <w:vAlign w:val="center"/>
          </w:tcPr>
          <w:p w14:paraId="2F0CE5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CCC1C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D7DFB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451AA4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A1B109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6B589B0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413FD5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641EB62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18D5A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33</w:t>
            </w:r>
          </w:p>
        </w:tc>
        <w:tc>
          <w:tcPr>
            <w:tcW w:w="379" w:type="pct"/>
            <w:vAlign w:val="center"/>
          </w:tcPr>
          <w:p w14:paraId="46C997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contato (codigo tipo contato)</w:t>
            </w:r>
          </w:p>
        </w:tc>
        <w:tc>
          <w:tcPr>
            <w:tcW w:w="555" w:type="pct"/>
            <w:vAlign w:val="center"/>
          </w:tcPr>
          <w:p w14:paraId="3EC09F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ctttxt (ctttipcod)</w:t>
            </w:r>
          </w:p>
        </w:tc>
        <w:tc>
          <w:tcPr>
            <w:tcW w:w="707" w:type="pct"/>
            <w:vAlign w:val="center"/>
          </w:tcPr>
          <w:p w14:paraId="7EC347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E-mail do proponente</w:t>
            </w:r>
          </w:p>
        </w:tc>
        <w:tc>
          <w:tcPr>
            <w:tcW w:w="505" w:type="pct"/>
            <w:vAlign w:val="center"/>
          </w:tcPr>
          <w:p w14:paraId="24ABDF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0A5B6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repksgrpesctt</w:t>
            </w:r>
          </w:p>
        </w:tc>
        <w:tc>
          <w:tcPr>
            <w:tcW w:w="252" w:type="pct"/>
            <w:vAlign w:val="center"/>
          </w:tcPr>
          <w:p w14:paraId="2047D4D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EBC39F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608324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37E03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447A5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BAE67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CCC49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7FF2E6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93DF7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34</w:t>
            </w:r>
          </w:p>
        </w:tc>
        <w:tc>
          <w:tcPr>
            <w:tcW w:w="379" w:type="pct"/>
            <w:vAlign w:val="center"/>
          </w:tcPr>
          <w:p w14:paraId="2959C3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classe profissional liberal</w:t>
            </w:r>
          </w:p>
        </w:tc>
        <w:tc>
          <w:tcPr>
            <w:tcW w:w="555" w:type="pct"/>
            <w:vAlign w:val="center"/>
          </w:tcPr>
          <w:p w14:paraId="73AE01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pflclanom</w:t>
            </w:r>
          </w:p>
        </w:tc>
        <w:tc>
          <w:tcPr>
            <w:tcW w:w="707" w:type="pct"/>
            <w:vAlign w:val="center"/>
          </w:tcPr>
          <w:p w14:paraId="758B02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classe de profissional liberal</w:t>
            </w:r>
          </w:p>
        </w:tc>
        <w:tc>
          <w:tcPr>
            <w:tcW w:w="505" w:type="pct"/>
            <w:vAlign w:val="center"/>
          </w:tcPr>
          <w:p w14:paraId="70F1D2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832DD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reekpflcla</w:t>
            </w:r>
          </w:p>
        </w:tc>
        <w:tc>
          <w:tcPr>
            <w:tcW w:w="252" w:type="pct"/>
            <w:vAlign w:val="center"/>
          </w:tcPr>
          <w:p w14:paraId="2270C4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B35B2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609206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72D28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A7A4D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00F6F1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1C9415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D2B114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3A342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35</w:t>
            </w:r>
          </w:p>
        </w:tc>
        <w:tc>
          <w:tcPr>
            <w:tcW w:w="379" w:type="pct"/>
            <w:vAlign w:val="center"/>
          </w:tcPr>
          <w:p w14:paraId="793CEE7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ocupacao</w:t>
            </w:r>
          </w:p>
        </w:tc>
        <w:tc>
          <w:tcPr>
            <w:tcW w:w="555" w:type="pct"/>
            <w:vAlign w:val="center"/>
          </w:tcPr>
          <w:p w14:paraId="319543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ocpnom</w:t>
            </w:r>
          </w:p>
        </w:tc>
        <w:tc>
          <w:tcPr>
            <w:tcW w:w="707" w:type="pct"/>
            <w:vAlign w:val="center"/>
          </w:tcPr>
          <w:p w14:paraId="465960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profissão do proponente</w:t>
            </w:r>
          </w:p>
        </w:tc>
        <w:tc>
          <w:tcPr>
            <w:tcW w:w="505" w:type="pct"/>
            <w:vAlign w:val="center"/>
          </w:tcPr>
          <w:p w14:paraId="6DCCB2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60F49C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reakocp</w:t>
            </w:r>
          </w:p>
        </w:tc>
        <w:tc>
          <w:tcPr>
            <w:tcW w:w="252" w:type="pct"/>
            <w:vAlign w:val="center"/>
          </w:tcPr>
          <w:p w14:paraId="231435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95677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53FB6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83D35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F4564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643B74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7EBD3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5AA433F8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842F5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36</w:t>
            </w:r>
          </w:p>
        </w:tc>
        <w:tc>
          <w:tcPr>
            <w:tcW w:w="379" w:type="pct"/>
            <w:vAlign w:val="center"/>
          </w:tcPr>
          <w:p w14:paraId="4BC219F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faixa renda</w:t>
            </w:r>
          </w:p>
        </w:tc>
        <w:tc>
          <w:tcPr>
            <w:tcW w:w="555" w:type="pct"/>
            <w:vAlign w:val="center"/>
          </w:tcPr>
          <w:p w14:paraId="706B47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rdafxanom</w:t>
            </w:r>
          </w:p>
        </w:tc>
        <w:tc>
          <w:tcPr>
            <w:tcW w:w="707" w:type="pct"/>
            <w:vAlign w:val="center"/>
          </w:tcPr>
          <w:p w14:paraId="5E9E8A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faixa renda mensal</w:t>
            </w:r>
          </w:p>
        </w:tc>
        <w:tc>
          <w:tcPr>
            <w:tcW w:w="505" w:type="pct"/>
            <w:vAlign w:val="center"/>
          </w:tcPr>
          <w:p w14:paraId="032D07E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1946D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reakrdafxa</w:t>
            </w:r>
          </w:p>
        </w:tc>
        <w:tc>
          <w:tcPr>
            <w:tcW w:w="252" w:type="pct"/>
            <w:vAlign w:val="center"/>
          </w:tcPr>
          <w:p w14:paraId="66423F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6864F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9AB2E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71F48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63053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071140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3BDAF9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657970C3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86A8F3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37</w:t>
            </w:r>
          </w:p>
        </w:tc>
        <w:tc>
          <w:tcPr>
            <w:tcW w:w="379" w:type="pct"/>
            <w:vAlign w:val="center"/>
          </w:tcPr>
          <w:p w14:paraId="5B049D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DDD</w:t>
            </w:r>
          </w:p>
        </w:tc>
        <w:tc>
          <w:tcPr>
            <w:tcW w:w="555" w:type="pct"/>
            <w:vAlign w:val="center"/>
          </w:tcPr>
          <w:p w14:paraId="5B0CA94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numeroDdd</w:t>
            </w:r>
          </w:p>
        </w:tc>
        <w:tc>
          <w:tcPr>
            <w:tcW w:w="707" w:type="pct"/>
            <w:vAlign w:val="center"/>
          </w:tcPr>
          <w:p w14:paraId="0FC785D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DDD - Discagem Direta a Distância do telefone da pessoa</w:t>
            </w:r>
          </w:p>
        </w:tc>
        <w:tc>
          <w:tcPr>
            <w:tcW w:w="505" w:type="pct"/>
            <w:vAlign w:val="center"/>
          </w:tcPr>
          <w:p w14:paraId="7465D8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023CFDF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Contato</w:t>
            </w:r>
          </w:p>
        </w:tc>
        <w:tc>
          <w:tcPr>
            <w:tcW w:w="252" w:type="pct"/>
            <w:vAlign w:val="center"/>
          </w:tcPr>
          <w:p w14:paraId="78E692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408DB48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752782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304" w:type="pct"/>
            <w:vAlign w:val="center"/>
          </w:tcPr>
          <w:p w14:paraId="51D942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6E632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83BD1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9DAAF0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DB98F9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EE7E5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38</w:t>
            </w:r>
          </w:p>
        </w:tc>
        <w:tc>
          <w:tcPr>
            <w:tcW w:w="379" w:type="pct"/>
            <w:vAlign w:val="center"/>
          </w:tcPr>
          <w:p w14:paraId="214EA3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contato</w:t>
            </w:r>
          </w:p>
        </w:tc>
        <w:tc>
          <w:tcPr>
            <w:tcW w:w="555" w:type="pct"/>
            <w:vAlign w:val="center"/>
          </w:tcPr>
          <w:p w14:paraId="60DF23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numeroContato</w:t>
            </w:r>
          </w:p>
        </w:tc>
        <w:tc>
          <w:tcPr>
            <w:tcW w:w="707" w:type="pct"/>
            <w:vAlign w:val="center"/>
          </w:tcPr>
          <w:p w14:paraId="6B5BD6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de telefone do proponente</w:t>
            </w:r>
          </w:p>
        </w:tc>
        <w:tc>
          <w:tcPr>
            <w:tcW w:w="505" w:type="pct"/>
            <w:vAlign w:val="center"/>
          </w:tcPr>
          <w:p w14:paraId="3D2E12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2B7FD18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Contato</w:t>
            </w:r>
          </w:p>
        </w:tc>
        <w:tc>
          <w:tcPr>
            <w:tcW w:w="252" w:type="pct"/>
            <w:vAlign w:val="center"/>
          </w:tcPr>
          <w:p w14:paraId="619640E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5C4480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AEFBF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6A8D4F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304" w:type="pct"/>
            <w:vAlign w:val="center"/>
          </w:tcPr>
          <w:p w14:paraId="4A314B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02B77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E9619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F5227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432066C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2C70B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39</w:t>
            </w:r>
          </w:p>
        </w:tc>
        <w:tc>
          <w:tcPr>
            <w:tcW w:w="379" w:type="pct"/>
            <w:vAlign w:val="center"/>
          </w:tcPr>
          <w:p w14:paraId="291966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DDD</w:t>
            </w:r>
          </w:p>
        </w:tc>
        <w:tc>
          <w:tcPr>
            <w:tcW w:w="555" w:type="pct"/>
            <w:vAlign w:val="center"/>
          </w:tcPr>
          <w:p w14:paraId="4E8173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numeroDdd</w:t>
            </w:r>
          </w:p>
        </w:tc>
        <w:tc>
          <w:tcPr>
            <w:tcW w:w="707" w:type="pct"/>
            <w:vAlign w:val="center"/>
          </w:tcPr>
          <w:p w14:paraId="572742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DDD - Discagem Direta a Distância do telefone da pessoa</w:t>
            </w:r>
          </w:p>
        </w:tc>
        <w:tc>
          <w:tcPr>
            <w:tcW w:w="505" w:type="pct"/>
            <w:vAlign w:val="center"/>
          </w:tcPr>
          <w:p w14:paraId="183738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198068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Contato</w:t>
            </w:r>
          </w:p>
        </w:tc>
        <w:tc>
          <w:tcPr>
            <w:tcW w:w="252" w:type="pct"/>
            <w:vAlign w:val="center"/>
          </w:tcPr>
          <w:p w14:paraId="6E4592A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7E16F8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239514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304" w:type="pct"/>
            <w:vAlign w:val="center"/>
          </w:tcPr>
          <w:p w14:paraId="7BEF8A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FA9C0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E39EC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F261C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46BE149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E2D3D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40</w:t>
            </w:r>
          </w:p>
        </w:tc>
        <w:tc>
          <w:tcPr>
            <w:tcW w:w="379" w:type="pct"/>
            <w:vAlign w:val="center"/>
          </w:tcPr>
          <w:p w14:paraId="588F7B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contato (codigo tipo contato)</w:t>
            </w:r>
          </w:p>
        </w:tc>
        <w:tc>
          <w:tcPr>
            <w:tcW w:w="555" w:type="pct"/>
            <w:vAlign w:val="center"/>
          </w:tcPr>
          <w:p w14:paraId="137253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cttnum (ctttipcod)</w:t>
            </w:r>
          </w:p>
        </w:tc>
        <w:tc>
          <w:tcPr>
            <w:tcW w:w="707" w:type="pct"/>
            <w:vAlign w:val="center"/>
          </w:tcPr>
          <w:p w14:paraId="23E767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Telefone celular do segurado</w:t>
            </w:r>
          </w:p>
        </w:tc>
        <w:tc>
          <w:tcPr>
            <w:tcW w:w="505" w:type="pct"/>
            <w:vAlign w:val="center"/>
          </w:tcPr>
          <w:p w14:paraId="7F7178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F3B61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repksgrpesctt</w:t>
            </w:r>
          </w:p>
        </w:tc>
        <w:tc>
          <w:tcPr>
            <w:tcW w:w="252" w:type="pct"/>
            <w:vAlign w:val="center"/>
          </w:tcPr>
          <w:p w14:paraId="640D7C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748088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206E5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5D91E0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304" w:type="pct"/>
            <w:vAlign w:val="center"/>
          </w:tcPr>
          <w:p w14:paraId="405CD9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51C4A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9560C0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518D3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297949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9AE94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41</w:t>
            </w:r>
          </w:p>
        </w:tc>
        <w:tc>
          <w:tcPr>
            <w:tcW w:w="379" w:type="pct"/>
            <w:vAlign w:val="center"/>
          </w:tcPr>
          <w:p w14:paraId="3982AF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DDD</w:t>
            </w:r>
          </w:p>
        </w:tc>
        <w:tc>
          <w:tcPr>
            <w:tcW w:w="555" w:type="pct"/>
            <w:vAlign w:val="center"/>
          </w:tcPr>
          <w:p w14:paraId="659223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numeroDdd</w:t>
            </w:r>
          </w:p>
        </w:tc>
        <w:tc>
          <w:tcPr>
            <w:tcW w:w="707" w:type="pct"/>
            <w:vAlign w:val="center"/>
          </w:tcPr>
          <w:p w14:paraId="325773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DDD - Discagem Direta a Distância do telefone da pessoa</w:t>
            </w:r>
          </w:p>
        </w:tc>
        <w:tc>
          <w:tcPr>
            <w:tcW w:w="505" w:type="pct"/>
            <w:vAlign w:val="center"/>
          </w:tcPr>
          <w:p w14:paraId="600078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0D12E2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Contato</w:t>
            </w:r>
          </w:p>
        </w:tc>
        <w:tc>
          <w:tcPr>
            <w:tcW w:w="252" w:type="pct"/>
            <w:vAlign w:val="center"/>
          </w:tcPr>
          <w:p w14:paraId="287532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332424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C955C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304" w:type="pct"/>
            <w:vAlign w:val="center"/>
          </w:tcPr>
          <w:p w14:paraId="58F980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6CBE1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6949A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DFD89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93DC806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C2CC1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42</w:t>
            </w:r>
          </w:p>
        </w:tc>
        <w:tc>
          <w:tcPr>
            <w:tcW w:w="379" w:type="pct"/>
            <w:vAlign w:val="center"/>
          </w:tcPr>
          <w:p w14:paraId="7BFD63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contato (codigo tipo contato)</w:t>
            </w:r>
          </w:p>
        </w:tc>
        <w:tc>
          <w:tcPr>
            <w:tcW w:w="555" w:type="pct"/>
            <w:vAlign w:val="center"/>
          </w:tcPr>
          <w:p w14:paraId="42CDBE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cttnum (ctttipcod)</w:t>
            </w:r>
          </w:p>
        </w:tc>
        <w:tc>
          <w:tcPr>
            <w:tcW w:w="707" w:type="pct"/>
            <w:vAlign w:val="center"/>
          </w:tcPr>
          <w:p w14:paraId="6A0546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Telefone comercial do segurado</w:t>
            </w:r>
          </w:p>
        </w:tc>
        <w:tc>
          <w:tcPr>
            <w:tcW w:w="505" w:type="pct"/>
            <w:vAlign w:val="center"/>
          </w:tcPr>
          <w:p w14:paraId="676980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57A68B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repksgrpesctt</w:t>
            </w:r>
          </w:p>
        </w:tc>
        <w:tc>
          <w:tcPr>
            <w:tcW w:w="252" w:type="pct"/>
            <w:vAlign w:val="center"/>
          </w:tcPr>
          <w:p w14:paraId="540FA4E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7735C7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53059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0AD6C6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304" w:type="pct"/>
            <w:vAlign w:val="center"/>
          </w:tcPr>
          <w:p w14:paraId="6C790D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AFC89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52D956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0C9D00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2FDFE9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22F6C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43</w:t>
            </w:r>
          </w:p>
        </w:tc>
        <w:tc>
          <w:tcPr>
            <w:tcW w:w="379" w:type="pct"/>
            <w:vAlign w:val="center"/>
          </w:tcPr>
          <w:p w14:paraId="60575DB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natureza juridica</w:t>
            </w:r>
          </w:p>
        </w:tc>
        <w:tc>
          <w:tcPr>
            <w:tcW w:w="555" w:type="pct"/>
            <w:vAlign w:val="center"/>
          </w:tcPr>
          <w:p w14:paraId="12B2DFE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jrdntznom</w:t>
            </w:r>
          </w:p>
        </w:tc>
        <w:tc>
          <w:tcPr>
            <w:tcW w:w="707" w:type="pct"/>
            <w:vAlign w:val="center"/>
          </w:tcPr>
          <w:p w14:paraId="7344005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natureza jurídica</w:t>
            </w:r>
          </w:p>
        </w:tc>
        <w:tc>
          <w:tcPr>
            <w:tcW w:w="505" w:type="pct"/>
            <w:vAlign w:val="center"/>
          </w:tcPr>
          <w:p w14:paraId="12CD49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88847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reakjrdntz</w:t>
            </w:r>
          </w:p>
        </w:tc>
        <w:tc>
          <w:tcPr>
            <w:tcW w:w="252" w:type="pct"/>
            <w:vAlign w:val="center"/>
          </w:tcPr>
          <w:p w14:paraId="4F3946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341EC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30D057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59828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96261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E31C6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69EBE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CC42E3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51C26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44</w:t>
            </w:r>
          </w:p>
        </w:tc>
        <w:tc>
          <w:tcPr>
            <w:tcW w:w="379" w:type="pct"/>
            <w:vAlign w:val="center"/>
          </w:tcPr>
          <w:p w14:paraId="03F7C8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atividade economica</w:t>
            </w:r>
          </w:p>
        </w:tc>
        <w:tc>
          <w:tcPr>
            <w:tcW w:w="555" w:type="pct"/>
            <w:vAlign w:val="center"/>
          </w:tcPr>
          <w:p w14:paraId="53DD42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ecnatvnom</w:t>
            </w:r>
          </w:p>
        </w:tc>
        <w:tc>
          <w:tcPr>
            <w:tcW w:w="707" w:type="pct"/>
            <w:vAlign w:val="center"/>
          </w:tcPr>
          <w:p w14:paraId="6A5B25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atividade econômica</w:t>
            </w:r>
          </w:p>
        </w:tc>
        <w:tc>
          <w:tcPr>
            <w:tcW w:w="505" w:type="pct"/>
            <w:vAlign w:val="center"/>
          </w:tcPr>
          <w:p w14:paraId="45C12E5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F1ADCC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reakecnatv</w:t>
            </w:r>
          </w:p>
        </w:tc>
        <w:tc>
          <w:tcPr>
            <w:tcW w:w="252" w:type="pct"/>
            <w:vAlign w:val="center"/>
          </w:tcPr>
          <w:p w14:paraId="649481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041A8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1F16C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5D317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E3EA5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4519F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A5F15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21C111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D2CBC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45</w:t>
            </w:r>
          </w:p>
        </w:tc>
        <w:tc>
          <w:tcPr>
            <w:tcW w:w="379" w:type="pct"/>
            <w:vAlign w:val="center"/>
          </w:tcPr>
          <w:p w14:paraId="583EFB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faixa capital (codigo faixa capital)</w:t>
            </w:r>
          </w:p>
        </w:tc>
        <w:tc>
          <w:tcPr>
            <w:tcW w:w="555" w:type="pct"/>
            <w:vAlign w:val="center"/>
          </w:tcPr>
          <w:p w14:paraId="033501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capfxanom (capfxacod)</w:t>
            </w:r>
          </w:p>
        </w:tc>
        <w:tc>
          <w:tcPr>
            <w:tcW w:w="707" w:type="pct"/>
            <w:vAlign w:val="center"/>
          </w:tcPr>
          <w:p w14:paraId="23987C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faixa de capital (Patrimônio Líquido)</w:t>
            </w:r>
          </w:p>
        </w:tc>
        <w:tc>
          <w:tcPr>
            <w:tcW w:w="505" w:type="pct"/>
            <w:vAlign w:val="center"/>
          </w:tcPr>
          <w:p w14:paraId="2BE94C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0399C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reakcapfxa</w:t>
            </w:r>
          </w:p>
        </w:tc>
        <w:tc>
          <w:tcPr>
            <w:tcW w:w="252" w:type="pct"/>
            <w:vAlign w:val="center"/>
          </w:tcPr>
          <w:p w14:paraId="2D22C6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A17ABD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92743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2639E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2CEE6D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679FE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12FCE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4BF378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9C7872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46</w:t>
            </w:r>
          </w:p>
        </w:tc>
        <w:tc>
          <w:tcPr>
            <w:tcW w:w="379" w:type="pct"/>
            <w:vAlign w:val="center"/>
          </w:tcPr>
          <w:p w14:paraId="6699B2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faixa capital (codigo faixa capital)</w:t>
            </w:r>
          </w:p>
        </w:tc>
        <w:tc>
          <w:tcPr>
            <w:tcW w:w="555" w:type="pct"/>
            <w:vAlign w:val="center"/>
          </w:tcPr>
          <w:p w14:paraId="3150D07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capfxanom (capfxacod)</w:t>
            </w:r>
          </w:p>
        </w:tc>
        <w:tc>
          <w:tcPr>
            <w:tcW w:w="707" w:type="pct"/>
            <w:vAlign w:val="center"/>
          </w:tcPr>
          <w:p w14:paraId="045938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faixa de capita (Receita Operacional Anual)</w:t>
            </w:r>
          </w:p>
        </w:tc>
        <w:tc>
          <w:tcPr>
            <w:tcW w:w="505" w:type="pct"/>
            <w:vAlign w:val="center"/>
          </w:tcPr>
          <w:p w14:paraId="6DE88B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D450C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reakcapfxa</w:t>
            </w:r>
          </w:p>
        </w:tc>
        <w:tc>
          <w:tcPr>
            <w:tcW w:w="252" w:type="pct"/>
            <w:vAlign w:val="center"/>
          </w:tcPr>
          <w:p w14:paraId="2D0051A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04822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A4DEA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4A3614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7CF23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0812D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6ACF8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A38638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6C153D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47</w:t>
            </w:r>
          </w:p>
        </w:tc>
        <w:tc>
          <w:tcPr>
            <w:tcW w:w="379" w:type="pct"/>
            <w:vAlign w:val="center"/>
          </w:tcPr>
          <w:p w14:paraId="11B927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organizacao</w:t>
            </w:r>
          </w:p>
        </w:tc>
        <w:tc>
          <w:tcPr>
            <w:tcW w:w="555" w:type="pct"/>
            <w:vAlign w:val="center"/>
          </w:tcPr>
          <w:p w14:paraId="0728A5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ozntipnom</w:t>
            </w:r>
          </w:p>
        </w:tc>
        <w:tc>
          <w:tcPr>
            <w:tcW w:w="707" w:type="pct"/>
            <w:vAlign w:val="center"/>
          </w:tcPr>
          <w:p w14:paraId="3D6BBE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organização da pessoa jurídica</w:t>
            </w:r>
          </w:p>
        </w:tc>
        <w:tc>
          <w:tcPr>
            <w:tcW w:w="505" w:type="pct"/>
            <w:vAlign w:val="center"/>
          </w:tcPr>
          <w:p w14:paraId="696794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5A6A2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reakjrdpesozntip</w:t>
            </w:r>
          </w:p>
        </w:tc>
        <w:tc>
          <w:tcPr>
            <w:tcW w:w="252" w:type="pct"/>
            <w:vAlign w:val="center"/>
          </w:tcPr>
          <w:p w14:paraId="24A431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A10C3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03A59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97574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A0CA7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227409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88C522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AC2181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4E34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48</w:t>
            </w:r>
          </w:p>
        </w:tc>
        <w:tc>
          <w:tcPr>
            <w:tcW w:w="379" w:type="pct"/>
            <w:vAlign w:val="center"/>
          </w:tcPr>
          <w:p w14:paraId="534822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vinculo interveniente</w:t>
            </w:r>
          </w:p>
        </w:tc>
        <w:tc>
          <w:tcPr>
            <w:tcW w:w="555" w:type="pct"/>
            <w:vAlign w:val="center"/>
          </w:tcPr>
          <w:p w14:paraId="1154C5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irvvintipnom</w:t>
            </w:r>
          </w:p>
        </w:tc>
        <w:tc>
          <w:tcPr>
            <w:tcW w:w="707" w:type="pct"/>
            <w:vAlign w:val="center"/>
          </w:tcPr>
          <w:p w14:paraId="7C234F0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vínculo</w:t>
            </w:r>
          </w:p>
        </w:tc>
        <w:tc>
          <w:tcPr>
            <w:tcW w:w="505" w:type="pct"/>
            <w:vAlign w:val="center"/>
          </w:tcPr>
          <w:p w14:paraId="719CAB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270BD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</w:t>
            </w:r>
            <w:r w:rsidRPr="00712B59">
              <w:rPr>
                <w:rFonts w:cs="Arial"/>
                <w:sz w:val="16"/>
                <w:szCs w:val="16"/>
                <w:highlight w:val="cyan"/>
              </w:rPr>
              <w:t xml:space="preserve"> </w:t>
            </w: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reakirvvintip</w:t>
            </w:r>
          </w:p>
        </w:tc>
        <w:tc>
          <w:tcPr>
            <w:tcW w:w="252" w:type="pct"/>
            <w:vAlign w:val="center"/>
          </w:tcPr>
          <w:p w14:paraId="5A101C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725BA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D6CCA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19AA1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440F2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AA046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71ACBC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5030360B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32222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49</w:t>
            </w:r>
          </w:p>
        </w:tc>
        <w:tc>
          <w:tcPr>
            <w:tcW w:w="379" w:type="pct"/>
            <w:vAlign w:val="center"/>
          </w:tcPr>
          <w:p w14:paraId="5F92C9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interveniente</w:t>
            </w:r>
          </w:p>
        </w:tc>
        <w:tc>
          <w:tcPr>
            <w:tcW w:w="555" w:type="pct"/>
            <w:vAlign w:val="center"/>
          </w:tcPr>
          <w:p w14:paraId="1D43E3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irvnom</w:t>
            </w:r>
          </w:p>
        </w:tc>
        <w:tc>
          <w:tcPr>
            <w:tcW w:w="707" w:type="pct"/>
            <w:vAlign w:val="center"/>
          </w:tcPr>
          <w:p w14:paraId="5079BD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do controlador</w:t>
            </w:r>
          </w:p>
        </w:tc>
        <w:tc>
          <w:tcPr>
            <w:tcW w:w="505" w:type="pct"/>
            <w:vAlign w:val="center"/>
          </w:tcPr>
          <w:p w14:paraId="6974E6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4AC5D1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237C3FE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0AC67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0FCE0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04949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68B22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2BFAE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EA3E25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1365EE5B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496348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50</w:t>
            </w:r>
          </w:p>
        </w:tc>
        <w:tc>
          <w:tcPr>
            <w:tcW w:w="379" w:type="pct"/>
            <w:vAlign w:val="center"/>
          </w:tcPr>
          <w:p w14:paraId="716A65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pessoa</w:t>
            </w:r>
          </w:p>
        </w:tc>
        <w:tc>
          <w:tcPr>
            <w:tcW w:w="555" w:type="pct"/>
            <w:vAlign w:val="center"/>
          </w:tcPr>
          <w:p w14:paraId="19BA4C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pestipnom</w:t>
            </w:r>
          </w:p>
        </w:tc>
        <w:tc>
          <w:tcPr>
            <w:tcW w:w="707" w:type="pct"/>
            <w:vAlign w:val="center"/>
          </w:tcPr>
          <w:p w14:paraId="1B1FEE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pessoa (Física/Jurídica)</w:t>
            </w:r>
          </w:p>
        </w:tc>
        <w:tc>
          <w:tcPr>
            <w:tcW w:w="505" w:type="pct"/>
            <w:vAlign w:val="center"/>
          </w:tcPr>
          <w:p w14:paraId="3302AD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8BBECC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reakpestip</w:t>
            </w:r>
          </w:p>
        </w:tc>
        <w:tc>
          <w:tcPr>
            <w:tcW w:w="252" w:type="pct"/>
            <w:vAlign w:val="center"/>
          </w:tcPr>
          <w:p w14:paraId="2C7740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60355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8FA14C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CFAFA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363C24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52158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3B3C4D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66A3554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875D6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51</w:t>
            </w:r>
          </w:p>
        </w:tc>
        <w:tc>
          <w:tcPr>
            <w:tcW w:w="379" w:type="pct"/>
            <w:vAlign w:val="center"/>
          </w:tcPr>
          <w:p w14:paraId="6BBB63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numero cnpj cpf</w:t>
            </w:r>
          </w:p>
        </w:tc>
        <w:tc>
          <w:tcPr>
            <w:tcW w:w="555" w:type="pct"/>
            <w:vAlign w:val="center"/>
          </w:tcPr>
          <w:p w14:paraId="0EF28A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cpfcpjnum</w:t>
            </w:r>
          </w:p>
        </w:tc>
        <w:tc>
          <w:tcPr>
            <w:tcW w:w="707" w:type="pct"/>
            <w:vAlign w:val="center"/>
          </w:tcPr>
          <w:p w14:paraId="09BADD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Número do Cadastro Nacional de Pessoa Jurídica (CNPJ) para pessoas jurídicas e Cadastro de Pessoa Física (CPF) para pessoas físicas do controlador</w:t>
            </w:r>
          </w:p>
        </w:tc>
        <w:tc>
          <w:tcPr>
            <w:tcW w:w="505" w:type="pct"/>
            <w:vAlign w:val="center"/>
          </w:tcPr>
          <w:p w14:paraId="60E0B39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756E1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4B02B6D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NUMBER(18)</w:t>
            </w:r>
          </w:p>
        </w:tc>
        <w:tc>
          <w:tcPr>
            <w:tcW w:w="505" w:type="pct"/>
            <w:vAlign w:val="center"/>
          </w:tcPr>
          <w:p w14:paraId="422CF0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11555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CPF: 99.999.999-9</w:t>
            </w:r>
          </w:p>
          <w:p w14:paraId="3A90EC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64C92FC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53B17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6F1F5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B5854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4DDFA00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30CB2A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52</w:t>
            </w:r>
          </w:p>
        </w:tc>
        <w:tc>
          <w:tcPr>
            <w:tcW w:w="379" w:type="pct"/>
            <w:vAlign w:val="center"/>
          </w:tcPr>
          <w:p w14:paraId="392EB3A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exposicao pessoa</w:t>
            </w:r>
          </w:p>
        </w:tc>
        <w:tc>
          <w:tcPr>
            <w:tcW w:w="555" w:type="pct"/>
            <w:vAlign w:val="center"/>
          </w:tcPr>
          <w:p w14:paraId="4FAE87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pesexstipnom</w:t>
            </w:r>
          </w:p>
        </w:tc>
        <w:tc>
          <w:tcPr>
            <w:tcW w:w="707" w:type="pct"/>
            <w:vAlign w:val="center"/>
          </w:tcPr>
          <w:p w14:paraId="75A05C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exposição do controlador</w:t>
            </w:r>
          </w:p>
        </w:tc>
        <w:tc>
          <w:tcPr>
            <w:tcW w:w="505" w:type="pct"/>
            <w:vAlign w:val="center"/>
          </w:tcPr>
          <w:p w14:paraId="24197F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13B8E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reakpesexstip</w:t>
            </w:r>
          </w:p>
        </w:tc>
        <w:tc>
          <w:tcPr>
            <w:tcW w:w="252" w:type="pct"/>
            <w:vAlign w:val="center"/>
          </w:tcPr>
          <w:p w14:paraId="64D602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138AD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669DA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5F102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A043E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2FECBB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27ED18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78BED04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70A89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53</w:t>
            </w:r>
          </w:p>
        </w:tc>
        <w:tc>
          <w:tcPr>
            <w:tcW w:w="379" w:type="pct"/>
            <w:vAlign w:val="center"/>
          </w:tcPr>
          <w:p w14:paraId="0A3A87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pessoa exposto</w:t>
            </w:r>
          </w:p>
        </w:tc>
        <w:tc>
          <w:tcPr>
            <w:tcW w:w="555" w:type="pct"/>
            <w:vAlign w:val="center"/>
          </w:tcPr>
          <w:p w14:paraId="026D50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exspesnom</w:t>
            </w:r>
          </w:p>
        </w:tc>
        <w:tc>
          <w:tcPr>
            <w:tcW w:w="707" w:type="pct"/>
            <w:vAlign w:val="center"/>
          </w:tcPr>
          <w:p w14:paraId="36BB18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pessoa exposta politicamente</w:t>
            </w:r>
          </w:p>
        </w:tc>
        <w:tc>
          <w:tcPr>
            <w:tcW w:w="505" w:type="pct"/>
            <w:vAlign w:val="center"/>
          </w:tcPr>
          <w:p w14:paraId="42A751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7F7F1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</w:p>
        </w:tc>
        <w:tc>
          <w:tcPr>
            <w:tcW w:w="252" w:type="pct"/>
            <w:vAlign w:val="center"/>
          </w:tcPr>
          <w:p w14:paraId="6DEBBD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7DF86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535C86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B564D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8F342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075B8A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DE36C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2A6F142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B498C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54</w:t>
            </w:r>
          </w:p>
        </w:tc>
        <w:tc>
          <w:tcPr>
            <w:tcW w:w="379" w:type="pct"/>
            <w:vAlign w:val="center"/>
          </w:tcPr>
          <w:p w14:paraId="5FA236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numero cnpj cpf pessoa exposto</w:t>
            </w:r>
          </w:p>
        </w:tc>
        <w:tc>
          <w:tcPr>
            <w:tcW w:w="555" w:type="pct"/>
            <w:vAlign w:val="center"/>
          </w:tcPr>
          <w:p w14:paraId="6D126D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exspescpfcpjnum</w:t>
            </w:r>
          </w:p>
        </w:tc>
        <w:tc>
          <w:tcPr>
            <w:tcW w:w="707" w:type="pct"/>
            <w:vAlign w:val="center"/>
          </w:tcPr>
          <w:p w14:paraId="770831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CPF da pessoa exposta politicamente</w:t>
            </w:r>
          </w:p>
        </w:tc>
        <w:tc>
          <w:tcPr>
            <w:tcW w:w="505" w:type="pct"/>
            <w:vAlign w:val="center"/>
          </w:tcPr>
          <w:p w14:paraId="105211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376EFE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</w:t>
            </w:r>
            <w:r w:rsidRPr="00712B59">
              <w:rPr>
                <w:rFonts w:cs="Arial"/>
                <w:sz w:val="16"/>
                <w:szCs w:val="16"/>
              </w:rPr>
              <w:t xml:space="preserve"> </w:t>
            </w: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reemprpvrsirvexs</w:t>
            </w:r>
          </w:p>
        </w:tc>
        <w:tc>
          <w:tcPr>
            <w:tcW w:w="252" w:type="pct"/>
            <w:vAlign w:val="center"/>
          </w:tcPr>
          <w:p w14:paraId="38320F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NUMBER(18)</w:t>
            </w:r>
          </w:p>
        </w:tc>
        <w:tc>
          <w:tcPr>
            <w:tcW w:w="505" w:type="pct"/>
            <w:vAlign w:val="center"/>
          </w:tcPr>
          <w:p w14:paraId="738507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18479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CPF: 99.999.999-9</w:t>
            </w:r>
          </w:p>
          <w:p w14:paraId="622F3A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48D870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2560F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2A95D99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51C916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6E6FFC8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26485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55</w:t>
            </w:r>
          </w:p>
        </w:tc>
        <w:tc>
          <w:tcPr>
            <w:tcW w:w="379" w:type="pct"/>
            <w:vAlign w:val="center"/>
          </w:tcPr>
          <w:p w14:paraId="65557F2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vinculo</w:t>
            </w:r>
          </w:p>
        </w:tc>
        <w:tc>
          <w:tcPr>
            <w:tcW w:w="555" w:type="pct"/>
            <w:vAlign w:val="center"/>
          </w:tcPr>
          <w:p w14:paraId="1BFC3F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vintipnom</w:t>
            </w:r>
          </w:p>
        </w:tc>
        <w:tc>
          <w:tcPr>
            <w:tcW w:w="707" w:type="pct"/>
            <w:vAlign w:val="center"/>
          </w:tcPr>
          <w:p w14:paraId="370DDF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grau relacionamento com a pessoa exposta politicamente</w:t>
            </w:r>
          </w:p>
        </w:tc>
        <w:tc>
          <w:tcPr>
            <w:tcW w:w="505" w:type="pct"/>
            <w:vAlign w:val="center"/>
          </w:tcPr>
          <w:p w14:paraId="2A3B72E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45B490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reakpesvintip</w:t>
            </w:r>
          </w:p>
        </w:tc>
        <w:tc>
          <w:tcPr>
            <w:tcW w:w="252" w:type="pct"/>
            <w:vAlign w:val="center"/>
          </w:tcPr>
          <w:p w14:paraId="3B0C74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7CDF9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3EF8C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7EB2F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47ADBC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484F1BE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1DEED5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368633A5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938D39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56</w:t>
            </w:r>
          </w:p>
        </w:tc>
        <w:tc>
          <w:tcPr>
            <w:tcW w:w="379" w:type="pct"/>
            <w:vAlign w:val="center"/>
          </w:tcPr>
          <w:p w14:paraId="74191E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interveniente</w:t>
            </w:r>
          </w:p>
        </w:tc>
        <w:tc>
          <w:tcPr>
            <w:tcW w:w="555" w:type="pct"/>
            <w:vAlign w:val="center"/>
          </w:tcPr>
          <w:p w14:paraId="02B1BA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irvnom</w:t>
            </w:r>
          </w:p>
        </w:tc>
        <w:tc>
          <w:tcPr>
            <w:tcW w:w="707" w:type="pct"/>
            <w:vAlign w:val="center"/>
          </w:tcPr>
          <w:p w14:paraId="77583E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do co-proponente</w:t>
            </w:r>
          </w:p>
        </w:tc>
        <w:tc>
          <w:tcPr>
            <w:tcW w:w="505" w:type="pct"/>
            <w:vAlign w:val="center"/>
          </w:tcPr>
          <w:p w14:paraId="0F52B64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326812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27358F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CBEF1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43AB9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BE4E6D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778B4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CB914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35E5F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42CB6B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5780A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57</w:t>
            </w:r>
          </w:p>
        </w:tc>
        <w:tc>
          <w:tcPr>
            <w:tcW w:w="379" w:type="pct"/>
            <w:vAlign w:val="center"/>
          </w:tcPr>
          <w:p w14:paraId="792CF8E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555" w:type="pct"/>
            <w:vAlign w:val="center"/>
          </w:tcPr>
          <w:p w14:paraId="4D55D2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707" w:type="pct"/>
            <w:vAlign w:val="center"/>
          </w:tcPr>
          <w:p w14:paraId="7068C4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tipo de pessoa (Física/Jurídica) coproponente</w:t>
            </w:r>
          </w:p>
        </w:tc>
        <w:tc>
          <w:tcPr>
            <w:tcW w:w="505" w:type="pct"/>
            <w:vAlign w:val="center"/>
          </w:tcPr>
          <w:p w14:paraId="7E4EB7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CDFDD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reakpestip</w:t>
            </w:r>
          </w:p>
        </w:tc>
        <w:tc>
          <w:tcPr>
            <w:tcW w:w="252" w:type="pct"/>
            <w:vAlign w:val="center"/>
          </w:tcPr>
          <w:p w14:paraId="235403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91583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961052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1A10A2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B2BA5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4805A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B1733D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8719E4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2697A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58</w:t>
            </w:r>
          </w:p>
        </w:tc>
        <w:tc>
          <w:tcPr>
            <w:tcW w:w="379" w:type="pct"/>
            <w:vAlign w:val="center"/>
          </w:tcPr>
          <w:p w14:paraId="5383838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555" w:type="pct"/>
            <w:vAlign w:val="center"/>
          </w:tcPr>
          <w:p w14:paraId="775A88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707" w:type="pct"/>
            <w:vAlign w:val="center"/>
          </w:tcPr>
          <w:p w14:paraId="673DD1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documento (CPF ou CNPJ) do coproponente</w:t>
            </w:r>
          </w:p>
        </w:tc>
        <w:tc>
          <w:tcPr>
            <w:tcW w:w="505" w:type="pct"/>
            <w:vAlign w:val="center"/>
          </w:tcPr>
          <w:p w14:paraId="499BC1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74D7C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72AE7FC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2B6925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BDFC7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52EF25D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3B8B0B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0569CF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5D02C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E4858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22FE3D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9D2DF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59</w:t>
            </w:r>
          </w:p>
        </w:tc>
        <w:tc>
          <w:tcPr>
            <w:tcW w:w="379" w:type="pct"/>
            <w:vAlign w:val="center"/>
          </w:tcPr>
          <w:p w14:paraId="39D97C9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cep (codigo tipo logradouro)</w:t>
            </w:r>
          </w:p>
        </w:tc>
        <w:tc>
          <w:tcPr>
            <w:tcW w:w="555" w:type="pct"/>
            <w:vAlign w:val="center"/>
          </w:tcPr>
          <w:p w14:paraId="678DEF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cepnum (lgdtipnom)</w:t>
            </w:r>
          </w:p>
        </w:tc>
        <w:tc>
          <w:tcPr>
            <w:tcW w:w="707" w:type="pct"/>
            <w:vAlign w:val="center"/>
          </w:tcPr>
          <w:p w14:paraId="4B24D7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de Endereçamento Postal (CEP) da empresa ou residência</w:t>
            </w:r>
          </w:p>
        </w:tc>
        <w:tc>
          <w:tcPr>
            <w:tcW w:w="505" w:type="pct"/>
            <w:vAlign w:val="center"/>
          </w:tcPr>
          <w:p w14:paraId="5F7291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95398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27082A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7F537C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0CC676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7CA7CDB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C8C6D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25871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60D95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C9AA0B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243CA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60</w:t>
            </w:r>
          </w:p>
        </w:tc>
        <w:tc>
          <w:tcPr>
            <w:tcW w:w="379" w:type="pct"/>
            <w:vAlign w:val="center"/>
          </w:tcPr>
          <w:p w14:paraId="5DC425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cidade (codigo tipo logradouro)</w:t>
            </w:r>
          </w:p>
        </w:tc>
        <w:tc>
          <w:tcPr>
            <w:tcW w:w="555" w:type="pct"/>
            <w:vAlign w:val="center"/>
          </w:tcPr>
          <w:p w14:paraId="48F084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cidnom (lgdtipnom)</w:t>
            </w:r>
          </w:p>
        </w:tc>
        <w:tc>
          <w:tcPr>
            <w:tcW w:w="707" w:type="pct"/>
            <w:vAlign w:val="center"/>
          </w:tcPr>
          <w:p w14:paraId="4E1785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da cidade da empresa ou residência</w:t>
            </w:r>
          </w:p>
        </w:tc>
        <w:tc>
          <w:tcPr>
            <w:tcW w:w="505" w:type="pct"/>
            <w:vAlign w:val="center"/>
          </w:tcPr>
          <w:p w14:paraId="776974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3A2E1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3AB53F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65CEB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5BE5D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32237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2CA40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42776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90129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8CD3A33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313ED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61</w:t>
            </w:r>
          </w:p>
        </w:tc>
        <w:tc>
          <w:tcPr>
            <w:tcW w:w="379" w:type="pct"/>
            <w:vAlign w:val="center"/>
          </w:tcPr>
          <w:p w14:paraId="5E8C79E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unidade federacao (codigo tipo logradouro)</w:t>
            </w:r>
          </w:p>
        </w:tc>
        <w:tc>
          <w:tcPr>
            <w:tcW w:w="555" w:type="pct"/>
            <w:vAlign w:val="center"/>
          </w:tcPr>
          <w:p w14:paraId="4E2EA5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ufdcod (lgdtipnom)</w:t>
            </w:r>
          </w:p>
        </w:tc>
        <w:tc>
          <w:tcPr>
            <w:tcW w:w="707" w:type="pct"/>
            <w:vAlign w:val="center"/>
          </w:tcPr>
          <w:p w14:paraId="6E9604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do estado da empresa ou residência</w:t>
            </w:r>
          </w:p>
        </w:tc>
        <w:tc>
          <w:tcPr>
            <w:tcW w:w="505" w:type="pct"/>
            <w:vAlign w:val="center"/>
          </w:tcPr>
          <w:p w14:paraId="0C2782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2CA3A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03283BE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398DEF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5351C6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18FB4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10F29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DB2DD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1E0D1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63790C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43E86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62</w:t>
            </w:r>
          </w:p>
        </w:tc>
        <w:tc>
          <w:tcPr>
            <w:tcW w:w="379" w:type="pct"/>
            <w:vAlign w:val="center"/>
          </w:tcPr>
          <w:p w14:paraId="4DC27F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logradouro (codigo tipo logradouro)</w:t>
            </w:r>
          </w:p>
        </w:tc>
        <w:tc>
          <w:tcPr>
            <w:tcW w:w="555" w:type="pct"/>
            <w:vAlign w:val="center"/>
          </w:tcPr>
          <w:p w14:paraId="39A269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lgdnom (lgdtipnom)</w:t>
            </w:r>
          </w:p>
        </w:tc>
        <w:tc>
          <w:tcPr>
            <w:tcW w:w="707" w:type="pct"/>
            <w:vAlign w:val="center"/>
          </w:tcPr>
          <w:p w14:paraId="26A60F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logradouro da empresa ou residência</w:t>
            </w:r>
          </w:p>
        </w:tc>
        <w:tc>
          <w:tcPr>
            <w:tcW w:w="505" w:type="pct"/>
            <w:vAlign w:val="center"/>
          </w:tcPr>
          <w:p w14:paraId="4BB5A5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28B33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013EE9C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59B53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2DD73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49238A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893E3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C9597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1D5129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252C9D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CBB407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63</w:t>
            </w:r>
          </w:p>
        </w:tc>
        <w:tc>
          <w:tcPr>
            <w:tcW w:w="379" w:type="pct"/>
            <w:vAlign w:val="center"/>
          </w:tcPr>
          <w:p w14:paraId="36A63D2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logradouro (codigo tipo logradouro)</w:t>
            </w:r>
          </w:p>
        </w:tc>
        <w:tc>
          <w:tcPr>
            <w:tcW w:w="555" w:type="pct"/>
            <w:vAlign w:val="center"/>
          </w:tcPr>
          <w:p w14:paraId="2285B6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lgdnum (lgdtipnom)</w:t>
            </w:r>
          </w:p>
        </w:tc>
        <w:tc>
          <w:tcPr>
            <w:tcW w:w="707" w:type="pct"/>
            <w:vAlign w:val="center"/>
          </w:tcPr>
          <w:p w14:paraId="7EBEB2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imóvel no logradouro da empresa ou residência</w:t>
            </w:r>
          </w:p>
        </w:tc>
        <w:tc>
          <w:tcPr>
            <w:tcW w:w="505" w:type="pct"/>
            <w:vAlign w:val="center"/>
          </w:tcPr>
          <w:p w14:paraId="74C7C2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E8BA5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3E4E6F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620BC1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8038A6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AE16C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51332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C7F195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2FCAB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2395A7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D1512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64</w:t>
            </w:r>
          </w:p>
        </w:tc>
        <w:tc>
          <w:tcPr>
            <w:tcW w:w="379" w:type="pct"/>
            <w:vAlign w:val="center"/>
          </w:tcPr>
          <w:p w14:paraId="0C7BF4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complemento (codigo tipo logradouro)</w:t>
            </w:r>
          </w:p>
        </w:tc>
        <w:tc>
          <w:tcPr>
            <w:tcW w:w="555" w:type="pct"/>
            <w:vAlign w:val="center"/>
          </w:tcPr>
          <w:p w14:paraId="0A68AC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cplnom (lgdtipnom)</w:t>
            </w:r>
          </w:p>
        </w:tc>
        <w:tc>
          <w:tcPr>
            <w:tcW w:w="707" w:type="pct"/>
            <w:vAlign w:val="center"/>
          </w:tcPr>
          <w:p w14:paraId="6CB2AE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complemento da empresa ou residência</w:t>
            </w:r>
          </w:p>
        </w:tc>
        <w:tc>
          <w:tcPr>
            <w:tcW w:w="505" w:type="pct"/>
            <w:vAlign w:val="center"/>
          </w:tcPr>
          <w:p w14:paraId="1DCE9FC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AD33D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34DCCD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5B89F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6BC7B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7CDE87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15C71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27E0B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8961F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53E8AB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D50C2B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65</w:t>
            </w:r>
          </w:p>
        </w:tc>
        <w:tc>
          <w:tcPr>
            <w:tcW w:w="379" w:type="pct"/>
            <w:vAlign w:val="center"/>
          </w:tcPr>
          <w:p w14:paraId="6E4A38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bairro (codigo tipo logradouro)</w:t>
            </w:r>
          </w:p>
        </w:tc>
        <w:tc>
          <w:tcPr>
            <w:tcW w:w="555" w:type="pct"/>
            <w:vAlign w:val="center"/>
          </w:tcPr>
          <w:p w14:paraId="306E058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brrnom (lgdtipnom)</w:t>
            </w:r>
          </w:p>
        </w:tc>
        <w:tc>
          <w:tcPr>
            <w:tcW w:w="707" w:type="pct"/>
            <w:vAlign w:val="center"/>
          </w:tcPr>
          <w:p w14:paraId="07D7692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bairro de cobrança</w:t>
            </w:r>
          </w:p>
        </w:tc>
        <w:tc>
          <w:tcPr>
            <w:tcW w:w="505" w:type="pct"/>
            <w:vAlign w:val="center"/>
          </w:tcPr>
          <w:p w14:paraId="6DE9FE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4C995C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04832C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748B8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BDD0D3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A507A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C6A0F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BEAB7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6A1B8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6B2D275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B5BAB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66</w:t>
            </w:r>
          </w:p>
        </w:tc>
        <w:tc>
          <w:tcPr>
            <w:tcW w:w="379" w:type="pct"/>
            <w:vAlign w:val="center"/>
          </w:tcPr>
          <w:p w14:paraId="46C9699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cep (codigo tipo logradouro)</w:t>
            </w:r>
          </w:p>
        </w:tc>
        <w:tc>
          <w:tcPr>
            <w:tcW w:w="555" w:type="pct"/>
            <w:vAlign w:val="center"/>
          </w:tcPr>
          <w:p w14:paraId="37E5CF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cepnum (lgdtipnom)</w:t>
            </w:r>
          </w:p>
        </w:tc>
        <w:tc>
          <w:tcPr>
            <w:tcW w:w="707" w:type="pct"/>
            <w:vAlign w:val="center"/>
          </w:tcPr>
          <w:p w14:paraId="064335D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de Endereçamento Postal (CEP) de cobrança</w:t>
            </w:r>
          </w:p>
        </w:tc>
        <w:tc>
          <w:tcPr>
            <w:tcW w:w="505" w:type="pct"/>
            <w:vAlign w:val="center"/>
          </w:tcPr>
          <w:p w14:paraId="5B74BF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8D19E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0CC8D2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0F487A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A7FB1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3FD78DB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B6510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F49430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89E29B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CCF3E66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54093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67</w:t>
            </w:r>
          </w:p>
        </w:tc>
        <w:tc>
          <w:tcPr>
            <w:tcW w:w="379" w:type="pct"/>
            <w:vAlign w:val="center"/>
          </w:tcPr>
          <w:p w14:paraId="097487E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cidade (codigo tipo logradouro)</w:t>
            </w:r>
          </w:p>
        </w:tc>
        <w:tc>
          <w:tcPr>
            <w:tcW w:w="555" w:type="pct"/>
            <w:vAlign w:val="center"/>
          </w:tcPr>
          <w:p w14:paraId="568F93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cidnom (lgdtipnom)</w:t>
            </w:r>
          </w:p>
        </w:tc>
        <w:tc>
          <w:tcPr>
            <w:tcW w:w="707" w:type="pct"/>
            <w:vAlign w:val="center"/>
          </w:tcPr>
          <w:p w14:paraId="5D22E7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da cidade de cobrança</w:t>
            </w:r>
          </w:p>
        </w:tc>
        <w:tc>
          <w:tcPr>
            <w:tcW w:w="505" w:type="pct"/>
            <w:vAlign w:val="center"/>
          </w:tcPr>
          <w:p w14:paraId="1F0550E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9FCAC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5D61EA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06796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10FDF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90C8C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16AD1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A0705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A5F15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D7A173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599C3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68</w:t>
            </w:r>
          </w:p>
        </w:tc>
        <w:tc>
          <w:tcPr>
            <w:tcW w:w="379" w:type="pct"/>
            <w:vAlign w:val="center"/>
          </w:tcPr>
          <w:p w14:paraId="56FBFC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unidade federacao (codigo tipo logradouro)</w:t>
            </w:r>
          </w:p>
        </w:tc>
        <w:tc>
          <w:tcPr>
            <w:tcW w:w="555" w:type="pct"/>
            <w:vAlign w:val="center"/>
          </w:tcPr>
          <w:p w14:paraId="1C0E02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ufdcod (lgdtipnom)</w:t>
            </w:r>
          </w:p>
        </w:tc>
        <w:tc>
          <w:tcPr>
            <w:tcW w:w="707" w:type="pct"/>
            <w:vAlign w:val="center"/>
          </w:tcPr>
          <w:p w14:paraId="6076A2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do estado de cobrança</w:t>
            </w:r>
          </w:p>
        </w:tc>
        <w:tc>
          <w:tcPr>
            <w:tcW w:w="505" w:type="pct"/>
            <w:vAlign w:val="center"/>
          </w:tcPr>
          <w:p w14:paraId="425681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BBA6A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099C11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43499FA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A7F089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67935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303E68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7AF7E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29948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50F9DA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FDA57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69</w:t>
            </w:r>
          </w:p>
        </w:tc>
        <w:tc>
          <w:tcPr>
            <w:tcW w:w="379" w:type="pct"/>
            <w:vAlign w:val="center"/>
          </w:tcPr>
          <w:p w14:paraId="666A089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logradouro (codigo tipo logradouro)</w:t>
            </w:r>
          </w:p>
        </w:tc>
        <w:tc>
          <w:tcPr>
            <w:tcW w:w="555" w:type="pct"/>
            <w:vAlign w:val="center"/>
          </w:tcPr>
          <w:p w14:paraId="0CD939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lgdnom (lgdtipnom)</w:t>
            </w:r>
          </w:p>
        </w:tc>
        <w:tc>
          <w:tcPr>
            <w:tcW w:w="707" w:type="pct"/>
            <w:vAlign w:val="center"/>
          </w:tcPr>
          <w:p w14:paraId="0480459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logradouro de cobrança</w:t>
            </w:r>
          </w:p>
        </w:tc>
        <w:tc>
          <w:tcPr>
            <w:tcW w:w="505" w:type="pct"/>
            <w:vAlign w:val="center"/>
          </w:tcPr>
          <w:p w14:paraId="47F959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3DE6E6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473E76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26558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50346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9B2CE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BAA94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A192C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2D088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16FFA5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32130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70</w:t>
            </w:r>
          </w:p>
        </w:tc>
        <w:tc>
          <w:tcPr>
            <w:tcW w:w="379" w:type="pct"/>
            <w:vAlign w:val="center"/>
          </w:tcPr>
          <w:p w14:paraId="5B56DD4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logradouro (codigo tipo logradouro)</w:t>
            </w:r>
          </w:p>
        </w:tc>
        <w:tc>
          <w:tcPr>
            <w:tcW w:w="555" w:type="pct"/>
            <w:vAlign w:val="center"/>
          </w:tcPr>
          <w:p w14:paraId="2E73F64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lgdnum (lgdtipnom)</w:t>
            </w:r>
          </w:p>
        </w:tc>
        <w:tc>
          <w:tcPr>
            <w:tcW w:w="707" w:type="pct"/>
            <w:vAlign w:val="center"/>
          </w:tcPr>
          <w:p w14:paraId="31BC34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imóvel no logradouro de cobrança</w:t>
            </w:r>
          </w:p>
        </w:tc>
        <w:tc>
          <w:tcPr>
            <w:tcW w:w="505" w:type="pct"/>
            <w:vAlign w:val="center"/>
          </w:tcPr>
          <w:p w14:paraId="1C2E2E8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2BBED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6E9BB5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6694097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83C70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B2D1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41D1B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BB5208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EAE57E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F42DF08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FE47E8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71</w:t>
            </w:r>
          </w:p>
        </w:tc>
        <w:tc>
          <w:tcPr>
            <w:tcW w:w="379" w:type="pct"/>
            <w:vAlign w:val="center"/>
          </w:tcPr>
          <w:p w14:paraId="3BD7CC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complemento (codigo tipo logradouro)</w:t>
            </w:r>
          </w:p>
        </w:tc>
        <w:tc>
          <w:tcPr>
            <w:tcW w:w="555" w:type="pct"/>
            <w:vAlign w:val="center"/>
          </w:tcPr>
          <w:p w14:paraId="60DF6B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cplnom (lgdtipnom)</w:t>
            </w:r>
          </w:p>
        </w:tc>
        <w:tc>
          <w:tcPr>
            <w:tcW w:w="707" w:type="pct"/>
            <w:vAlign w:val="center"/>
          </w:tcPr>
          <w:p w14:paraId="762783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complemento de cobrança</w:t>
            </w:r>
          </w:p>
        </w:tc>
        <w:tc>
          <w:tcPr>
            <w:tcW w:w="505" w:type="pct"/>
            <w:vAlign w:val="center"/>
          </w:tcPr>
          <w:p w14:paraId="64E39A6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AA80F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6C65B6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51338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D5A32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844A2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C18DA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071775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BFB35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2A9F07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3730A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72</w:t>
            </w:r>
          </w:p>
        </w:tc>
        <w:tc>
          <w:tcPr>
            <w:tcW w:w="379" w:type="pct"/>
            <w:vAlign w:val="center"/>
          </w:tcPr>
          <w:p w14:paraId="4F60ED5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bairro (codigo tipo logradouro)</w:t>
            </w:r>
          </w:p>
        </w:tc>
        <w:tc>
          <w:tcPr>
            <w:tcW w:w="555" w:type="pct"/>
            <w:vAlign w:val="center"/>
          </w:tcPr>
          <w:p w14:paraId="547F24B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brrnom (lgdtipnom)</w:t>
            </w:r>
          </w:p>
        </w:tc>
        <w:tc>
          <w:tcPr>
            <w:tcW w:w="707" w:type="pct"/>
            <w:vAlign w:val="center"/>
          </w:tcPr>
          <w:p w14:paraId="2CB033B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bairro de cobrança</w:t>
            </w:r>
          </w:p>
        </w:tc>
        <w:tc>
          <w:tcPr>
            <w:tcW w:w="505" w:type="pct"/>
            <w:vAlign w:val="center"/>
          </w:tcPr>
          <w:p w14:paraId="7EBD70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480FB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233FB6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E5986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B8405E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2E28B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7FFB3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794FD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9DE5D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C54540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C7A48D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73</w:t>
            </w:r>
          </w:p>
        </w:tc>
        <w:tc>
          <w:tcPr>
            <w:tcW w:w="379" w:type="pct"/>
            <w:vAlign w:val="center"/>
          </w:tcPr>
          <w:p w14:paraId="1A492A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susep corretor</w:t>
            </w:r>
          </w:p>
        </w:tc>
        <w:tc>
          <w:tcPr>
            <w:tcW w:w="555" w:type="pct"/>
            <w:vAlign w:val="center"/>
          </w:tcPr>
          <w:p w14:paraId="03F0A5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susepCorretor</w:t>
            </w:r>
          </w:p>
        </w:tc>
        <w:tc>
          <w:tcPr>
            <w:tcW w:w="707" w:type="pct"/>
            <w:vAlign w:val="center"/>
          </w:tcPr>
          <w:p w14:paraId="41FF806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SUSEP oficial do corretor</w:t>
            </w:r>
          </w:p>
        </w:tc>
        <w:tc>
          <w:tcPr>
            <w:tcW w:w="505" w:type="pct"/>
            <w:vAlign w:val="center"/>
          </w:tcPr>
          <w:p w14:paraId="01EDE39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E3FAD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0BE67B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5" w:type="pct"/>
            <w:vAlign w:val="center"/>
          </w:tcPr>
          <w:p w14:paraId="2415C8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2A8EE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5CE77B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CD2F42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3ED6C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65956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EB27F8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A27992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74</w:t>
            </w:r>
          </w:p>
        </w:tc>
        <w:tc>
          <w:tcPr>
            <w:tcW w:w="379" w:type="pct"/>
            <w:vAlign w:val="center"/>
          </w:tcPr>
          <w:p w14:paraId="4C2C6C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corretor</w:t>
            </w:r>
          </w:p>
        </w:tc>
        <w:tc>
          <w:tcPr>
            <w:tcW w:w="555" w:type="pct"/>
            <w:vAlign w:val="center"/>
          </w:tcPr>
          <w:p w14:paraId="5F458F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nomeCorretor</w:t>
            </w:r>
          </w:p>
        </w:tc>
        <w:tc>
          <w:tcPr>
            <w:tcW w:w="707" w:type="pct"/>
            <w:vAlign w:val="center"/>
          </w:tcPr>
          <w:p w14:paraId="0A8F29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do corretor</w:t>
            </w:r>
          </w:p>
        </w:tc>
        <w:tc>
          <w:tcPr>
            <w:tcW w:w="505" w:type="pct"/>
            <w:vAlign w:val="center"/>
          </w:tcPr>
          <w:p w14:paraId="3133B8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838B6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22CF5C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81F34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02020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B8C672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45F39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43C7BB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F6271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C21BDB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D45C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75</w:t>
            </w:r>
          </w:p>
        </w:tc>
        <w:tc>
          <w:tcPr>
            <w:tcW w:w="379" w:type="pct"/>
            <w:vAlign w:val="center"/>
          </w:tcPr>
          <w:p w14:paraId="6DE3F2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area</w:t>
            </w:r>
          </w:p>
        </w:tc>
        <w:tc>
          <w:tcPr>
            <w:tcW w:w="555" w:type="pct"/>
            <w:vAlign w:val="center"/>
          </w:tcPr>
          <w:p w14:paraId="5CCD48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codigoArea</w:t>
            </w:r>
          </w:p>
        </w:tc>
        <w:tc>
          <w:tcPr>
            <w:tcW w:w="707" w:type="pct"/>
            <w:vAlign w:val="center"/>
          </w:tcPr>
          <w:p w14:paraId="4A6A65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DDD do corretor</w:t>
            </w:r>
          </w:p>
        </w:tc>
        <w:tc>
          <w:tcPr>
            <w:tcW w:w="505" w:type="pct"/>
            <w:vAlign w:val="center"/>
          </w:tcPr>
          <w:p w14:paraId="6ED119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6DE93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03C287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58D580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1C125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304" w:type="pct"/>
            <w:vAlign w:val="center"/>
          </w:tcPr>
          <w:p w14:paraId="39B81D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745EC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09FE6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15D1C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A8F250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577E28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76</w:t>
            </w:r>
          </w:p>
        </w:tc>
        <w:tc>
          <w:tcPr>
            <w:tcW w:w="379" w:type="pct"/>
            <w:vAlign w:val="center"/>
          </w:tcPr>
          <w:p w14:paraId="133AD48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555" w:type="pct"/>
            <w:vAlign w:val="center"/>
          </w:tcPr>
          <w:p w14:paraId="52F8E7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707" w:type="pct"/>
            <w:vAlign w:val="center"/>
          </w:tcPr>
          <w:p w14:paraId="31E882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telefone do corretor</w:t>
            </w:r>
          </w:p>
        </w:tc>
        <w:tc>
          <w:tcPr>
            <w:tcW w:w="505" w:type="pct"/>
            <w:vAlign w:val="center"/>
          </w:tcPr>
          <w:p w14:paraId="3FDC3A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AE38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7CB8DD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5B0757B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3BCA12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368047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304" w:type="pct"/>
            <w:vAlign w:val="center"/>
          </w:tcPr>
          <w:p w14:paraId="7236ED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04F84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5A01CC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A7D0E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98A562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8CC0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77</w:t>
            </w:r>
          </w:p>
        </w:tc>
        <w:tc>
          <w:tcPr>
            <w:tcW w:w="379" w:type="pct"/>
            <w:vAlign w:val="center"/>
          </w:tcPr>
          <w:p w14:paraId="32D346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participacao (flag principal)</w:t>
            </w:r>
          </w:p>
        </w:tc>
        <w:tc>
          <w:tcPr>
            <w:tcW w:w="555" w:type="pct"/>
            <w:vAlign w:val="center"/>
          </w:tcPr>
          <w:p w14:paraId="6E3352C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ptcper (pcpflg)</w:t>
            </w:r>
          </w:p>
        </w:tc>
        <w:tc>
          <w:tcPr>
            <w:tcW w:w="707" w:type="pct"/>
            <w:vAlign w:val="center"/>
          </w:tcPr>
          <w:p w14:paraId="41FAF9B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de participação do corretor</w:t>
            </w:r>
          </w:p>
        </w:tc>
        <w:tc>
          <w:tcPr>
            <w:tcW w:w="505" w:type="pct"/>
            <w:vAlign w:val="center"/>
          </w:tcPr>
          <w:p w14:paraId="544AAE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023DF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reemprpvrscor</w:t>
            </w:r>
          </w:p>
        </w:tc>
        <w:tc>
          <w:tcPr>
            <w:tcW w:w="252" w:type="pct"/>
            <w:vAlign w:val="center"/>
          </w:tcPr>
          <w:p w14:paraId="0B52806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NUMBER(8,2)</w:t>
            </w:r>
          </w:p>
        </w:tc>
        <w:tc>
          <w:tcPr>
            <w:tcW w:w="505" w:type="pct"/>
            <w:vAlign w:val="center"/>
          </w:tcPr>
          <w:p w14:paraId="7714F2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9A993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98835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97A39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0FF01B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1F25A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49B67B6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B1712D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78</w:t>
            </w:r>
          </w:p>
        </w:tc>
        <w:tc>
          <w:tcPr>
            <w:tcW w:w="379" w:type="pct"/>
            <w:vAlign w:val="center"/>
          </w:tcPr>
          <w:p w14:paraId="0F39CC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555" w:type="pct"/>
            <w:vAlign w:val="center"/>
          </w:tcPr>
          <w:p w14:paraId="375A6B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707" w:type="pct"/>
            <w:vAlign w:val="center"/>
          </w:tcPr>
          <w:p w14:paraId="22CFA51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E-mail do corretor</w:t>
            </w:r>
          </w:p>
        </w:tc>
        <w:tc>
          <w:tcPr>
            <w:tcW w:w="505" w:type="pct"/>
            <w:vAlign w:val="center"/>
          </w:tcPr>
          <w:p w14:paraId="12FC95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EF1B0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35ED50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C3576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A156A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29E44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CA897B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AD1B0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96A78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8B0C4C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8E670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79</w:t>
            </w:r>
          </w:p>
        </w:tc>
        <w:tc>
          <w:tcPr>
            <w:tcW w:w="379" w:type="pct"/>
            <w:vAlign w:val="center"/>
          </w:tcPr>
          <w:p w14:paraId="3B7F97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operacao</w:t>
            </w:r>
          </w:p>
        </w:tc>
        <w:tc>
          <w:tcPr>
            <w:tcW w:w="555" w:type="pct"/>
            <w:vAlign w:val="center"/>
          </w:tcPr>
          <w:p w14:paraId="28F4C28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opecod</w:t>
            </w:r>
          </w:p>
        </w:tc>
        <w:tc>
          <w:tcPr>
            <w:tcW w:w="707" w:type="pct"/>
            <w:vAlign w:val="center"/>
          </w:tcPr>
          <w:p w14:paraId="50D6B3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da operação</w:t>
            </w:r>
          </w:p>
        </w:tc>
        <w:tc>
          <w:tcPr>
            <w:tcW w:w="505" w:type="pct"/>
            <w:vAlign w:val="center"/>
          </w:tcPr>
          <w:p w14:paraId="57ADE0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48D0C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reekope</w:t>
            </w:r>
          </w:p>
        </w:tc>
        <w:tc>
          <w:tcPr>
            <w:tcW w:w="252" w:type="pct"/>
            <w:vAlign w:val="center"/>
          </w:tcPr>
          <w:p w14:paraId="7227F4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01CCC36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771B3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FFCD7A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1EA12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BE633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94F77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4AEC797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7904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80</w:t>
            </w:r>
          </w:p>
        </w:tc>
        <w:tc>
          <w:tcPr>
            <w:tcW w:w="379" w:type="pct"/>
            <w:vAlign w:val="center"/>
          </w:tcPr>
          <w:p w14:paraId="3D9DE5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corretor secundario (flag possui corretor secundario)</w:t>
            </w:r>
          </w:p>
        </w:tc>
        <w:tc>
          <w:tcPr>
            <w:tcW w:w="555" w:type="pct"/>
            <w:vAlign w:val="center"/>
          </w:tcPr>
          <w:p w14:paraId="6D87C8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scucorcod (scucorpsiflg)</w:t>
            </w:r>
          </w:p>
        </w:tc>
        <w:tc>
          <w:tcPr>
            <w:tcW w:w="707" w:type="pct"/>
            <w:vAlign w:val="center"/>
          </w:tcPr>
          <w:p w14:paraId="0D2B143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SUSEP do co-corretor</w:t>
            </w:r>
          </w:p>
        </w:tc>
        <w:tc>
          <w:tcPr>
            <w:tcW w:w="505" w:type="pct"/>
            <w:vAlign w:val="center"/>
          </w:tcPr>
          <w:p w14:paraId="48B2E9E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2C51D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 + reemngcpircorvrsscucor</w:t>
            </w:r>
          </w:p>
        </w:tc>
        <w:tc>
          <w:tcPr>
            <w:tcW w:w="252" w:type="pct"/>
            <w:vAlign w:val="center"/>
          </w:tcPr>
          <w:p w14:paraId="2F0AF4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5" w:type="pct"/>
            <w:vAlign w:val="center"/>
          </w:tcPr>
          <w:p w14:paraId="5263E27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5CF502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E64EC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0D6B4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7E9C8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EBE46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C99921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02BD0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81</w:t>
            </w:r>
          </w:p>
        </w:tc>
        <w:tc>
          <w:tcPr>
            <w:tcW w:w="379" w:type="pct"/>
            <w:vAlign w:val="center"/>
          </w:tcPr>
          <w:p w14:paraId="3BEFBC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participacao (flag possui corretor secundario)</w:t>
            </w:r>
          </w:p>
        </w:tc>
        <w:tc>
          <w:tcPr>
            <w:tcW w:w="555" w:type="pct"/>
            <w:vAlign w:val="center"/>
          </w:tcPr>
          <w:p w14:paraId="771D93A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ptcper (scucorpsiflg)</w:t>
            </w:r>
          </w:p>
        </w:tc>
        <w:tc>
          <w:tcPr>
            <w:tcW w:w="707" w:type="pct"/>
            <w:vAlign w:val="center"/>
          </w:tcPr>
          <w:p w14:paraId="44B6E5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de participação do corretor</w:t>
            </w:r>
          </w:p>
        </w:tc>
        <w:tc>
          <w:tcPr>
            <w:tcW w:w="505" w:type="pct"/>
            <w:vAlign w:val="center"/>
          </w:tcPr>
          <w:p w14:paraId="379627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6649A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 + reemngcpircorvrsscucor</w:t>
            </w:r>
          </w:p>
        </w:tc>
        <w:tc>
          <w:tcPr>
            <w:tcW w:w="252" w:type="pct"/>
            <w:vAlign w:val="center"/>
          </w:tcPr>
          <w:p w14:paraId="2C9660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NUMBER(8,2)</w:t>
            </w:r>
          </w:p>
        </w:tc>
        <w:tc>
          <w:tcPr>
            <w:tcW w:w="505" w:type="pct"/>
            <w:vAlign w:val="center"/>
          </w:tcPr>
          <w:p w14:paraId="201292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37F06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999%</w:t>
            </w:r>
          </w:p>
        </w:tc>
        <w:tc>
          <w:tcPr>
            <w:tcW w:w="304" w:type="pct"/>
            <w:vAlign w:val="center"/>
          </w:tcPr>
          <w:p w14:paraId="3B2CAF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C619A0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75FB64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DDF5A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1386F6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A85AE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82</w:t>
            </w:r>
          </w:p>
        </w:tc>
        <w:tc>
          <w:tcPr>
            <w:tcW w:w="379" w:type="pct"/>
            <w:vAlign w:val="center"/>
          </w:tcPr>
          <w:p w14:paraId="657330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logradouro</w:t>
            </w:r>
          </w:p>
        </w:tc>
        <w:tc>
          <w:tcPr>
            <w:tcW w:w="555" w:type="pct"/>
            <w:vAlign w:val="center"/>
          </w:tcPr>
          <w:p w14:paraId="0F09D1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nomeLogradouro</w:t>
            </w:r>
          </w:p>
        </w:tc>
        <w:tc>
          <w:tcPr>
            <w:tcW w:w="707" w:type="pct"/>
            <w:vAlign w:val="center"/>
          </w:tcPr>
          <w:p w14:paraId="06B15D7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logradouro do objeto de risco</w:t>
            </w:r>
          </w:p>
        </w:tc>
        <w:tc>
          <w:tcPr>
            <w:tcW w:w="505" w:type="pct"/>
            <w:vAlign w:val="center"/>
          </w:tcPr>
          <w:p w14:paraId="5D5B43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1140D6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7F75FB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C3BA6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76484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63D86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14AFFC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54425B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2682A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C2554E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D179B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83</w:t>
            </w:r>
          </w:p>
        </w:tc>
        <w:tc>
          <w:tcPr>
            <w:tcW w:w="379" w:type="pct"/>
            <w:vAlign w:val="center"/>
          </w:tcPr>
          <w:p w14:paraId="6DC808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logradouro</w:t>
            </w:r>
          </w:p>
        </w:tc>
        <w:tc>
          <w:tcPr>
            <w:tcW w:w="555" w:type="pct"/>
            <w:vAlign w:val="center"/>
          </w:tcPr>
          <w:p w14:paraId="2DF1B38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numeroLogradouro</w:t>
            </w:r>
          </w:p>
        </w:tc>
        <w:tc>
          <w:tcPr>
            <w:tcW w:w="707" w:type="pct"/>
            <w:vAlign w:val="center"/>
          </w:tcPr>
          <w:p w14:paraId="2C811D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imóvel no logradouro do objeto de risco</w:t>
            </w:r>
          </w:p>
        </w:tc>
        <w:tc>
          <w:tcPr>
            <w:tcW w:w="505" w:type="pct"/>
            <w:vAlign w:val="center"/>
          </w:tcPr>
          <w:p w14:paraId="70457CB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34CDE9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5A865A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6F4455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BA355A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418B4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2C0BA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6D107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C0AF9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10D7F5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F37BE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lastRenderedPageBreak/>
              <w:t>84</w:t>
            </w:r>
          </w:p>
        </w:tc>
        <w:tc>
          <w:tcPr>
            <w:tcW w:w="379" w:type="pct"/>
            <w:vAlign w:val="center"/>
          </w:tcPr>
          <w:p w14:paraId="689F62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bairro</w:t>
            </w:r>
          </w:p>
        </w:tc>
        <w:tc>
          <w:tcPr>
            <w:tcW w:w="555" w:type="pct"/>
            <w:vAlign w:val="center"/>
          </w:tcPr>
          <w:p w14:paraId="459323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nomeBairro</w:t>
            </w:r>
          </w:p>
        </w:tc>
        <w:tc>
          <w:tcPr>
            <w:tcW w:w="707" w:type="pct"/>
            <w:vAlign w:val="center"/>
          </w:tcPr>
          <w:p w14:paraId="38C936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do bairro do endereço do objeto de risco</w:t>
            </w:r>
          </w:p>
        </w:tc>
        <w:tc>
          <w:tcPr>
            <w:tcW w:w="505" w:type="pct"/>
            <w:vAlign w:val="center"/>
          </w:tcPr>
          <w:p w14:paraId="1A30C3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5BCBCD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348710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C86F92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1115D2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2308B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B73B66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12911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F8735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9E81A8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DDBE6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85</w:t>
            </w:r>
          </w:p>
        </w:tc>
        <w:tc>
          <w:tcPr>
            <w:tcW w:w="379" w:type="pct"/>
            <w:vAlign w:val="center"/>
          </w:tcPr>
          <w:p w14:paraId="083431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cep</w:t>
            </w:r>
          </w:p>
        </w:tc>
        <w:tc>
          <w:tcPr>
            <w:tcW w:w="555" w:type="pct"/>
            <w:vAlign w:val="center"/>
          </w:tcPr>
          <w:p w14:paraId="55659CE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numeroCep</w:t>
            </w:r>
          </w:p>
        </w:tc>
        <w:tc>
          <w:tcPr>
            <w:tcW w:w="707" w:type="pct"/>
            <w:vAlign w:val="center"/>
          </w:tcPr>
          <w:p w14:paraId="3641BB1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de Endereçamento Postal (CEP) do objeto de risco</w:t>
            </w:r>
          </w:p>
        </w:tc>
        <w:tc>
          <w:tcPr>
            <w:tcW w:w="505" w:type="pct"/>
            <w:vAlign w:val="center"/>
          </w:tcPr>
          <w:p w14:paraId="12B415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21B965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607157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7748F3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4B076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40C35E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20732B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93204D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EF00B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5347AC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184F6F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86</w:t>
            </w:r>
          </w:p>
        </w:tc>
        <w:tc>
          <w:tcPr>
            <w:tcW w:w="379" w:type="pct"/>
            <w:vAlign w:val="center"/>
          </w:tcPr>
          <w:p w14:paraId="3A656C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complemento</w:t>
            </w:r>
          </w:p>
        </w:tc>
        <w:tc>
          <w:tcPr>
            <w:tcW w:w="555" w:type="pct"/>
            <w:vAlign w:val="center"/>
          </w:tcPr>
          <w:p w14:paraId="601329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nomeComplemento</w:t>
            </w:r>
          </w:p>
        </w:tc>
        <w:tc>
          <w:tcPr>
            <w:tcW w:w="707" w:type="pct"/>
            <w:vAlign w:val="center"/>
          </w:tcPr>
          <w:p w14:paraId="5A2B52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complemento do endereço do objeto de risco</w:t>
            </w:r>
          </w:p>
        </w:tc>
        <w:tc>
          <w:tcPr>
            <w:tcW w:w="505" w:type="pct"/>
            <w:vAlign w:val="center"/>
          </w:tcPr>
          <w:p w14:paraId="4B047F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06A4BB4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78B1F2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DC34C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86018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98986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BEE03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5076A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88AF0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10E4FF6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957E1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87</w:t>
            </w:r>
          </w:p>
        </w:tc>
        <w:tc>
          <w:tcPr>
            <w:tcW w:w="379" w:type="pct"/>
            <w:vAlign w:val="center"/>
          </w:tcPr>
          <w:p w14:paraId="0B7FC7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cidade</w:t>
            </w:r>
          </w:p>
        </w:tc>
        <w:tc>
          <w:tcPr>
            <w:tcW w:w="555" w:type="pct"/>
            <w:vAlign w:val="center"/>
          </w:tcPr>
          <w:p w14:paraId="4002394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nomeCidade</w:t>
            </w:r>
          </w:p>
        </w:tc>
        <w:tc>
          <w:tcPr>
            <w:tcW w:w="707" w:type="pct"/>
            <w:vAlign w:val="center"/>
          </w:tcPr>
          <w:p w14:paraId="305CDA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da cidade do objeto de risco</w:t>
            </w:r>
          </w:p>
        </w:tc>
        <w:tc>
          <w:tcPr>
            <w:tcW w:w="505" w:type="pct"/>
            <w:vAlign w:val="center"/>
          </w:tcPr>
          <w:p w14:paraId="753620D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389673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7ECC8F0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8982D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111A5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2CFF444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7EA3D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0524A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FFB26D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F51831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D1E77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88</w:t>
            </w:r>
          </w:p>
        </w:tc>
        <w:tc>
          <w:tcPr>
            <w:tcW w:w="379" w:type="pct"/>
            <w:vAlign w:val="center"/>
          </w:tcPr>
          <w:p w14:paraId="14D72E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unidade federacao</w:t>
            </w:r>
          </w:p>
        </w:tc>
        <w:tc>
          <w:tcPr>
            <w:tcW w:w="555" w:type="pct"/>
            <w:vAlign w:val="center"/>
          </w:tcPr>
          <w:p w14:paraId="1E12DE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codigoUnidadeFederacao</w:t>
            </w:r>
          </w:p>
        </w:tc>
        <w:tc>
          <w:tcPr>
            <w:tcW w:w="707" w:type="pct"/>
            <w:vAlign w:val="center"/>
          </w:tcPr>
          <w:p w14:paraId="54EA9A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Sigla do estado</w:t>
            </w:r>
          </w:p>
        </w:tc>
        <w:tc>
          <w:tcPr>
            <w:tcW w:w="505" w:type="pct"/>
            <w:vAlign w:val="center"/>
          </w:tcPr>
          <w:p w14:paraId="47253B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7A6FD4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2F2541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4348A7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53FA4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590FFF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6B876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DA524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36972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4B8C96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51E71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89A</w:t>
            </w:r>
          </w:p>
        </w:tc>
        <w:tc>
          <w:tcPr>
            <w:tcW w:w="379" w:type="pct"/>
            <w:vAlign w:val="center"/>
          </w:tcPr>
          <w:p w14:paraId="7BE4EBC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1836E1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0C7B96E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Tipo: Anúncio ou Antena</w:t>
            </w:r>
          </w:p>
        </w:tc>
        <w:tc>
          <w:tcPr>
            <w:tcW w:w="505" w:type="pct"/>
            <w:vAlign w:val="center"/>
          </w:tcPr>
          <w:p w14:paraId="7C5961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BF5CB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6F8F4D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67980B3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EF3A87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4934C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1EC9D3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D57C7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B9EC3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B6CF14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0145F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89B</w:t>
            </w:r>
          </w:p>
        </w:tc>
        <w:tc>
          <w:tcPr>
            <w:tcW w:w="379" w:type="pct"/>
            <w:vAlign w:val="center"/>
          </w:tcPr>
          <w:p w14:paraId="6895D4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570698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3310A5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Tipo de Vigilância</w:t>
            </w:r>
          </w:p>
        </w:tc>
        <w:tc>
          <w:tcPr>
            <w:tcW w:w="505" w:type="pct"/>
            <w:vAlign w:val="center"/>
          </w:tcPr>
          <w:p w14:paraId="20AC8D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6C9FC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5DDFBF6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6BBDBDA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922CD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772F82F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4C063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3A3ABA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8FC20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6D9227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D7181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89C</w:t>
            </w:r>
          </w:p>
        </w:tc>
        <w:tc>
          <w:tcPr>
            <w:tcW w:w="379" w:type="pct"/>
            <w:vAlign w:val="center"/>
          </w:tcPr>
          <w:p w14:paraId="768C2CE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7AA32E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6131233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Tipo de Serviço</w:t>
            </w:r>
          </w:p>
        </w:tc>
        <w:tc>
          <w:tcPr>
            <w:tcW w:w="505" w:type="pct"/>
            <w:vAlign w:val="center"/>
          </w:tcPr>
          <w:p w14:paraId="3521AF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85A9B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771EE1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76C735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36F81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  <w:p w14:paraId="77B9B4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item deve ser o mesmo do item 68D</w:t>
            </w:r>
          </w:p>
        </w:tc>
        <w:tc>
          <w:tcPr>
            <w:tcW w:w="304" w:type="pct"/>
            <w:vAlign w:val="center"/>
          </w:tcPr>
          <w:p w14:paraId="2A5A89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E6CCD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F2707E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767DE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417607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30B605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89D</w:t>
            </w:r>
          </w:p>
        </w:tc>
        <w:tc>
          <w:tcPr>
            <w:tcW w:w="379" w:type="pct"/>
            <w:vAlign w:val="center"/>
          </w:tcPr>
          <w:p w14:paraId="567B6C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57FC74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0B03F0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Serviço</w:t>
            </w:r>
          </w:p>
        </w:tc>
        <w:tc>
          <w:tcPr>
            <w:tcW w:w="505" w:type="pct"/>
            <w:vAlign w:val="center"/>
          </w:tcPr>
          <w:p w14:paraId="312761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ED101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432E2F2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5DD44B0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45028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  <w:p w14:paraId="021CB3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item deve ser o mesmo do item 68C</w:t>
            </w:r>
          </w:p>
        </w:tc>
        <w:tc>
          <w:tcPr>
            <w:tcW w:w="304" w:type="pct"/>
            <w:vAlign w:val="center"/>
          </w:tcPr>
          <w:p w14:paraId="222C1F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1BD02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B1476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B1232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A98CD9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FDB6D4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89E</w:t>
            </w:r>
          </w:p>
        </w:tc>
        <w:tc>
          <w:tcPr>
            <w:tcW w:w="379" w:type="pct"/>
            <w:vAlign w:val="center"/>
          </w:tcPr>
          <w:p w14:paraId="6FFAEB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08273A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640C46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Tipos Produtos</w:t>
            </w:r>
          </w:p>
        </w:tc>
        <w:tc>
          <w:tcPr>
            <w:tcW w:w="505" w:type="pct"/>
            <w:vAlign w:val="center"/>
          </w:tcPr>
          <w:p w14:paraId="460222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B0520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6EBA9BC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07F68C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88017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051B01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81952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E7645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A5F06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FD1C6BC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31510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89F</w:t>
            </w:r>
          </w:p>
        </w:tc>
        <w:tc>
          <w:tcPr>
            <w:tcW w:w="379" w:type="pct"/>
            <w:vAlign w:val="center"/>
          </w:tcPr>
          <w:p w14:paraId="3A20FA0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componente lista item + codigo item)</w:t>
            </w:r>
          </w:p>
        </w:tc>
        <w:tc>
          <w:tcPr>
            <w:tcW w:w="555" w:type="pct"/>
            <w:vAlign w:val="center"/>
          </w:tcPr>
          <w:p w14:paraId="1E24B4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(cbtcod + itmlstcpncod + itmcod)</w:t>
            </w:r>
          </w:p>
        </w:tc>
        <w:tc>
          <w:tcPr>
            <w:tcW w:w="707" w:type="pct"/>
            <w:vAlign w:val="center"/>
          </w:tcPr>
          <w:p w14:paraId="0124406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Questão Atividades</w:t>
            </w:r>
          </w:p>
        </w:tc>
        <w:tc>
          <w:tcPr>
            <w:tcW w:w="505" w:type="pct"/>
            <w:vAlign w:val="center"/>
          </w:tcPr>
          <w:p w14:paraId="66C6EBD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8522A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reemorcvrsobjctgqtnlstrsp</w:t>
            </w:r>
          </w:p>
        </w:tc>
        <w:tc>
          <w:tcPr>
            <w:tcW w:w="252" w:type="pct"/>
            <w:vAlign w:val="center"/>
          </w:tcPr>
          <w:p w14:paraId="03300A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651E0C2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CC58A7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15DD4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7B18B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1336E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D311A7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851830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DC203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89G</w:t>
            </w:r>
          </w:p>
        </w:tc>
        <w:tc>
          <w:tcPr>
            <w:tcW w:w="379" w:type="pct"/>
            <w:vAlign w:val="center"/>
          </w:tcPr>
          <w:p w14:paraId="670A1A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tipo obra</w:t>
            </w:r>
          </w:p>
        </w:tc>
        <w:tc>
          <w:tcPr>
            <w:tcW w:w="555" w:type="pct"/>
            <w:vAlign w:val="center"/>
          </w:tcPr>
          <w:p w14:paraId="099475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obatipnom</w:t>
            </w:r>
          </w:p>
        </w:tc>
        <w:tc>
          <w:tcPr>
            <w:tcW w:w="707" w:type="pct"/>
            <w:vAlign w:val="center"/>
          </w:tcPr>
          <w:p w14:paraId="1F5B41A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do tipo de obra (Construção Nova, Reforma)</w:t>
            </w:r>
          </w:p>
        </w:tc>
        <w:tc>
          <w:tcPr>
            <w:tcW w:w="505" w:type="pct"/>
            <w:vAlign w:val="center"/>
          </w:tcPr>
          <w:p w14:paraId="0AF2538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D7BFE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reakobatip</w:t>
            </w:r>
          </w:p>
        </w:tc>
        <w:tc>
          <w:tcPr>
            <w:tcW w:w="252" w:type="pct"/>
            <w:vAlign w:val="center"/>
          </w:tcPr>
          <w:p w14:paraId="68D86F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22DCD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234F5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04AF42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2A093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54552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7F6CB4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30C7E809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A1B57A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89H</w:t>
            </w:r>
          </w:p>
        </w:tc>
        <w:tc>
          <w:tcPr>
            <w:tcW w:w="379" w:type="pct"/>
            <w:vAlign w:val="center"/>
          </w:tcPr>
          <w:p w14:paraId="45FEE53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nome caracteristica obra</w:t>
            </w:r>
          </w:p>
        </w:tc>
        <w:tc>
          <w:tcPr>
            <w:tcW w:w="555" w:type="pct"/>
            <w:vAlign w:val="center"/>
          </w:tcPr>
          <w:p w14:paraId="5EACE5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obacisnom</w:t>
            </w:r>
          </w:p>
        </w:tc>
        <w:tc>
          <w:tcPr>
            <w:tcW w:w="707" w:type="pct"/>
            <w:vAlign w:val="center"/>
          </w:tcPr>
          <w:p w14:paraId="29EA23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Descrição da característica da obra</w:t>
            </w:r>
          </w:p>
        </w:tc>
        <w:tc>
          <w:tcPr>
            <w:tcW w:w="505" w:type="pct"/>
            <w:vAlign w:val="center"/>
          </w:tcPr>
          <w:p w14:paraId="1667433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128B7F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reakobacis</w:t>
            </w:r>
          </w:p>
        </w:tc>
        <w:tc>
          <w:tcPr>
            <w:tcW w:w="252" w:type="pct"/>
            <w:vAlign w:val="center"/>
          </w:tcPr>
          <w:p w14:paraId="0CA689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BEFD1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A5387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184B5F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B46B5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62BA56B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219D761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22DB92E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01D64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90</w:t>
            </w:r>
          </w:p>
        </w:tc>
        <w:tc>
          <w:tcPr>
            <w:tcW w:w="379" w:type="pct"/>
            <w:vAlign w:val="center"/>
          </w:tcPr>
          <w:p w14:paraId="02935A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555" w:type="pct"/>
            <w:vAlign w:val="center"/>
          </w:tcPr>
          <w:p w14:paraId="6A0A7B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07" w:type="pct"/>
            <w:vAlign w:val="center"/>
          </w:tcPr>
          <w:p w14:paraId="2F32131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cobertura do seguro</w:t>
            </w:r>
          </w:p>
        </w:tc>
        <w:tc>
          <w:tcPr>
            <w:tcW w:w="505" w:type="pct"/>
            <w:vAlign w:val="center"/>
          </w:tcPr>
          <w:p w14:paraId="2F126B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0A210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52" w:type="pct"/>
            <w:vAlign w:val="center"/>
          </w:tcPr>
          <w:p w14:paraId="1456D7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2897E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FB8E5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  <w:r w:rsidRPr="00712B59">
              <w:rPr>
                <w:rFonts w:cs="Arial"/>
                <w:iCs/>
                <w:sz w:val="16"/>
                <w:szCs w:val="16"/>
              </w:rPr>
              <w:br/>
              <w:t>Lista</w:t>
            </w:r>
          </w:p>
        </w:tc>
        <w:tc>
          <w:tcPr>
            <w:tcW w:w="304" w:type="pct"/>
            <w:vAlign w:val="center"/>
          </w:tcPr>
          <w:p w14:paraId="034FD2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85D6B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30447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63D25A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E69658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C9E6F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91</w:t>
            </w:r>
          </w:p>
        </w:tc>
        <w:tc>
          <w:tcPr>
            <w:tcW w:w="379" w:type="pct"/>
            <w:vAlign w:val="center"/>
          </w:tcPr>
          <w:p w14:paraId="451D9B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limite maximo indenizacao</w:t>
            </w:r>
          </w:p>
        </w:tc>
        <w:tc>
          <w:tcPr>
            <w:tcW w:w="555" w:type="pct"/>
            <w:vAlign w:val="center"/>
          </w:tcPr>
          <w:p w14:paraId="1BD018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valorLimiteMaximoIndenizacao</w:t>
            </w:r>
          </w:p>
        </w:tc>
        <w:tc>
          <w:tcPr>
            <w:tcW w:w="707" w:type="pct"/>
            <w:vAlign w:val="center"/>
          </w:tcPr>
          <w:p w14:paraId="19546D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de Limite Máximo de Indenização da cobertura</w:t>
            </w:r>
          </w:p>
        </w:tc>
        <w:tc>
          <w:tcPr>
            <w:tcW w:w="505" w:type="pct"/>
            <w:vAlign w:val="center"/>
          </w:tcPr>
          <w:p w14:paraId="56F7D4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7C8FF4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52" w:type="pct"/>
            <w:vAlign w:val="center"/>
          </w:tcPr>
          <w:p w14:paraId="39A01E4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EB5BA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CB2F4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6849BC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FCD13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962D74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FE9FBB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5E7823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C69D18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92</w:t>
            </w:r>
          </w:p>
        </w:tc>
        <w:tc>
          <w:tcPr>
            <w:tcW w:w="379" w:type="pct"/>
            <w:vAlign w:val="center"/>
          </w:tcPr>
          <w:p w14:paraId="5297F2D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premio</w:t>
            </w:r>
          </w:p>
        </w:tc>
        <w:tc>
          <w:tcPr>
            <w:tcW w:w="555" w:type="pct"/>
            <w:vAlign w:val="center"/>
          </w:tcPr>
          <w:p w14:paraId="2A4B46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valorPremio</w:t>
            </w:r>
          </w:p>
        </w:tc>
        <w:tc>
          <w:tcPr>
            <w:tcW w:w="707" w:type="pct"/>
            <w:vAlign w:val="center"/>
          </w:tcPr>
          <w:p w14:paraId="24E6BD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prêmio líquido da cobertura</w:t>
            </w:r>
          </w:p>
        </w:tc>
        <w:tc>
          <w:tcPr>
            <w:tcW w:w="505" w:type="pct"/>
            <w:vAlign w:val="center"/>
          </w:tcPr>
          <w:p w14:paraId="42F8DC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6026AD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52" w:type="pct"/>
            <w:vAlign w:val="center"/>
          </w:tcPr>
          <w:p w14:paraId="46C923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D51F8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CAE4D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05DC363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C17E4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BA4B4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8A5A63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7A2947B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D7C900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93</w:t>
            </w:r>
          </w:p>
        </w:tc>
        <w:tc>
          <w:tcPr>
            <w:tcW w:w="379" w:type="pct"/>
            <w:vAlign w:val="center"/>
          </w:tcPr>
          <w:p w14:paraId="3EAEB1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555" w:type="pct"/>
            <w:vAlign w:val="center"/>
          </w:tcPr>
          <w:p w14:paraId="4EEA4A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07" w:type="pct"/>
            <w:vAlign w:val="center"/>
          </w:tcPr>
          <w:p w14:paraId="0D2B45A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da cobertura do seguro</w:t>
            </w:r>
          </w:p>
        </w:tc>
        <w:tc>
          <w:tcPr>
            <w:tcW w:w="505" w:type="pct"/>
            <w:vAlign w:val="center"/>
          </w:tcPr>
          <w:p w14:paraId="501B29A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D1A92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52" w:type="pct"/>
            <w:vAlign w:val="center"/>
          </w:tcPr>
          <w:p w14:paraId="3F7EFB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584F6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8EC12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  <w:p w14:paraId="7396FA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Lista</w:t>
            </w:r>
          </w:p>
        </w:tc>
        <w:tc>
          <w:tcPr>
            <w:tcW w:w="304" w:type="pct"/>
            <w:vAlign w:val="center"/>
          </w:tcPr>
          <w:p w14:paraId="022362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27399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7CD10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0F024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4C23A1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327032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94</w:t>
            </w:r>
          </w:p>
        </w:tc>
        <w:tc>
          <w:tcPr>
            <w:tcW w:w="379" w:type="pct"/>
            <w:vAlign w:val="center"/>
          </w:tcPr>
          <w:p w14:paraId="3AB0F2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participacao segurado (codigo cobertura)</w:t>
            </w:r>
          </w:p>
        </w:tc>
        <w:tc>
          <w:tcPr>
            <w:tcW w:w="555" w:type="pct"/>
            <w:vAlign w:val="center"/>
          </w:tcPr>
          <w:p w14:paraId="31549BD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segptctxt (cbtcod)</w:t>
            </w:r>
          </w:p>
        </w:tc>
        <w:tc>
          <w:tcPr>
            <w:tcW w:w="707" w:type="pct"/>
            <w:vAlign w:val="center"/>
          </w:tcPr>
          <w:p w14:paraId="15EAE0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texto de participação do segurado</w:t>
            </w:r>
          </w:p>
        </w:tc>
        <w:tc>
          <w:tcPr>
            <w:tcW w:w="505" w:type="pct"/>
            <w:vAlign w:val="center"/>
          </w:tcPr>
          <w:p w14:paraId="6EBCB2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82699F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reemorcvrsitmcbt</w:t>
            </w:r>
          </w:p>
        </w:tc>
        <w:tc>
          <w:tcPr>
            <w:tcW w:w="252" w:type="pct"/>
            <w:vAlign w:val="center"/>
          </w:tcPr>
          <w:p w14:paraId="5BED258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VARCHAR2(4000)</w:t>
            </w:r>
          </w:p>
        </w:tc>
        <w:tc>
          <w:tcPr>
            <w:tcW w:w="505" w:type="pct"/>
            <w:vAlign w:val="center"/>
          </w:tcPr>
          <w:p w14:paraId="33C621A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30613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Lista</w:t>
            </w:r>
          </w:p>
          <w:p w14:paraId="2B3678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63A6BE9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EE992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1A039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AD33C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0BABAB7A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A3ADD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95</w:t>
            </w:r>
          </w:p>
        </w:tc>
        <w:tc>
          <w:tcPr>
            <w:tcW w:w="379" w:type="pct"/>
            <w:vAlign w:val="center"/>
          </w:tcPr>
          <w:p w14:paraId="6F4954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questao (codigo questao)</w:t>
            </w:r>
          </w:p>
        </w:tc>
        <w:tc>
          <w:tcPr>
            <w:tcW w:w="555" w:type="pct"/>
            <w:vAlign w:val="center"/>
          </w:tcPr>
          <w:p w14:paraId="6B32F8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qsttxt (qstcod)</w:t>
            </w:r>
          </w:p>
        </w:tc>
        <w:tc>
          <w:tcPr>
            <w:tcW w:w="707" w:type="pct"/>
            <w:vAlign w:val="center"/>
          </w:tcPr>
          <w:p w14:paraId="1D6845E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pergunta do questionário</w:t>
            </w:r>
          </w:p>
        </w:tc>
        <w:tc>
          <w:tcPr>
            <w:tcW w:w="505" w:type="pct"/>
            <w:vAlign w:val="center"/>
          </w:tcPr>
          <w:p w14:paraId="444E30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6B2A3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reikqst</w:t>
            </w:r>
          </w:p>
        </w:tc>
        <w:tc>
          <w:tcPr>
            <w:tcW w:w="252" w:type="pct"/>
            <w:vAlign w:val="center"/>
          </w:tcPr>
          <w:p w14:paraId="0E498B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367BA9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11C57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776434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A3CCD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9B23F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6417F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9CAFF2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AFEEEF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3DE2A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96</w:t>
            </w:r>
          </w:p>
        </w:tc>
        <w:tc>
          <w:tcPr>
            <w:tcW w:w="379" w:type="pct"/>
            <w:vAlign w:val="center"/>
          </w:tcPr>
          <w:p w14:paraId="0D041B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resposta (codigo questao)</w:t>
            </w:r>
          </w:p>
        </w:tc>
        <w:tc>
          <w:tcPr>
            <w:tcW w:w="555" w:type="pct"/>
            <w:vAlign w:val="center"/>
          </w:tcPr>
          <w:p w14:paraId="7196FE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rsptxt (qstcod)</w:t>
            </w:r>
          </w:p>
        </w:tc>
        <w:tc>
          <w:tcPr>
            <w:tcW w:w="707" w:type="pct"/>
            <w:vAlign w:val="center"/>
          </w:tcPr>
          <w:p w14:paraId="48B35B2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Resposta da pergunta do quesionário</w:t>
            </w:r>
          </w:p>
        </w:tc>
        <w:tc>
          <w:tcPr>
            <w:tcW w:w="505" w:type="pct"/>
            <w:vAlign w:val="center"/>
          </w:tcPr>
          <w:p w14:paraId="23BCB9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1A3707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RespostaListaQuestionario</w:t>
            </w:r>
          </w:p>
        </w:tc>
        <w:tc>
          <w:tcPr>
            <w:tcW w:w="252" w:type="pct"/>
            <w:vAlign w:val="center"/>
          </w:tcPr>
          <w:p w14:paraId="4C29AF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76471D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21469A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2CA78AB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281D2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9808B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37BC5E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E6385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11754B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12322F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97</w:t>
            </w:r>
          </w:p>
        </w:tc>
        <w:tc>
          <w:tcPr>
            <w:tcW w:w="379" w:type="pct"/>
            <w:vAlign w:val="center"/>
          </w:tcPr>
          <w:p w14:paraId="7C0173B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beneficiario</w:t>
            </w:r>
          </w:p>
        </w:tc>
        <w:tc>
          <w:tcPr>
            <w:tcW w:w="555" w:type="pct"/>
            <w:vAlign w:val="center"/>
          </w:tcPr>
          <w:p w14:paraId="5EC1E5D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bfonom</w:t>
            </w:r>
          </w:p>
        </w:tc>
        <w:tc>
          <w:tcPr>
            <w:tcW w:w="707" w:type="pct"/>
            <w:vAlign w:val="center"/>
          </w:tcPr>
          <w:p w14:paraId="4F9C1EC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do beneficiário do objeto segurado</w:t>
            </w:r>
          </w:p>
        </w:tc>
        <w:tc>
          <w:tcPr>
            <w:tcW w:w="505" w:type="pct"/>
            <w:vAlign w:val="center"/>
          </w:tcPr>
          <w:p w14:paraId="3355D4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B862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reemprpvrsbfo</w:t>
            </w:r>
          </w:p>
        </w:tc>
        <w:tc>
          <w:tcPr>
            <w:tcW w:w="252" w:type="pct"/>
            <w:vAlign w:val="center"/>
          </w:tcPr>
          <w:p w14:paraId="0297CD3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4A9A9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BC7364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347A61D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6084E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7B26CA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2FDE3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C63E11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719655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98</w:t>
            </w:r>
          </w:p>
        </w:tc>
        <w:tc>
          <w:tcPr>
            <w:tcW w:w="379" w:type="pct"/>
            <w:vAlign w:val="center"/>
          </w:tcPr>
          <w:p w14:paraId="7450AB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numero cnpj cpf beneficiario</w:t>
            </w:r>
          </w:p>
        </w:tc>
        <w:tc>
          <w:tcPr>
            <w:tcW w:w="555" w:type="pct"/>
            <w:vAlign w:val="center"/>
          </w:tcPr>
          <w:p w14:paraId="55DB5C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bfocpfcpjnum</w:t>
            </w:r>
          </w:p>
        </w:tc>
        <w:tc>
          <w:tcPr>
            <w:tcW w:w="707" w:type="pct"/>
            <w:vAlign w:val="center"/>
          </w:tcPr>
          <w:p w14:paraId="5B7DED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Número do Cadastro Nacional de Pessoa Jurídica (CNPJ) para pessoas jurídicas e Cadastro de Pessoa Física (CPF) para pessoas físicas referente ao beneficiário</w:t>
            </w:r>
          </w:p>
        </w:tc>
        <w:tc>
          <w:tcPr>
            <w:tcW w:w="505" w:type="pct"/>
            <w:vAlign w:val="center"/>
          </w:tcPr>
          <w:p w14:paraId="091E4C1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A5A96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reemprpvrsbfo</w:t>
            </w:r>
          </w:p>
        </w:tc>
        <w:tc>
          <w:tcPr>
            <w:tcW w:w="252" w:type="pct"/>
            <w:vAlign w:val="center"/>
          </w:tcPr>
          <w:p w14:paraId="305CEA4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77935F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BB66D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5090DE0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60A21D3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469D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E094A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56B9C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C4ACA4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EC00A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99</w:t>
            </w:r>
          </w:p>
        </w:tc>
        <w:tc>
          <w:tcPr>
            <w:tcW w:w="379" w:type="pct"/>
            <w:vAlign w:val="center"/>
          </w:tcPr>
          <w:p w14:paraId="386278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tipo bem (codigo tipo bem)</w:t>
            </w:r>
          </w:p>
        </w:tc>
        <w:tc>
          <w:tcPr>
            <w:tcW w:w="555" w:type="pct"/>
            <w:vAlign w:val="center"/>
          </w:tcPr>
          <w:p w14:paraId="34BF454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bemtipvlr (bemtipcod)</w:t>
            </w:r>
          </w:p>
        </w:tc>
        <w:tc>
          <w:tcPr>
            <w:tcW w:w="707" w:type="pct"/>
            <w:vAlign w:val="center"/>
          </w:tcPr>
          <w:p w14:paraId="28D275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conteúdo</w:t>
            </w:r>
          </w:p>
        </w:tc>
        <w:tc>
          <w:tcPr>
            <w:tcW w:w="505" w:type="pct"/>
            <w:vAlign w:val="center"/>
          </w:tcPr>
          <w:p w14:paraId="2D005F6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2599EA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reemprpvrsbfoitmcbt</w:t>
            </w:r>
          </w:p>
        </w:tc>
        <w:tc>
          <w:tcPr>
            <w:tcW w:w="252" w:type="pct"/>
            <w:vAlign w:val="center"/>
          </w:tcPr>
          <w:p w14:paraId="4328668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NUMBER(18,2)</w:t>
            </w:r>
          </w:p>
        </w:tc>
        <w:tc>
          <w:tcPr>
            <w:tcW w:w="505" w:type="pct"/>
            <w:vAlign w:val="center"/>
          </w:tcPr>
          <w:p w14:paraId="7FF123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0F299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  <w:p w14:paraId="55EE6B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Filtrar tipo de bem pelo valor do conteúdo</w:t>
            </w:r>
          </w:p>
        </w:tc>
        <w:tc>
          <w:tcPr>
            <w:tcW w:w="304" w:type="pct"/>
            <w:vAlign w:val="center"/>
          </w:tcPr>
          <w:p w14:paraId="368F43B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124E4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F60A36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96895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465764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C3E00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100</w:t>
            </w:r>
          </w:p>
        </w:tc>
        <w:tc>
          <w:tcPr>
            <w:tcW w:w="379" w:type="pct"/>
            <w:vAlign w:val="center"/>
          </w:tcPr>
          <w:p w14:paraId="41A8BC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tipo bem (codigo tipo bem)</w:t>
            </w:r>
          </w:p>
        </w:tc>
        <w:tc>
          <w:tcPr>
            <w:tcW w:w="555" w:type="pct"/>
            <w:vAlign w:val="center"/>
          </w:tcPr>
          <w:p w14:paraId="015B18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bemtipvlr (bemtipcod)</w:t>
            </w:r>
          </w:p>
        </w:tc>
        <w:tc>
          <w:tcPr>
            <w:tcW w:w="707" w:type="pct"/>
            <w:vAlign w:val="center"/>
          </w:tcPr>
          <w:p w14:paraId="1EC051E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dos bens específicos</w:t>
            </w:r>
          </w:p>
        </w:tc>
        <w:tc>
          <w:tcPr>
            <w:tcW w:w="505" w:type="pct"/>
            <w:vAlign w:val="center"/>
          </w:tcPr>
          <w:p w14:paraId="53132E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F9A3C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reemprpvrsbfoitmcbt</w:t>
            </w:r>
          </w:p>
        </w:tc>
        <w:tc>
          <w:tcPr>
            <w:tcW w:w="252" w:type="pct"/>
            <w:vAlign w:val="center"/>
          </w:tcPr>
          <w:p w14:paraId="010BB54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NUMBER(18,2)</w:t>
            </w:r>
          </w:p>
        </w:tc>
        <w:tc>
          <w:tcPr>
            <w:tcW w:w="505" w:type="pct"/>
            <w:vAlign w:val="center"/>
          </w:tcPr>
          <w:p w14:paraId="39350A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42D073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  <w:p w14:paraId="51DC05C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Filtrar tipo de bem pelo valor do bens específicos</w:t>
            </w:r>
          </w:p>
        </w:tc>
        <w:tc>
          <w:tcPr>
            <w:tcW w:w="304" w:type="pct"/>
            <w:vAlign w:val="center"/>
          </w:tcPr>
          <w:p w14:paraId="00D6ADF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DD7EB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A52974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D828CE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43758A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37675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101</w:t>
            </w:r>
          </w:p>
        </w:tc>
        <w:tc>
          <w:tcPr>
            <w:tcW w:w="379" w:type="pct"/>
            <w:vAlign w:val="center"/>
          </w:tcPr>
          <w:p w14:paraId="129034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desconto agravo (codigo desconto agravo)</w:t>
            </w:r>
          </w:p>
        </w:tc>
        <w:tc>
          <w:tcPr>
            <w:tcW w:w="555" w:type="pct"/>
            <w:vAlign w:val="center"/>
          </w:tcPr>
          <w:p w14:paraId="413310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agrdscnom (agrdsccod)</w:t>
            </w:r>
          </w:p>
        </w:tc>
        <w:tc>
          <w:tcPr>
            <w:tcW w:w="707" w:type="pct"/>
            <w:vAlign w:val="center"/>
          </w:tcPr>
          <w:p w14:paraId="5F0D67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desconto ou agravo do objeto</w:t>
            </w:r>
          </w:p>
        </w:tc>
        <w:tc>
          <w:tcPr>
            <w:tcW w:w="505" w:type="pct"/>
            <w:vAlign w:val="center"/>
          </w:tcPr>
          <w:p w14:paraId="204F3B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AB8ED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52" w:type="pct"/>
            <w:vAlign w:val="center"/>
          </w:tcPr>
          <w:p w14:paraId="4369C1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B254F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16C19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B1DC0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F63F79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91E2E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5DC6C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AC4097B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A51B3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102</w:t>
            </w:r>
          </w:p>
        </w:tc>
        <w:tc>
          <w:tcPr>
            <w:tcW w:w="379" w:type="pct"/>
            <w:vAlign w:val="center"/>
          </w:tcPr>
          <w:p w14:paraId="2B63CAC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clausula (codigo tipo clausula + codigo clausula)</w:t>
            </w:r>
          </w:p>
        </w:tc>
        <w:tc>
          <w:tcPr>
            <w:tcW w:w="555" w:type="pct"/>
            <w:vAlign w:val="center"/>
          </w:tcPr>
          <w:p w14:paraId="2E65FD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clsnom (clstipcod + clscod)</w:t>
            </w:r>
          </w:p>
        </w:tc>
        <w:tc>
          <w:tcPr>
            <w:tcW w:w="707" w:type="pct"/>
            <w:vAlign w:val="center"/>
          </w:tcPr>
          <w:p w14:paraId="19B6D6C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da cláusula particular do objeto segurado</w:t>
            </w:r>
          </w:p>
        </w:tc>
        <w:tc>
          <w:tcPr>
            <w:tcW w:w="505" w:type="pct"/>
            <w:vAlign w:val="center"/>
          </w:tcPr>
          <w:p w14:paraId="165A1D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A2CB0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</w:t>
            </w:r>
            <w:r w:rsidRPr="00712B59">
              <w:rPr>
                <w:rFonts w:cs="Arial"/>
                <w:sz w:val="16"/>
                <w:szCs w:val="16"/>
              </w:rPr>
              <w:t xml:space="preserve"> </w:t>
            </w:r>
            <w:r w:rsidRPr="00712B59">
              <w:rPr>
                <w:rFonts w:cs="Arial"/>
                <w:iCs/>
                <w:sz w:val="16"/>
                <w:szCs w:val="16"/>
              </w:rPr>
              <w:t>reemorcvrsitmcls +</w:t>
            </w:r>
            <w:r w:rsidRPr="00712B59">
              <w:rPr>
                <w:rFonts w:cs="Arial"/>
                <w:sz w:val="16"/>
                <w:szCs w:val="16"/>
              </w:rPr>
              <w:t xml:space="preserve"> </w:t>
            </w:r>
            <w:r w:rsidRPr="00712B59">
              <w:rPr>
                <w:rFonts w:cs="Arial"/>
                <w:iCs/>
                <w:sz w:val="16"/>
                <w:szCs w:val="16"/>
              </w:rPr>
              <w:t>reikcls</w:t>
            </w:r>
          </w:p>
        </w:tc>
        <w:tc>
          <w:tcPr>
            <w:tcW w:w="252" w:type="pct"/>
            <w:vAlign w:val="center"/>
          </w:tcPr>
          <w:p w14:paraId="3F703F5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039AF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4FFCD7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1DE14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FB5E7B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08708C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768CE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BB34A6" w:rsidRPr="00712B59" w14:paraId="5F44395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DACA4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103</w:t>
            </w:r>
          </w:p>
        </w:tc>
        <w:tc>
          <w:tcPr>
            <w:tcW w:w="379" w:type="pct"/>
            <w:vAlign w:val="center"/>
          </w:tcPr>
          <w:p w14:paraId="532AD7E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clausula (codigo tipo clausula + codigo clausula)</w:t>
            </w:r>
          </w:p>
        </w:tc>
        <w:tc>
          <w:tcPr>
            <w:tcW w:w="555" w:type="pct"/>
            <w:vAlign w:val="center"/>
          </w:tcPr>
          <w:p w14:paraId="2DA9C1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clstipcod (clstipcod + clscod)</w:t>
            </w:r>
          </w:p>
        </w:tc>
        <w:tc>
          <w:tcPr>
            <w:tcW w:w="707" w:type="pct"/>
            <w:vAlign w:val="center"/>
          </w:tcPr>
          <w:p w14:paraId="647A3D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Texto da cláusula particular do objeto segurado</w:t>
            </w:r>
          </w:p>
        </w:tc>
        <w:tc>
          <w:tcPr>
            <w:tcW w:w="505" w:type="pct"/>
            <w:vAlign w:val="center"/>
          </w:tcPr>
          <w:p w14:paraId="40855AA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6F3188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 + reemorcvrsitmclstxt</w:t>
            </w:r>
          </w:p>
        </w:tc>
        <w:tc>
          <w:tcPr>
            <w:tcW w:w="252" w:type="pct"/>
            <w:vAlign w:val="center"/>
          </w:tcPr>
          <w:p w14:paraId="4700A9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CLOB</w:t>
            </w:r>
          </w:p>
        </w:tc>
        <w:tc>
          <w:tcPr>
            <w:tcW w:w="505" w:type="pct"/>
            <w:vAlign w:val="center"/>
          </w:tcPr>
          <w:p w14:paraId="7F7128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33C9E0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37879C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87C93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E39FB7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171A1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1079A7D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5757B82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104</w:t>
            </w:r>
          </w:p>
        </w:tc>
        <w:tc>
          <w:tcPr>
            <w:tcW w:w="379" w:type="pct"/>
            <w:vAlign w:val="center"/>
          </w:tcPr>
          <w:p w14:paraId="5B41C22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premio liquido total objeto</w:t>
            </w:r>
          </w:p>
        </w:tc>
        <w:tc>
          <w:tcPr>
            <w:tcW w:w="555" w:type="pct"/>
            <w:vAlign w:val="center"/>
          </w:tcPr>
          <w:p w14:paraId="04C265A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valorPremioCobertura + valorPremioClausula + valorPremioServico</w:t>
            </w:r>
          </w:p>
        </w:tc>
        <w:tc>
          <w:tcPr>
            <w:tcW w:w="707" w:type="pct"/>
            <w:vAlign w:val="center"/>
          </w:tcPr>
          <w:p w14:paraId="30C196F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prêmio líquido total do objeto</w:t>
            </w:r>
          </w:p>
        </w:tc>
        <w:tc>
          <w:tcPr>
            <w:tcW w:w="505" w:type="pct"/>
            <w:vAlign w:val="center"/>
          </w:tcPr>
          <w:p w14:paraId="0DC8AA5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663C93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3CF5FD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3FB25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4EA2B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7688D9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B0A6C3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9E63B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07B9B7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71BF2BE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2BBE96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105</w:t>
            </w:r>
          </w:p>
        </w:tc>
        <w:tc>
          <w:tcPr>
            <w:tcW w:w="379" w:type="pct"/>
            <w:vAlign w:val="center"/>
          </w:tcPr>
          <w:p w14:paraId="49965A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555" w:type="pct"/>
            <w:vAlign w:val="center"/>
          </w:tcPr>
          <w:p w14:paraId="2809B8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707" w:type="pct"/>
            <w:vAlign w:val="center"/>
          </w:tcPr>
          <w:p w14:paraId="17EE886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custo da apólice do objeto</w:t>
            </w:r>
          </w:p>
        </w:tc>
        <w:tc>
          <w:tcPr>
            <w:tcW w:w="505" w:type="pct"/>
            <w:vAlign w:val="center"/>
          </w:tcPr>
          <w:p w14:paraId="34F3BB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057670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2BC85C6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08D1E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0CF5B3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2DEC1E0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6480D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533B28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B55D6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F122E21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63C33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106</w:t>
            </w:r>
          </w:p>
        </w:tc>
        <w:tc>
          <w:tcPr>
            <w:tcW w:w="379" w:type="pct"/>
            <w:vAlign w:val="center"/>
          </w:tcPr>
          <w:p w14:paraId="0EA1AB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555" w:type="pct"/>
            <w:vAlign w:val="center"/>
          </w:tcPr>
          <w:p w14:paraId="6B37466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finopeipsvlr</w:t>
            </w:r>
          </w:p>
        </w:tc>
        <w:tc>
          <w:tcPr>
            <w:tcW w:w="707" w:type="pct"/>
            <w:vAlign w:val="center"/>
          </w:tcPr>
          <w:p w14:paraId="4294CB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Imposto sobre Operações Financeiras (IOF) do objeto</w:t>
            </w:r>
          </w:p>
        </w:tc>
        <w:tc>
          <w:tcPr>
            <w:tcW w:w="505" w:type="pct"/>
            <w:vAlign w:val="center"/>
          </w:tcPr>
          <w:p w14:paraId="615ACD4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3825F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reemorcvrsitmsrvpln</w:t>
            </w:r>
          </w:p>
        </w:tc>
        <w:tc>
          <w:tcPr>
            <w:tcW w:w="252" w:type="pct"/>
            <w:vAlign w:val="center"/>
          </w:tcPr>
          <w:p w14:paraId="6B9AA1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62C4C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C9168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416DC4A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B1F23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48E7E0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985DA3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A6AF882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78064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107</w:t>
            </w:r>
          </w:p>
        </w:tc>
        <w:tc>
          <w:tcPr>
            <w:tcW w:w="379" w:type="pct"/>
            <w:vAlign w:val="center"/>
          </w:tcPr>
          <w:p w14:paraId="43ABE59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premio total objeto</w:t>
            </w:r>
          </w:p>
        </w:tc>
        <w:tc>
          <w:tcPr>
            <w:tcW w:w="555" w:type="pct"/>
            <w:vAlign w:val="center"/>
          </w:tcPr>
          <w:p w14:paraId="349456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valorPremioCobertura + valorPremioClausula + valorPremioServico + valorImpostoOperacaoFinanceira</w:t>
            </w:r>
          </w:p>
        </w:tc>
        <w:tc>
          <w:tcPr>
            <w:tcW w:w="707" w:type="pct"/>
            <w:vAlign w:val="center"/>
          </w:tcPr>
          <w:p w14:paraId="39C876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prêmio total do objeto</w:t>
            </w:r>
          </w:p>
        </w:tc>
        <w:tc>
          <w:tcPr>
            <w:tcW w:w="505" w:type="pct"/>
            <w:vAlign w:val="center"/>
          </w:tcPr>
          <w:p w14:paraId="5A75DC5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04" w:type="pct"/>
            <w:vAlign w:val="center"/>
          </w:tcPr>
          <w:p w14:paraId="7692F4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7EB63A5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FE8838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60BAC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08EE93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39B4C8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7D31E1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9367D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A46C1BF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4CC82C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108</w:t>
            </w:r>
          </w:p>
        </w:tc>
        <w:tc>
          <w:tcPr>
            <w:tcW w:w="379" w:type="pct"/>
            <w:vAlign w:val="center"/>
          </w:tcPr>
          <w:p w14:paraId="64C2916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desconto agravo (codigo desconto agravo)</w:t>
            </w:r>
          </w:p>
        </w:tc>
        <w:tc>
          <w:tcPr>
            <w:tcW w:w="555" w:type="pct"/>
            <w:vAlign w:val="center"/>
          </w:tcPr>
          <w:p w14:paraId="175190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agrdscnom (agrdsccod)</w:t>
            </w:r>
          </w:p>
        </w:tc>
        <w:tc>
          <w:tcPr>
            <w:tcW w:w="707" w:type="pct"/>
            <w:vAlign w:val="center"/>
          </w:tcPr>
          <w:p w14:paraId="2F1FC97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do desconto geral do orçamento</w:t>
            </w:r>
          </w:p>
        </w:tc>
        <w:tc>
          <w:tcPr>
            <w:tcW w:w="505" w:type="pct"/>
            <w:vAlign w:val="center"/>
          </w:tcPr>
          <w:p w14:paraId="7181E3A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F085C2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52" w:type="pct"/>
            <w:vAlign w:val="center"/>
          </w:tcPr>
          <w:p w14:paraId="1EC5462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12005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47846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52F82F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AC05E9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0FA131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4BBF8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3F8C90C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783B49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109</w:t>
            </w:r>
          </w:p>
        </w:tc>
        <w:tc>
          <w:tcPr>
            <w:tcW w:w="379" w:type="pct"/>
            <w:vAlign w:val="center"/>
          </w:tcPr>
          <w:p w14:paraId="62B32C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desconto agravo (codigo desconto agravo)</w:t>
            </w:r>
          </w:p>
        </w:tc>
        <w:tc>
          <w:tcPr>
            <w:tcW w:w="555" w:type="pct"/>
            <w:vAlign w:val="center"/>
          </w:tcPr>
          <w:p w14:paraId="0EB9D8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agrdscper (agrdsccod)</w:t>
            </w:r>
          </w:p>
        </w:tc>
        <w:tc>
          <w:tcPr>
            <w:tcW w:w="707" w:type="pct"/>
            <w:vAlign w:val="center"/>
          </w:tcPr>
          <w:p w14:paraId="0AA55CD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Percentual de desconto geral do orçamento</w:t>
            </w:r>
          </w:p>
        </w:tc>
        <w:tc>
          <w:tcPr>
            <w:tcW w:w="505" w:type="pct"/>
            <w:vAlign w:val="center"/>
          </w:tcPr>
          <w:p w14:paraId="04E8027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3B479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reemorcvrsitmagrdsc</w:t>
            </w:r>
          </w:p>
        </w:tc>
        <w:tc>
          <w:tcPr>
            <w:tcW w:w="252" w:type="pct"/>
            <w:vAlign w:val="center"/>
          </w:tcPr>
          <w:p w14:paraId="4DB1D27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NUMBER(8,2)</w:t>
            </w:r>
          </w:p>
        </w:tc>
        <w:tc>
          <w:tcPr>
            <w:tcW w:w="505" w:type="pct"/>
            <w:vAlign w:val="center"/>
          </w:tcPr>
          <w:p w14:paraId="39E3F8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79AEBB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999%</w:t>
            </w:r>
          </w:p>
        </w:tc>
        <w:tc>
          <w:tcPr>
            <w:tcW w:w="304" w:type="pct"/>
            <w:vAlign w:val="center"/>
          </w:tcPr>
          <w:p w14:paraId="3F499B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5E0C6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B1FFD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53D83D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55D10C5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4A458C5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110</w:t>
            </w:r>
          </w:p>
        </w:tc>
        <w:tc>
          <w:tcPr>
            <w:tcW w:w="379" w:type="pct"/>
            <w:vAlign w:val="center"/>
          </w:tcPr>
          <w:p w14:paraId="69254A7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premio cobertura</w:t>
            </w:r>
          </w:p>
        </w:tc>
        <w:tc>
          <w:tcPr>
            <w:tcW w:w="555" w:type="pct"/>
            <w:vAlign w:val="center"/>
          </w:tcPr>
          <w:p w14:paraId="56A733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valorPremioCobertura</w:t>
            </w:r>
          </w:p>
        </w:tc>
        <w:tc>
          <w:tcPr>
            <w:tcW w:w="707" w:type="pct"/>
            <w:vAlign w:val="center"/>
          </w:tcPr>
          <w:p w14:paraId="678158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do prêmio das coberturas</w:t>
            </w:r>
          </w:p>
        </w:tc>
        <w:tc>
          <w:tcPr>
            <w:tcW w:w="505" w:type="pct"/>
            <w:vAlign w:val="center"/>
          </w:tcPr>
          <w:p w14:paraId="681BFC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14AB39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252" w:type="pct"/>
            <w:vAlign w:val="center"/>
          </w:tcPr>
          <w:p w14:paraId="07D3F0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8C1A9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887A2C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999.999,99</w:t>
            </w:r>
          </w:p>
        </w:tc>
        <w:tc>
          <w:tcPr>
            <w:tcW w:w="304" w:type="pct"/>
            <w:vAlign w:val="center"/>
          </w:tcPr>
          <w:p w14:paraId="367D20B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95CAD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36E4C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6966BC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2DFA5FE4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E5926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111</w:t>
            </w:r>
          </w:p>
        </w:tc>
        <w:tc>
          <w:tcPr>
            <w:tcW w:w="379" w:type="pct"/>
            <w:vAlign w:val="center"/>
          </w:tcPr>
          <w:p w14:paraId="3D20AA1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premio clausula</w:t>
            </w:r>
          </w:p>
        </w:tc>
        <w:tc>
          <w:tcPr>
            <w:tcW w:w="555" w:type="pct"/>
            <w:vAlign w:val="center"/>
          </w:tcPr>
          <w:p w14:paraId="292A80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valorPremioClausula</w:t>
            </w:r>
          </w:p>
        </w:tc>
        <w:tc>
          <w:tcPr>
            <w:tcW w:w="707" w:type="pct"/>
            <w:vAlign w:val="center"/>
          </w:tcPr>
          <w:p w14:paraId="5E9D5FF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do prêmio das cláusulas</w:t>
            </w:r>
          </w:p>
        </w:tc>
        <w:tc>
          <w:tcPr>
            <w:tcW w:w="505" w:type="pct"/>
            <w:vAlign w:val="center"/>
          </w:tcPr>
          <w:p w14:paraId="567778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4063E8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252" w:type="pct"/>
            <w:vAlign w:val="center"/>
          </w:tcPr>
          <w:p w14:paraId="53E72E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6DFB02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2E75777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999.999,99</w:t>
            </w:r>
          </w:p>
        </w:tc>
        <w:tc>
          <w:tcPr>
            <w:tcW w:w="304" w:type="pct"/>
            <w:vAlign w:val="center"/>
          </w:tcPr>
          <w:p w14:paraId="6B7441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60F48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735F028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1EF166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0787E4D9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793D72E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112</w:t>
            </w:r>
          </w:p>
        </w:tc>
        <w:tc>
          <w:tcPr>
            <w:tcW w:w="379" w:type="pct"/>
            <w:vAlign w:val="center"/>
          </w:tcPr>
          <w:p w14:paraId="456E40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premio liquido total</w:t>
            </w:r>
          </w:p>
        </w:tc>
        <w:tc>
          <w:tcPr>
            <w:tcW w:w="555" w:type="pct"/>
            <w:vAlign w:val="center"/>
          </w:tcPr>
          <w:p w14:paraId="31B1BD7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valorPremioCobertura + valorPremioClausula + valorPremioServico</w:t>
            </w:r>
          </w:p>
        </w:tc>
        <w:tc>
          <w:tcPr>
            <w:tcW w:w="707" w:type="pct"/>
            <w:vAlign w:val="center"/>
          </w:tcPr>
          <w:p w14:paraId="0ABF91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prêmio líquido total</w:t>
            </w:r>
          </w:p>
        </w:tc>
        <w:tc>
          <w:tcPr>
            <w:tcW w:w="505" w:type="pct"/>
            <w:vAlign w:val="center"/>
          </w:tcPr>
          <w:p w14:paraId="72433E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8D40D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1A1424A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1CFFA6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72C54CE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162428D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43E86D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DC6857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3FB37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5FADBF0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0363084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113</w:t>
            </w:r>
          </w:p>
        </w:tc>
        <w:tc>
          <w:tcPr>
            <w:tcW w:w="379" w:type="pct"/>
            <w:vAlign w:val="center"/>
          </w:tcPr>
          <w:p w14:paraId="0940CB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555" w:type="pct"/>
            <w:vAlign w:val="center"/>
          </w:tcPr>
          <w:p w14:paraId="15C633C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707" w:type="pct"/>
            <w:vAlign w:val="center"/>
          </w:tcPr>
          <w:p w14:paraId="6FBE463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custo da apólice</w:t>
            </w:r>
          </w:p>
        </w:tc>
        <w:tc>
          <w:tcPr>
            <w:tcW w:w="505" w:type="pct"/>
            <w:vAlign w:val="center"/>
          </w:tcPr>
          <w:p w14:paraId="7197B64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04" w:type="pct"/>
            <w:vAlign w:val="center"/>
          </w:tcPr>
          <w:p w14:paraId="6438414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5D2CC39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95760C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48296B1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77FF452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70CA82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B9CE3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CDAEE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5B06FE89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63D473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114</w:t>
            </w:r>
          </w:p>
        </w:tc>
        <w:tc>
          <w:tcPr>
            <w:tcW w:w="379" w:type="pct"/>
            <w:vAlign w:val="center"/>
          </w:tcPr>
          <w:p w14:paraId="685D3CB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555" w:type="pct"/>
            <w:vAlign w:val="center"/>
          </w:tcPr>
          <w:p w14:paraId="5BEF3F0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07" w:type="pct"/>
            <w:vAlign w:val="center"/>
          </w:tcPr>
          <w:p w14:paraId="0452B8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Imposto sobre Operações Financeiras (IOF)</w:t>
            </w:r>
          </w:p>
        </w:tc>
        <w:tc>
          <w:tcPr>
            <w:tcW w:w="505" w:type="pct"/>
            <w:vAlign w:val="center"/>
          </w:tcPr>
          <w:p w14:paraId="747369F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04" w:type="pct"/>
            <w:vAlign w:val="center"/>
          </w:tcPr>
          <w:p w14:paraId="0AB5B04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7737810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75D09F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752F85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050E8F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AA136A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5BB117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498F54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3083CFC8" w14:textId="77777777" w:rsidTr="00C41B1C">
        <w:trPr>
          <w:cantSplit/>
          <w:trHeight w:val="301"/>
        </w:trPr>
        <w:tc>
          <w:tcPr>
            <w:tcW w:w="177" w:type="pct"/>
            <w:vAlign w:val="center"/>
          </w:tcPr>
          <w:p w14:paraId="365FA1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115</w:t>
            </w:r>
          </w:p>
        </w:tc>
        <w:tc>
          <w:tcPr>
            <w:tcW w:w="379" w:type="pct"/>
            <w:vAlign w:val="center"/>
          </w:tcPr>
          <w:p w14:paraId="0DCDA7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premio total</w:t>
            </w:r>
          </w:p>
        </w:tc>
        <w:tc>
          <w:tcPr>
            <w:tcW w:w="555" w:type="pct"/>
            <w:vAlign w:val="center"/>
          </w:tcPr>
          <w:p w14:paraId="259D0E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valorPremioCobertura + valorPremioClausula + valorPremioServico + valorImpostoOperacaoFinanceira</w:t>
            </w:r>
          </w:p>
        </w:tc>
        <w:tc>
          <w:tcPr>
            <w:tcW w:w="707" w:type="pct"/>
            <w:vAlign w:val="center"/>
          </w:tcPr>
          <w:p w14:paraId="1550F1D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prêmio total</w:t>
            </w:r>
          </w:p>
        </w:tc>
        <w:tc>
          <w:tcPr>
            <w:tcW w:w="505" w:type="pct"/>
            <w:vAlign w:val="center"/>
          </w:tcPr>
          <w:p w14:paraId="5D5A4A4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BE04D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17129A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3FBB61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28FA92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2C59E8A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03F4F8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7DB718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89ED5F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0276BE2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4BC6FE1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116</w:t>
            </w:r>
          </w:p>
        </w:tc>
        <w:tc>
          <w:tcPr>
            <w:tcW w:w="379" w:type="pct"/>
            <w:vAlign w:val="center"/>
          </w:tcPr>
          <w:p w14:paraId="2C0E17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premio total</w:t>
            </w:r>
          </w:p>
        </w:tc>
        <w:tc>
          <w:tcPr>
            <w:tcW w:w="555" w:type="pct"/>
            <w:vAlign w:val="center"/>
          </w:tcPr>
          <w:p w14:paraId="33ACAD6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valorPremioCobertura + valorPremioClausula + valorPremioServico + valorImpostoOperacaoFinanceira</w:t>
            </w:r>
          </w:p>
        </w:tc>
        <w:tc>
          <w:tcPr>
            <w:tcW w:w="707" w:type="pct"/>
            <w:vAlign w:val="center"/>
          </w:tcPr>
          <w:p w14:paraId="02858B0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Valor de restituição (quando o valor do prêmio for negativo)</w:t>
            </w:r>
          </w:p>
        </w:tc>
        <w:tc>
          <w:tcPr>
            <w:tcW w:w="505" w:type="pct"/>
            <w:vAlign w:val="center"/>
          </w:tcPr>
          <w:p w14:paraId="58329A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286B6FD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3CAE895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ED86AB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À direita</w:t>
            </w:r>
          </w:p>
        </w:tc>
        <w:tc>
          <w:tcPr>
            <w:tcW w:w="505" w:type="pct"/>
            <w:vAlign w:val="center"/>
          </w:tcPr>
          <w:p w14:paraId="1F837FB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999.999,99</w:t>
            </w: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br/>
            </w: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br/>
              <w:t>(Exibir o valor positivo)</w:t>
            </w:r>
          </w:p>
        </w:tc>
        <w:tc>
          <w:tcPr>
            <w:tcW w:w="304" w:type="pct"/>
            <w:vAlign w:val="center"/>
          </w:tcPr>
          <w:p w14:paraId="12C886E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1EAF39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1D90259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3DFE4EF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B34A6" w:rsidRPr="00712B59" w14:paraId="7BF550C3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6362B25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117</w:t>
            </w:r>
          </w:p>
        </w:tc>
        <w:tc>
          <w:tcPr>
            <w:tcW w:w="379" w:type="pct"/>
            <w:vAlign w:val="center"/>
          </w:tcPr>
          <w:p w14:paraId="5C617DE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codigo forma pagamento</w:t>
            </w:r>
          </w:p>
        </w:tc>
        <w:tc>
          <w:tcPr>
            <w:tcW w:w="555" w:type="pct"/>
            <w:vAlign w:val="center"/>
          </w:tcPr>
          <w:p w14:paraId="2327611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pgtfrmcod</w:t>
            </w:r>
          </w:p>
        </w:tc>
        <w:tc>
          <w:tcPr>
            <w:tcW w:w="707" w:type="pct"/>
            <w:vAlign w:val="center"/>
          </w:tcPr>
          <w:p w14:paraId="38C420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Código da forma de pagamento selecionada</w:t>
            </w:r>
          </w:p>
        </w:tc>
        <w:tc>
          <w:tcPr>
            <w:tcW w:w="505" w:type="pct"/>
            <w:vAlign w:val="center"/>
          </w:tcPr>
          <w:p w14:paraId="5720698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17C55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reekpgtfrm</w:t>
            </w:r>
          </w:p>
        </w:tc>
        <w:tc>
          <w:tcPr>
            <w:tcW w:w="252" w:type="pct"/>
            <w:vAlign w:val="center"/>
          </w:tcPr>
          <w:p w14:paraId="69F74E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NUMBER(4)</w:t>
            </w:r>
          </w:p>
        </w:tc>
        <w:tc>
          <w:tcPr>
            <w:tcW w:w="505" w:type="pct"/>
            <w:vAlign w:val="center"/>
          </w:tcPr>
          <w:p w14:paraId="4F84280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C00940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D3A765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6DB36E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2D7394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5BE2D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5DFEDFD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0D283D5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118</w:t>
            </w:r>
          </w:p>
        </w:tc>
        <w:tc>
          <w:tcPr>
            <w:tcW w:w="379" w:type="pct"/>
            <w:vAlign w:val="center"/>
          </w:tcPr>
          <w:p w14:paraId="5BC690E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forma pagamento (codigo meio pagamento demais parcelas)</w:t>
            </w:r>
          </w:p>
        </w:tc>
        <w:tc>
          <w:tcPr>
            <w:tcW w:w="555" w:type="pct"/>
            <w:vAlign w:val="center"/>
          </w:tcPr>
          <w:p w14:paraId="6BB25E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pgtfrmnom (pardmipgtmiocod)</w:t>
            </w:r>
          </w:p>
        </w:tc>
        <w:tc>
          <w:tcPr>
            <w:tcW w:w="707" w:type="pct"/>
            <w:vAlign w:val="center"/>
          </w:tcPr>
          <w:p w14:paraId="34DDCB1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forma de pagamento do seguro</w:t>
            </w:r>
          </w:p>
        </w:tc>
        <w:tc>
          <w:tcPr>
            <w:tcW w:w="505" w:type="pct"/>
            <w:vAlign w:val="center"/>
          </w:tcPr>
          <w:p w14:paraId="3BC4706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A189A0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reekpgtfrm</w:t>
            </w:r>
          </w:p>
        </w:tc>
        <w:tc>
          <w:tcPr>
            <w:tcW w:w="252" w:type="pct"/>
            <w:vAlign w:val="center"/>
          </w:tcPr>
          <w:p w14:paraId="1CD9AF0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61C40B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4EC580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59FA7F7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9F9513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CADD2B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37AB78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67E3AB3F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2ABA00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119</w:t>
            </w:r>
          </w:p>
        </w:tc>
        <w:tc>
          <w:tcPr>
            <w:tcW w:w="379" w:type="pct"/>
            <w:vAlign w:val="center"/>
          </w:tcPr>
          <w:p w14:paraId="3CABE62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nome forma pagamento (codigo meio pagamento primeira parcela)</w:t>
            </w:r>
          </w:p>
        </w:tc>
        <w:tc>
          <w:tcPr>
            <w:tcW w:w="555" w:type="pct"/>
            <w:vAlign w:val="center"/>
          </w:tcPr>
          <w:p w14:paraId="29A8D96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pgtfrmnom (parpripgtmiocod)</w:t>
            </w:r>
          </w:p>
        </w:tc>
        <w:tc>
          <w:tcPr>
            <w:tcW w:w="707" w:type="pct"/>
            <w:vAlign w:val="center"/>
          </w:tcPr>
          <w:p w14:paraId="4DAA2F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Descrição da forma de pagamento da primeira parcela do seguro</w:t>
            </w:r>
          </w:p>
        </w:tc>
        <w:tc>
          <w:tcPr>
            <w:tcW w:w="505" w:type="pct"/>
            <w:vAlign w:val="center"/>
          </w:tcPr>
          <w:p w14:paraId="14EB042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70A260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reekpgtfrm</w:t>
            </w:r>
          </w:p>
        </w:tc>
        <w:tc>
          <w:tcPr>
            <w:tcW w:w="252" w:type="pct"/>
            <w:vAlign w:val="center"/>
          </w:tcPr>
          <w:p w14:paraId="7B62A62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28DE3F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86E551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304" w:type="pct"/>
            <w:vAlign w:val="center"/>
          </w:tcPr>
          <w:p w14:paraId="6BC22FB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3AD3E5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83D9F1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F0D2F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DB36A3A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242D6BD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120</w:t>
            </w:r>
          </w:p>
        </w:tc>
        <w:tc>
          <w:tcPr>
            <w:tcW w:w="379" w:type="pct"/>
            <w:vAlign w:val="center"/>
          </w:tcPr>
          <w:p w14:paraId="7D8E52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primeira parcela</w:t>
            </w:r>
          </w:p>
        </w:tc>
        <w:tc>
          <w:tcPr>
            <w:tcW w:w="555" w:type="pct"/>
            <w:vAlign w:val="center"/>
          </w:tcPr>
          <w:p w14:paraId="580476DA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parvlr</w:t>
            </w:r>
          </w:p>
        </w:tc>
        <w:tc>
          <w:tcPr>
            <w:tcW w:w="707" w:type="pct"/>
            <w:vAlign w:val="center"/>
          </w:tcPr>
          <w:p w14:paraId="3E5061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da primeira parcela</w:t>
            </w:r>
          </w:p>
        </w:tc>
        <w:tc>
          <w:tcPr>
            <w:tcW w:w="505" w:type="pct"/>
            <w:vAlign w:val="center"/>
          </w:tcPr>
          <w:p w14:paraId="2CCBE3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4ED297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395CCFF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38A200E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A0897A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76AE81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FBC9F3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235141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94F992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26E6AA88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56FEEC9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121</w:t>
            </w:r>
          </w:p>
        </w:tc>
        <w:tc>
          <w:tcPr>
            <w:tcW w:w="379" w:type="pct"/>
            <w:vAlign w:val="center"/>
          </w:tcPr>
          <w:p w14:paraId="0CC8300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demais parcelas</w:t>
            </w:r>
          </w:p>
        </w:tc>
        <w:tc>
          <w:tcPr>
            <w:tcW w:w="555" w:type="pct"/>
            <w:vAlign w:val="center"/>
          </w:tcPr>
          <w:p w14:paraId="76E86DF0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parvlr2</w:t>
            </w:r>
          </w:p>
        </w:tc>
        <w:tc>
          <w:tcPr>
            <w:tcW w:w="707" w:type="pct"/>
            <w:vAlign w:val="center"/>
          </w:tcPr>
          <w:p w14:paraId="4DCE7CC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das parcelas, com exceção da primeira parcela</w:t>
            </w:r>
          </w:p>
        </w:tc>
        <w:tc>
          <w:tcPr>
            <w:tcW w:w="505" w:type="pct"/>
            <w:vAlign w:val="center"/>
          </w:tcPr>
          <w:p w14:paraId="0594FFF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02C3FE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7C9C825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B4051D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D916F9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1F73BC3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6077BB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821119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7AD85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43B936C9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7A28FDF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122</w:t>
            </w:r>
          </w:p>
        </w:tc>
        <w:tc>
          <w:tcPr>
            <w:tcW w:w="379" w:type="pct"/>
            <w:vAlign w:val="center"/>
          </w:tcPr>
          <w:p w14:paraId="11A4EA4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adicional fracionamento</w:t>
            </w:r>
          </w:p>
        </w:tc>
        <w:tc>
          <w:tcPr>
            <w:tcW w:w="555" w:type="pct"/>
            <w:vAlign w:val="center"/>
          </w:tcPr>
          <w:p w14:paraId="7EBC093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valorAdicionalFracionamento</w:t>
            </w:r>
          </w:p>
        </w:tc>
        <w:tc>
          <w:tcPr>
            <w:tcW w:w="707" w:type="pct"/>
            <w:vAlign w:val="center"/>
          </w:tcPr>
          <w:p w14:paraId="0EBB87D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dos juros decorrentes do parcelamento</w:t>
            </w:r>
          </w:p>
        </w:tc>
        <w:tc>
          <w:tcPr>
            <w:tcW w:w="505" w:type="pct"/>
            <w:vAlign w:val="center"/>
          </w:tcPr>
          <w:p w14:paraId="4B57D1F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04" w:type="pct"/>
            <w:vAlign w:val="center"/>
          </w:tcPr>
          <w:p w14:paraId="031F0923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58AE48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3128C63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448F0C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7D495F4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2D9ED7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D785FB9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DFD26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77F99A3C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3377A6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123</w:t>
            </w:r>
          </w:p>
        </w:tc>
        <w:tc>
          <w:tcPr>
            <w:tcW w:w="379" w:type="pct"/>
            <w:vAlign w:val="center"/>
          </w:tcPr>
          <w:p w14:paraId="103C0C9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555" w:type="pct"/>
            <w:vAlign w:val="center"/>
          </w:tcPr>
          <w:p w14:paraId="6ABADEC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07" w:type="pct"/>
            <w:vAlign w:val="center"/>
          </w:tcPr>
          <w:p w14:paraId="1E00884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Imposto sobre Operações Financeiras (IOF)</w:t>
            </w:r>
          </w:p>
        </w:tc>
        <w:tc>
          <w:tcPr>
            <w:tcW w:w="505" w:type="pct"/>
            <w:vAlign w:val="center"/>
          </w:tcPr>
          <w:p w14:paraId="1578D06E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04" w:type="pct"/>
            <w:vAlign w:val="center"/>
          </w:tcPr>
          <w:p w14:paraId="56E0CE1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0950640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C199E61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2DDDE08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33FB8D7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46EA95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463D87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573D685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B34A6" w:rsidRPr="00712B59" w14:paraId="1A9E63EA" w14:textId="77777777" w:rsidTr="00C41B1C">
        <w:trPr>
          <w:cantSplit/>
          <w:trHeight w:val="301"/>
        </w:trPr>
        <w:tc>
          <w:tcPr>
            <w:tcW w:w="177" w:type="pct"/>
            <w:shd w:val="clear" w:color="auto" w:fill="auto"/>
            <w:vAlign w:val="center"/>
          </w:tcPr>
          <w:p w14:paraId="3D9EDB9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124</w:t>
            </w:r>
          </w:p>
        </w:tc>
        <w:tc>
          <w:tcPr>
            <w:tcW w:w="379" w:type="pct"/>
            <w:vAlign w:val="center"/>
          </w:tcPr>
          <w:p w14:paraId="125C24ED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encargo</w:t>
            </w:r>
          </w:p>
        </w:tc>
        <w:tc>
          <w:tcPr>
            <w:tcW w:w="555" w:type="pct"/>
            <w:vAlign w:val="center"/>
          </w:tcPr>
          <w:p w14:paraId="74015A7B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valorEncargo</w:t>
            </w:r>
          </w:p>
        </w:tc>
        <w:tc>
          <w:tcPr>
            <w:tcW w:w="707" w:type="pct"/>
            <w:vAlign w:val="center"/>
          </w:tcPr>
          <w:p w14:paraId="72F91E5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Valor do encargo</w:t>
            </w:r>
          </w:p>
        </w:tc>
        <w:tc>
          <w:tcPr>
            <w:tcW w:w="505" w:type="pct"/>
            <w:vAlign w:val="center"/>
          </w:tcPr>
          <w:p w14:paraId="5A0DBA9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04" w:type="pct"/>
            <w:vAlign w:val="center"/>
          </w:tcPr>
          <w:p w14:paraId="5BBCC5C4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73FBDAE6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0099C9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2BC85FFC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4117234F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FB26298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97D3357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3276D72" w14:textId="77777777" w:rsidR="00BB34A6" w:rsidRPr="00712B59" w:rsidRDefault="00BB34A6" w:rsidP="00C41B1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12B5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</w:tbl>
    <w:p w14:paraId="44911B6A" w14:textId="77777777" w:rsidR="00BB34A6" w:rsidRDefault="00BB34A6" w:rsidP="00EE4C98">
      <w:bookmarkStart w:id="14" w:name="_GoBack"/>
      <w:bookmarkEnd w:id="14"/>
    </w:p>
    <w:p w14:paraId="55F8E774" w14:textId="77777777" w:rsidR="00E83FB0" w:rsidRDefault="00E83FB0" w:rsidP="00E83FB0">
      <w:pPr>
        <w:pStyle w:val="Heading2"/>
      </w:pPr>
      <w:r>
        <w:t>Informação do Rodapé</w:t>
      </w:r>
    </w:p>
    <w:tbl>
      <w:tblPr>
        <w:tblW w:w="508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5"/>
        <w:gridCol w:w="2028"/>
        <w:gridCol w:w="5012"/>
        <w:gridCol w:w="1486"/>
        <w:gridCol w:w="1701"/>
        <w:gridCol w:w="851"/>
        <w:gridCol w:w="851"/>
        <w:gridCol w:w="992"/>
        <w:gridCol w:w="709"/>
      </w:tblGrid>
      <w:tr w:rsidR="00E83FB0" w:rsidRPr="00787F9E" w14:paraId="18D52A07" w14:textId="77777777" w:rsidTr="00E83FB0">
        <w:trPr>
          <w:cantSplit/>
          <w:trHeight w:val="709"/>
          <w:tblHeader/>
        </w:trPr>
        <w:tc>
          <w:tcPr>
            <w:tcW w:w="192" w:type="pct"/>
            <w:shd w:val="pct25" w:color="auto" w:fill="auto"/>
            <w:vAlign w:val="center"/>
          </w:tcPr>
          <w:p w14:paraId="48D42794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ID</w:t>
            </w:r>
          </w:p>
        </w:tc>
        <w:tc>
          <w:tcPr>
            <w:tcW w:w="715" w:type="pct"/>
            <w:shd w:val="pct25" w:color="auto" w:fill="auto"/>
            <w:vAlign w:val="center"/>
          </w:tcPr>
          <w:p w14:paraId="0DFF3BD3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Campo</w:t>
            </w:r>
          </w:p>
        </w:tc>
        <w:tc>
          <w:tcPr>
            <w:tcW w:w="1768" w:type="pct"/>
            <w:shd w:val="pct25" w:color="auto" w:fill="auto"/>
            <w:vAlign w:val="center"/>
          </w:tcPr>
          <w:p w14:paraId="13A6C614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Informação Campo</w:t>
            </w:r>
          </w:p>
        </w:tc>
        <w:tc>
          <w:tcPr>
            <w:tcW w:w="524" w:type="pct"/>
            <w:shd w:val="pct25" w:color="auto" w:fill="auto"/>
            <w:vAlign w:val="center"/>
          </w:tcPr>
          <w:p w14:paraId="00099821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Posicionamento Campo</w:t>
            </w:r>
          </w:p>
        </w:tc>
        <w:tc>
          <w:tcPr>
            <w:tcW w:w="600" w:type="pct"/>
            <w:shd w:val="pct25" w:color="auto" w:fill="auto"/>
            <w:vAlign w:val="center"/>
          </w:tcPr>
          <w:p w14:paraId="0B1DD992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Comportamento/ Formatação Campo</w:t>
            </w:r>
          </w:p>
        </w:tc>
        <w:tc>
          <w:tcPr>
            <w:tcW w:w="300" w:type="pct"/>
            <w:shd w:val="pct25" w:color="auto" w:fill="auto"/>
            <w:vAlign w:val="center"/>
          </w:tcPr>
          <w:p w14:paraId="133076A2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Tipo  Fonte</w:t>
            </w:r>
          </w:p>
        </w:tc>
        <w:tc>
          <w:tcPr>
            <w:tcW w:w="300" w:type="pct"/>
            <w:shd w:val="pct25" w:color="auto" w:fill="auto"/>
            <w:vAlign w:val="center"/>
          </w:tcPr>
          <w:p w14:paraId="4543D5A6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Cor  Fonte</w:t>
            </w:r>
          </w:p>
        </w:tc>
        <w:tc>
          <w:tcPr>
            <w:tcW w:w="350" w:type="pct"/>
            <w:shd w:val="pct25" w:color="auto" w:fill="auto"/>
            <w:vAlign w:val="center"/>
          </w:tcPr>
          <w:p w14:paraId="56681CCF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Tamanho Fonte</w:t>
            </w:r>
          </w:p>
        </w:tc>
        <w:tc>
          <w:tcPr>
            <w:tcW w:w="250" w:type="pct"/>
            <w:shd w:val="pct25" w:color="auto" w:fill="auto"/>
            <w:vAlign w:val="center"/>
          </w:tcPr>
          <w:p w14:paraId="73262137" w14:textId="77777777" w:rsidR="00E83FB0" w:rsidRPr="00787F9E" w:rsidRDefault="00E83FB0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Estilo Fonte</w:t>
            </w:r>
          </w:p>
        </w:tc>
      </w:tr>
      <w:tr w:rsidR="00E83FB0" w:rsidRPr="00787F9E" w14:paraId="66F728A8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4BA098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</w:t>
            </w:r>
          </w:p>
        </w:tc>
        <w:tc>
          <w:tcPr>
            <w:tcW w:w="715" w:type="pct"/>
            <w:vAlign w:val="center"/>
          </w:tcPr>
          <w:p w14:paraId="300BBE8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1</w:t>
            </w:r>
          </w:p>
        </w:tc>
        <w:tc>
          <w:tcPr>
            <w:tcW w:w="1768" w:type="pct"/>
            <w:vAlign w:val="center"/>
          </w:tcPr>
          <w:p w14:paraId="4D9A30D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SAC:</w:t>
            </w:r>
          </w:p>
        </w:tc>
        <w:tc>
          <w:tcPr>
            <w:tcW w:w="524" w:type="pct"/>
            <w:vAlign w:val="center"/>
          </w:tcPr>
          <w:p w14:paraId="2F5181F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 xml:space="preserve">Centralizado </w:t>
            </w:r>
          </w:p>
        </w:tc>
        <w:tc>
          <w:tcPr>
            <w:tcW w:w="600" w:type="pct"/>
            <w:vAlign w:val="center"/>
          </w:tcPr>
          <w:p w14:paraId="64F418A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0363A24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20555A2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05716F2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6BC1055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2E9B5D13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32DFA2A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2</w:t>
            </w:r>
          </w:p>
        </w:tc>
        <w:tc>
          <w:tcPr>
            <w:tcW w:w="715" w:type="pct"/>
            <w:vAlign w:val="center"/>
          </w:tcPr>
          <w:p w14:paraId="486FB08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1</w:t>
            </w:r>
          </w:p>
        </w:tc>
        <w:tc>
          <w:tcPr>
            <w:tcW w:w="1768" w:type="pct"/>
            <w:vAlign w:val="center"/>
          </w:tcPr>
          <w:p w14:paraId="7FD4901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0800 727 2765</w:t>
            </w:r>
          </w:p>
        </w:tc>
        <w:tc>
          <w:tcPr>
            <w:tcW w:w="524" w:type="pct"/>
            <w:vAlign w:val="center"/>
          </w:tcPr>
          <w:p w14:paraId="18A8F37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2491C52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0745FCC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22FE54C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12080A6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5983C14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247ABEA8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194E5AE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lastRenderedPageBreak/>
              <w:t>3</w:t>
            </w:r>
          </w:p>
        </w:tc>
        <w:tc>
          <w:tcPr>
            <w:tcW w:w="715" w:type="pct"/>
            <w:vAlign w:val="center"/>
          </w:tcPr>
          <w:p w14:paraId="6E02F25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2</w:t>
            </w:r>
          </w:p>
        </w:tc>
        <w:tc>
          <w:tcPr>
            <w:tcW w:w="1768" w:type="pct"/>
            <w:vAlign w:val="center"/>
          </w:tcPr>
          <w:p w14:paraId="0217CEF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(informação, reclamação e cancelamento)</w:t>
            </w:r>
          </w:p>
        </w:tc>
        <w:tc>
          <w:tcPr>
            <w:tcW w:w="524" w:type="pct"/>
            <w:vAlign w:val="center"/>
          </w:tcPr>
          <w:p w14:paraId="666ADD9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2CC32B1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565813C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0BFB82A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4ACFED7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25D62CA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059F0229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13F1064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4</w:t>
            </w:r>
          </w:p>
        </w:tc>
        <w:tc>
          <w:tcPr>
            <w:tcW w:w="715" w:type="pct"/>
            <w:vAlign w:val="center"/>
          </w:tcPr>
          <w:p w14:paraId="208AA41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1</w:t>
            </w:r>
          </w:p>
        </w:tc>
        <w:tc>
          <w:tcPr>
            <w:tcW w:w="1768" w:type="pct"/>
            <w:vAlign w:val="center"/>
          </w:tcPr>
          <w:p w14:paraId="01C4E49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24" w:type="pct"/>
            <w:vAlign w:val="center"/>
          </w:tcPr>
          <w:p w14:paraId="7982221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1063814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5463BAB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10FDE4B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773C97E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6A9C34B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6E917161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022A2C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5</w:t>
            </w:r>
          </w:p>
        </w:tc>
        <w:tc>
          <w:tcPr>
            <w:tcW w:w="715" w:type="pct"/>
            <w:vAlign w:val="center"/>
          </w:tcPr>
          <w:p w14:paraId="0BCB9BD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2</w:t>
            </w:r>
          </w:p>
        </w:tc>
        <w:tc>
          <w:tcPr>
            <w:tcW w:w="1768" w:type="pct"/>
            <w:vAlign w:val="center"/>
          </w:tcPr>
          <w:p w14:paraId="1D27328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0800 727 8736</w:t>
            </w:r>
          </w:p>
        </w:tc>
        <w:tc>
          <w:tcPr>
            <w:tcW w:w="524" w:type="pct"/>
            <w:vAlign w:val="center"/>
          </w:tcPr>
          <w:p w14:paraId="03C9EBD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746A451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2BE8777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103BE56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64DD4E3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190EF9C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0AFB6B50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5CB77C8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715" w:type="pct"/>
            <w:vAlign w:val="center"/>
          </w:tcPr>
          <w:p w14:paraId="0630AB8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3</w:t>
            </w:r>
          </w:p>
        </w:tc>
        <w:tc>
          <w:tcPr>
            <w:tcW w:w="1768" w:type="pct"/>
            <w:vAlign w:val="center"/>
          </w:tcPr>
          <w:p w14:paraId="1431DA4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(atendimento exclusivo para pessoas com deficiência auditiva)</w:t>
            </w:r>
          </w:p>
        </w:tc>
        <w:tc>
          <w:tcPr>
            <w:tcW w:w="524" w:type="pct"/>
            <w:vAlign w:val="center"/>
          </w:tcPr>
          <w:p w14:paraId="5790778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5C46D27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2405A15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070C16C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75D16C6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7E39D05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589E2788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6A50825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7</w:t>
            </w:r>
          </w:p>
        </w:tc>
        <w:tc>
          <w:tcPr>
            <w:tcW w:w="715" w:type="pct"/>
            <w:vAlign w:val="center"/>
          </w:tcPr>
          <w:p w14:paraId="2DA5899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2</w:t>
            </w:r>
          </w:p>
        </w:tc>
        <w:tc>
          <w:tcPr>
            <w:tcW w:w="1768" w:type="pct"/>
            <w:vAlign w:val="center"/>
          </w:tcPr>
          <w:p w14:paraId="429B557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24" w:type="pct"/>
            <w:vAlign w:val="center"/>
          </w:tcPr>
          <w:p w14:paraId="5C2AB59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6D85F36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46D8303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6EBF11A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3316670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7D7A51B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450886F2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65F7A0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8</w:t>
            </w:r>
          </w:p>
        </w:tc>
        <w:tc>
          <w:tcPr>
            <w:tcW w:w="715" w:type="pct"/>
            <w:vAlign w:val="center"/>
          </w:tcPr>
          <w:p w14:paraId="57D92E6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4</w:t>
            </w:r>
          </w:p>
        </w:tc>
        <w:tc>
          <w:tcPr>
            <w:tcW w:w="1768" w:type="pct"/>
            <w:vAlign w:val="center"/>
          </w:tcPr>
          <w:p w14:paraId="41D68A7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Solicitação de serviços/sinistro:</w:t>
            </w:r>
          </w:p>
        </w:tc>
        <w:tc>
          <w:tcPr>
            <w:tcW w:w="524" w:type="pct"/>
            <w:vAlign w:val="center"/>
          </w:tcPr>
          <w:p w14:paraId="5E8B285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1B983A8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3A0AE0A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4E585D2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2EFB554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7B0334A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62E077E4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732DD17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9</w:t>
            </w:r>
          </w:p>
        </w:tc>
        <w:tc>
          <w:tcPr>
            <w:tcW w:w="715" w:type="pct"/>
            <w:vAlign w:val="center"/>
          </w:tcPr>
          <w:p w14:paraId="3FC8F2F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3</w:t>
            </w:r>
          </w:p>
        </w:tc>
        <w:tc>
          <w:tcPr>
            <w:tcW w:w="1768" w:type="pct"/>
            <w:vAlign w:val="center"/>
          </w:tcPr>
          <w:p w14:paraId="1B1D744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3365-3110</w:t>
            </w:r>
          </w:p>
        </w:tc>
        <w:tc>
          <w:tcPr>
            <w:tcW w:w="524" w:type="pct"/>
            <w:vAlign w:val="center"/>
          </w:tcPr>
          <w:p w14:paraId="54018D8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5A9F121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2385CFF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5F88789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11864F3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689979B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1CA1686C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5864480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10</w:t>
            </w:r>
          </w:p>
        </w:tc>
        <w:tc>
          <w:tcPr>
            <w:tcW w:w="715" w:type="pct"/>
            <w:vAlign w:val="center"/>
          </w:tcPr>
          <w:p w14:paraId="1A2D465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5</w:t>
            </w:r>
          </w:p>
        </w:tc>
        <w:tc>
          <w:tcPr>
            <w:tcW w:w="1768" w:type="pct"/>
            <w:vAlign w:val="center"/>
          </w:tcPr>
          <w:p w14:paraId="55EF1CE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(Gde. São Paulo)</w:t>
            </w:r>
          </w:p>
        </w:tc>
        <w:tc>
          <w:tcPr>
            <w:tcW w:w="524" w:type="pct"/>
            <w:vAlign w:val="center"/>
          </w:tcPr>
          <w:p w14:paraId="513428A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59084FA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2EE3BFD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7243413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192AD2D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1AE6A05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3C87FE5A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772FA9A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11</w:t>
            </w:r>
          </w:p>
        </w:tc>
        <w:tc>
          <w:tcPr>
            <w:tcW w:w="715" w:type="pct"/>
            <w:vAlign w:val="center"/>
          </w:tcPr>
          <w:p w14:paraId="7A8C9B9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3</w:t>
            </w:r>
          </w:p>
        </w:tc>
        <w:tc>
          <w:tcPr>
            <w:tcW w:w="1768" w:type="pct"/>
            <w:vAlign w:val="center"/>
          </w:tcPr>
          <w:p w14:paraId="7F3A294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24" w:type="pct"/>
            <w:vAlign w:val="center"/>
          </w:tcPr>
          <w:p w14:paraId="754F5E6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00E5001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6C4048A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792FABD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34DF806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7D4E365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34DAC6C9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8358CA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12</w:t>
            </w:r>
          </w:p>
        </w:tc>
        <w:tc>
          <w:tcPr>
            <w:tcW w:w="715" w:type="pct"/>
            <w:vAlign w:val="center"/>
          </w:tcPr>
          <w:p w14:paraId="4961A0D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4</w:t>
            </w:r>
          </w:p>
        </w:tc>
        <w:tc>
          <w:tcPr>
            <w:tcW w:w="1768" w:type="pct"/>
            <w:vAlign w:val="center"/>
          </w:tcPr>
          <w:p w14:paraId="4164E89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0800 727 8118</w:t>
            </w:r>
          </w:p>
        </w:tc>
        <w:tc>
          <w:tcPr>
            <w:tcW w:w="524" w:type="pct"/>
            <w:vAlign w:val="center"/>
          </w:tcPr>
          <w:p w14:paraId="573CE74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5681DF5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4F6113A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5A3C80E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5E2917F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6988817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387CCCF1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808D4B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13</w:t>
            </w:r>
          </w:p>
        </w:tc>
        <w:tc>
          <w:tcPr>
            <w:tcW w:w="715" w:type="pct"/>
            <w:vAlign w:val="center"/>
          </w:tcPr>
          <w:p w14:paraId="15D5B6E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6</w:t>
            </w:r>
          </w:p>
        </w:tc>
        <w:tc>
          <w:tcPr>
            <w:tcW w:w="1768" w:type="pct"/>
            <w:vAlign w:val="center"/>
          </w:tcPr>
          <w:p w14:paraId="42D6221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(Demais Localidades)</w:t>
            </w:r>
          </w:p>
        </w:tc>
        <w:tc>
          <w:tcPr>
            <w:tcW w:w="524" w:type="pct"/>
            <w:vAlign w:val="center"/>
          </w:tcPr>
          <w:p w14:paraId="2BE5CCD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29EFB50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6BFFFF5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56F2AE5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37178A2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1D1B399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787F9E" w14:paraId="204D1200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26CEFBCA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14</w:t>
            </w:r>
          </w:p>
        </w:tc>
        <w:tc>
          <w:tcPr>
            <w:tcW w:w="715" w:type="pct"/>
            <w:vAlign w:val="center"/>
          </w:tcPr>
          <w:p w14:paraId="6D9E3DB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7</w:t>
            </w:r>
          </w:p>
        </w:tc>
        <w:tc>
          <w:tcPr>
            <w:tcW w:w="1768" w:type="pct"/>
            <w:vAlign w:val="center"/>
          </w:tcPr>
          <w:p w14:paraId="6AB34ED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Ouvidoria:</w:t>
            </w:r>
          </w:p>
        </w:tc>
        <w:tc>
          <w:tcPr>
            <w:tcW w:w="524" w:type="pct"/>
            <w:vAlign w:val="center"/>
          </w:tcPr>
          <w:p w14:paraId="7BE40CD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76CD1DD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35FED8F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0CD71C9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33703C39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73C3241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5C91F83B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47B85CF2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15</w:t>
            </w:r>
          </w:p>
        </w:tc>
        <w:tc>
          <w:tcPr>
            <w:tcW w:w="715" w:type="pct"/>
            <w:vAlign w:val="center"/>
          </w:tcPr>
          <w:p w14:paraId="06D28CA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5</w:t>
            </w:r>
          </w:p>
        </w:tc>
        <w:tc>
          <w:tcPr>
            <w:tcW w:w="1768" w:type="pct"/>
            <w:vAlign w:val="center"/>
          </w:tcPr>
          <w:p w14:paraId="566B9DB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0800 727 1184</w:t>
            </w:r>
          </w:p>
        </w:tc>
        <w:tc>
          <w:tcPr>
            <w:tcW w:w="524" w:type="pct"/>
            <w:vAlign w:val="center"/>
          </w:tcPr>
          <w:p w14:paraId="798F5424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0A9BEC4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1AC43BB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753449E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7203FC01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1DE7B185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E83FB0" w:rsidRPr="00787F9E" w14:paraId="0AF6BBE0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66ECE31F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lastRenderedPageBreak/>
              <w:t>16</w:t>
            </w:r>
          </w:p>
        </w:tc>
        <w:tc>
          <w:tcPr>
            <w:tcW w:w="715" w:type="pct"/>
            <w:vAlign w:val="center"/>
          </w:tcPr>
          <w:p w14:paraId="28D2077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8</w:t>
            </w:r>
          </w:p>
        </w:tc>
        <w:tc>
          <w:tcPr>
            <w:tcW w:w="1768" w:type="pct"/>
            <w:vAlign w:val="center"/>
          </w:tcPr>
          <w:p w14:paraId="1C75F71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Site:</w:t>
            </w:r>
          </w:p>
        </w:tc>
        <w:tc>
          <w:tcPr>
            <w:tcW w:w="524" w:type="pct"/>
            <w:vAlign w:val="center"/>
          </w:tcPr>
          <w:p w14:paraId="7495EFE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3722092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2FC5DD8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54D0855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5E99549E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3B5019B3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E83FB0" w:rsidRPr="00603961" w14:paraId="6C08FB4E" w14:textId="77777777" w:rsidTr="00E83FB0">
        <w:trPr>
          <w:cantSplit/>
          <w:trHeight w:val="301"/>
        </w:trPr>
        <w:tc>
          <w:tcPr>
            <w:tcW w:w="192" w:type="pct"/>
            <w:vAlign w:val="center"/>
          </w:tcPr>
          <w:p w14:paraId="36923DA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17</w:t>
            </w:r>
          </w:p>
        </w:tc>
        <w:tc>
          <w:tcPr>
            <w:tcW w:w="715" w:type="pct"/>
            <w:vAlign w:val="center"/>
          </w:tcPr>
          <w:p w14:paraId="235492ED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9</w:t>
            </w:r>
          </w:p>
        </w:tc>
        <w:tc>
          <w:tcPr>
            <w:tcW w:w="1768" w:type="pct"/>
            <w:vAlign w:val="center"/>
          </w:tcPr>
          <w:p w14:paraId="7E9564B6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www.portoseguro.com.br</w:t>
            </w:r>
          </w:p>
        </w:tc>
        <w:tc>
          <w:tcPr>
            <w:tcW w:w="524" w:type="pct"/>
            <w:vAlign w:val="center"/>
          </w:tcPr>
          <w:p w14:paraId="4445996C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600" w:type="pct"/>
            <w:vAlign w:val="center"/>
          </w:tcPr>
          <w:p w14:paraId="3D1B8F17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0" w:type="pct"/>
            <w:vAlign w:val="center"/>
          </w:tcPr>
          <w:p w14:paraId="654D2A70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00" w:type="pct"/>
            <w:vAlign w:val="center"/>
          </w:tcPr>
          <w:p w14:paraId="5C61F6A8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0" w:type="pct"/>
            <w:vAlign w:val="center"/>
          </w:tcPr>
          <w:p w14:paraId="3540816B" w14:textId="77777777" w:rsidR="00E83FB0" w:rsidRPr="00787F9E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0" w:type="pct"/>
            <w:vAlign w:val="center"/>
          </w:tcPr>
          <w:p w14:paraId="06B1BF6A" w14:textId="77777777" w:rsidR="00E83FB0" w:rsidRDefault="00E83FB0" w:rsidP="00E83F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</w:tbl>
    <w:p w14:paraId="6D34CA47" w14:textId="77777777" w:rsidR="00E83FB0" w:rsidRPr="00EE4C98" w:rsidRDefault="00E83FB0" w:rsidP="00EE4C98"/>
    <w:p w14:paraId="070183A9" w14:textId="77777777" w:rsidR="00A15BAC" w:rsidRPr="00A433A7" w:rsidRDefault="00A15BAC" w:rsidP="00A15BAC">
      <w:pPr>
        <w:pStyle w:val="Heading2"/>
      </w:pPr>
      <w:bookmarkStart w:id="15" w:name="_Toc432151774"/>
      <w:r w:rsidRPr="00A433A7">
        <w:t>C</w:t>
      </w:r>
      <w:r w:rsidR="005A5E8E" w:rsidRPr="00A433A7">
        <w:t>ontrole, Ação</w:t>
      </w:r>
      <w:r w:rsidR="00A433A7">
        <w:t xml:space="preserve"> e </w:t>
      </w:r>
      <w:r w:rsidR="005A5E8E" w:rsidRPr="00A433A7">
        <w:t>Resposta</w:t>
      </w:r>
      <w:bookmarkEnd w:id="15"/>
    </w:p>
    <w:p w14:paraId="40EB2EA8" w14:textId="77777777" w:rsidR="00570C82" w:rsidRPr="00F10380" w:rsidRDefault="00570C82" w:rsidP="00570C82">
      <w:pPr>
        <w:pStyle w:val="ListParagraph"/>
        <w:numPr>
          <w:ilvl w:val="0"/>
          <w:numId w:val="19"/>
        </w:numPr>
        <w:rPr>
          <w:rFonts w:ascii="Arial" w:hAnsi="Arial"/>
          <w:sz w:val="22"/>
          <w:highlight w:val="cyan"/>
          <w:lang w:val="pt-PT"/>
        </w:rPr>
      </w:pPr>
      <w:r w:rsidRPr="00F10380">
        <w:rPr>
          <w:rFonts w:ascii="Arial" w:hAnsi="Arial"/>
          <w:sz w:val="22"/>
          <w:highlight w:val="cyan"/>
          <w:u w:val="single"/>
          <w:lang w:val="pt-PT"/>
        </w:rPr>
        <w:t>Regra para sequência da seção Objeto do Seguro:</w:t>
      </w:r>
    </w:p>
    <w:p w14:paraId="1969CB69" w14:textId="77777777" w:rsidR="00570C82" w:rsidRPr="00F10380" w:rsidRDefault="00570C82" w:rsidP="00570C82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9DC4F15" wp14:editId="13D2C20E">
                <wp:simplePos x="0" y="0"/>
                <wp:positionH relativeFrom="margin">
                  <wp:posOffset>2651125</wp:posOffset>
                </wp:positionH>
                <wp:positionV relativeFrom="paragraph">
                  <wp:posOffset>83820</wp:posOffset>
                </wp:positionV>
                <wp:extent cx="447675" cy="333375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C577F" w14:textId="77777777" w:rsidR="00C86A87" w:rsidRPr="008543AA" w:rsidRDefault="00C86A87" w:rsidP="00570C82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C4F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4" type="#_x0000_t202" style="position:absolute;left:0;text-align:left;margin-left:208.75pt;margin-top:6.6pt;width:35.25pt;height:26.2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" filled="f" stroked="f">
                <v:textbox>
                  <w:txbxContent>
                    <w:p w14:paraId="30DC577F" w14:textId="77777777" w:rsidR="00C86A87" w:rsidRPr="008543AA" w:rsidRDefault="00C86A87" w:rsidP="00570C82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>
                        <w:rPr>
                          <w:color w:val="FF0000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0380">
        <w:rPr>
          <w:noProof/>
          <w:highlight w:val="cya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76B5C72" wp14:editId="0CC62E3A">
                <wp:simplePos x="0" y="0"/>
                <wp:positionH relativeFrom="column">
                  <wp:posOffset>2515235</wp:posOffset>
                </wp:positionH>
                <wp:positionV relativeFrom="paragraph">
                  <wp:posOffset>125095</wp:posOffset>
                </wp:positionV>
                <wp:extent cx="0" cy="324000"/>
                <wp:effectExtent l="0" t="66675" r="9525" b="10477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E9C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2" o:spid="_x0000_s1026" type="#_x0000_t32" style="position:absolute;margin-left:198.05pt;margin-top:9.85pt;width:0;height:25.5pt;rotation:-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" strokecolor="red">
                <v:stroke endarrow="block"/>
              </v:shape>
            </w:pict>
          </mc:Fallback>
        </mc:AlternateContent>
      </w:r>
      <w:r w:rsidRPr="00F10380">
        <w:rPr>
          <w:noProof/>
          <w:highlight w:val="cyan"/>
        </w:rPr>
        <w:drawing>
          <wp:anchor distT="0" distB="0" distL="114300" distR="114300" simplePos="0" relativeHeight="251739136" behindDoc="0" locked="0" layoutInCell="1" allowOverlap="1" wp14:anchorId="29E80C03" wp14:editId="4621979F">
            <wp:simplePos x="0" y="0"/>
            <wp:positionH relativeFrom="column">
              <wp:posOffset>647700</wp:posOffset>
            </wp:positionH>
            <wp:positionV relativeFrom="paragraph">
              <wp:posOffset>86995</wp:posOffset>
            </wp:positionV>
            <wp:extent cx="1769369" cy="360000"/>
            <wp:effectExtent l="0" t="0" r="2540" b="254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36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D2F99" w14:textId="77777777" w:rsidR="00570C82" w:rsidRPr="00F10380" w:rsidRDefault="00570C82" w:rsidP="00570C82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C28203" wp14:editId="6E0258FF">
                <wp:simplePos x="0" y="0"/>
                <wp:positionH relativeFrom="column">
                  <wp:posOffset>1971675</wp:posOffset>
                </wp:positionH>
                <wp:positionV relativeFrom="paragraph">
                  <wp:posOffset>151765</wp:posOffset>
                </wp:positionV>
                <wp:extent cx="0" cy="324000"/>
                <wp:effectExtent l="76200" t="0" r="76200" b="5715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7D43" id="Straight Arrow Connector 263" o:spid="_x0000_s1026" type="#_x0000_t32" style="position:absolute;margin-left:155.25pt;margin-top:11.95pt;width:0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" strokecolor="red">
                <v:stroke endarrow="block"/>
              </v:shape>
            </w:pict>
          </mc:Fallback>
        </mc:AlternateContent>
      </w:r>
    </w:p>
    <w:p w14:paraId="3107B9C1" w14:textId="77777777" w:rsidR="00570C82" w:rsidRPr="00F10380" w:rsidRDefault="00570C82" w:rsidP="00570C82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B1D1968" wp14:editId="5664A4D7">
                <wp:simplePos x="0" y="0"/>
                <wp:positionH relativeFrom="margin">
                  <wp:posOffset>1838325</wp:posOffset>
                </wp:positionH>
                <wp:positionV relativeFrom="paragraph">
                  <wp:posOffset>127000</wp:posOffset>
                </wp:positionV>
                <wp:extent cx="447675" cy="3333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EB1B9" w14:textId="77777777" w:rsidR="00C86A87" w:rsidRPr="008543AA" w:rsidRDefault="00C86A87" w:rsidP="00570C82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 w:rsidRPr="008543AA"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D1968" id="_x0000_s1055" type="#_x0000_t202" style="position:absolute;left:0;text-align:left;margin-left:144.75pt;margin-top:10pt;width:35.25pt;height:26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" filled="f" stroked="f">
                <v:textbox>
                  <w:txbxContent>
                    <w:p w14:paraId="20DEB1B9" w14:textId="77777777" w:rsidR="00C86A87" w:rsidRPr="008543AA" w:rsidRDefault="00C86A87" w:rsidP="00570C82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 w:rsidRPr="008543AA">
                        <w:rPr>
                          <w:color w:val="FF0000"/>
                          <w:szCs w:val="1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EB4C" w14:textId="77777777" w:rsidR="00570C82" w:rsidRPr="00F10380" w:rsidRDefault="00570C82" w:rsidP="00570C82">
      <w:pPr>
        <w:rPr>
          <w:lang w:val="pt-PT"/>
        </w:rPr>
      </w:pPr>
      <w:r w:rsidRPr="00F10380">
        <w:rPr>
          <w:lang w:val="pt-PT"/>
        </w:rPr>
        <w:t xml:space="preserve">                                                   </w:t>
      </w:r>
    </w:p>
    <w:tbl>
      <w:tblPr>
        <w:tblW w:w="533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4"/>
        <w:gridCol w:w="1679"/>
        <w:gridCol w:w="3807"/>
        <w:gridCol w:w="1414"/>
        <w:gridCol w:w="1417"/>
        <w:gridCol w:w="1560"/>
        <w:gridCol w:w="1286"/>
        <w:gridCol w:w="1134"/>
        <w:gridCol w:w="1134"/>
        <w:gridCol w:w="839"/>
      </w:tblGrid>
      <w:tr w:rsidR="00570C82" w:rsidRPr="00F10380" w14:paraId="11676141" w14:textId="77777777" w:rsidTr="00E83FB0">
        <w:trPr>
          <w:cantSplit/>
          <w:trHeight w:val="327"/>
          <w:tblHeader/>
        </w:trPr>
        <w:tc>
          <w:tcPr>
            <w:tcW w:w="206" w:type="pct"/>
            <w:shd w:val="pct25" w:color="auto" w:fill="auto"/>
            <w:vAlign w:val="center"/>
          </w:tcPr>
          <w:p w14:paraId="63E86F57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lastRenderedPageBreak/>
              <w:t>ID</w:t>
            </w:r>
          </w:p>
        </w:tc>
        <w:tc>
          <w:tcPr>
            <w:tcW w:w="564" w:type="pct"/>
            <w:shd w:val="pct25" w:color="auto" w:fill="auto"/>
            <w:vAlign w:val="center"/>
          </w:tcPr>
          <w:p w14:paraId="6704474D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 xml:space="preserve">Campo </w:t>
            </w:r>
          </w:p>
        </w:tc>
        <w:tc>
          <w:tcPr>
            <w:tcW w:w="1279" w:type="pct"/>
            <w:shd w:val="pct25" w:color="auto" w:fill="auto"/>
            <w:vAlign w:val="center"/>
          </w:tcPr>
          <w:p w14:paraId="2A3047FD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Descrição do Campo</w:t>
            </w:r>
          </w:p>
        </w:tc>
        <w:tc>
          <w:tcPr>
            <w:tcW w:w="475" w:type="pct"/>
            <w:shd w:val="pct25" w:color="auto" w:fill="auto"/>
            <w:vAlign w:val="center"/>
          </w:tcPr>
          <w:p w14:paraId="194687C9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Tipo Campo</w:t>
            </w:r>
          </w:p>
        </w:tc>
        <w:tc>
          <w:tcPr>
            <w:tcW w:w="476" w:type="pct"/>
            <w:shd w:val="pct25" w:color="auto" w:fill="auto"/>
            <w:vAlign w:val="center"/>
          </w:tcPr>
          <w:p w14:paraId="41D3D973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Posicionamento Campo</w:t>
            </w:r>
          </w:p>
        </w:tc>
        <w:tc>
          <w:tcPr>
            <w:tcW w:w="524" w:type="pct"/>
            <w:shd w:val="pct25" w:color="auto" w:fill="auto"/>
          </w:tcPr>
          <w:p w14:paraId="7749E9CA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Comportamento / Formatação Campo</w:t>
            </w:r>
          </w:p>
        </w:tc>
        <w:tc>
          <w:tcPr>
            <w:tcW w:w="432" w:type="pct"/>
            <w:shd w:val="pct25" w:color="auto" w:fill="auto"/>
            <w:vAlign w:val="center"/>
          </w:tcPr>
          <w:p w14:paraId="699AE27E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Tipo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75EFDC34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Cor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0DDFAE54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Tamanho Fonte</w:t>
            </w:r>
          </w:p>
        </w:tc>
        <w:tc>
          <w:tcPr>
            <w:tcW w:w="282" w:type="pct"/>
            <w:shd w:val="pct25" w:color="auto" w:fill="auto"/>
            <w:vAlign w:val="center"/>
          </w:tcPr>
          <w:p w14:paraId="592F94AC" w14:textId="77777777" w:rsidR="00570C82" w:rsidRPr="00F10380" w:rsidRDefault="00570C82" w:rsidP="00E83FB0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b/>
                <w:sz w:val="16"/>
                <w:szCs w:val="16"/>
                <w:highlight w:val="cyan"/>
              </w:rPr>
              <w:t>Estilo Fonte</w:t>
            </w:r>
          </w:p>
        </w:tc>
      </w:tr>
      <w:tr w:rsidR="00502884" w:rsidRPr="00F10380" w14:paraId="72F10305" w14:textId="77777777" w:rsidTr="0094223C">
        <w:trPr>
          <w:cantSplit/>
          <w:trHeight w:val="301"/>
        </w:trPr>
        <w:tc>
          <w:tcPr>
            <w:tcW w:w="206" w:type="pct"/>
            <w:vAlign w:val="center"/>
          </w:tcPr>
          <w:p w14:paraId="460ABB20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1</w:t>
            </w:r>
          </w:p>
        </w:tc>
        <w:tc>
          <w:tcPr>
            <w:tcW w:w="564" w:type="pct"/>
            <w:vAlign w:val="center"/>
          </w:tcPr>
          <w:p w14:paraId="24B9A387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numero item versao orcamento</w:t>
            </w:r>
          </w:p>
        </w:tc>
        <w:tc>
          <w:tcPr>
            <w:tcW w:w="1279" w:type="pct"/>
            <w:vAlign w:val="center"/>
          </w:tcPr>
          <w:p w14:paraId="00C330E9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Número item versao orcamento do objeto em questão</w:t>
            </w:r>
          </w:p>
        </w:tc>
        <w:tc>
          <w:tcPr>
            <w:tcW w:w="475" w:type="pct"/>
            <w:vAlign w:val="center"/>
          </w:tcPr>
          <w:p w14:paraId="5B381D54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NUMBER(8)</w:t>
            </w:r>
          </w:p>
        </w:tc>
        <w:tc>
          <w:tcPr>
            <w:tcW w:w="476" w:type="pct"/>
            <w:vAlign w:val="center"/>
          </w:tcPr>
          <w:p w14:paraId="12CA12AF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6D3B897B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432" w:type="pct"/>
          </w:tcPr>
          <w:p w14:paraId="20161F95" w14:textId="61029409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C35E38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81" w:type="pct"/>
            <w:vAlign w:val="center"/>
          </w:tcPr>
          <w:p w14:paraId="0BC66030" w14:textId="3C2EF73D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81" w:type="pct"/>
            <w:vAlign w:val="center"/>
          </w:tcPr>
          <w:p w14:paraId="5464C8BC" w14:textId="2B366F30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82" w:type="pct"/>
            <w:vAlign w:val="center"/>
          </w:tcPr>
          <w:p w14:paraId="3975B016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502884" w14:paraId="052F1243" w14:textId="77777777" w:rsidTr="0094223C">
        <w:trPr>
          <w:cantSplit/>
          <w:trHeight w:val="301"/>
        </w:trPr>
        <w:tc>
          <w:tcPr>
            <w:tcW w:w="206" w:type="pct"/>
            <w:vAlign w:val="center"/>
          </w:tcPr>
          <w:p w14:paraId="230DDE83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2</w:t>
            </w:r>
          </w:p>
        </w:tc>
        <w:tc>
          <w:tcPr>
            <w:tcW w:w="564" w:type="pct"/>
            <w:vAlign w:val="center"/>
          </w:tcPr>
          <w:p w14:paraId="661E1FA1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numero item versao orcamento</w:t>
            </w:r>
          </w:p>
        </w:tc>
        <w:tc>
          <w:tcPr>
            <w:tcW w:w="1279" w:type="pct"/>
          </w:tcPr>
          <w:p w14:paraId="2CB04DBD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Utilizar o maior numero item versao orcamento existente no documento</w:t>
            </w:r>
          </w:p>
        </w:tc>
        <w:tc>
          <w:tcPr>
            <w:tcW w:w="475" w:type="pct"/>
            <w:vAlign w:val="center"/>
          </w:tcPr>
          <w:p w14:paraId="02A314DF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NUMBER(8)</w:t>
            </w:r>
          </w:p>
        </w:tc>
        <w:tc>
          <w:tcPr>
            <w:tcW w:w="476" w:type="pct"/>
            <w:vAlign w:val="center"/>
          </w:tcPr>
          <w:p w14:paraId="45644DE2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340CAAA6" w14:textId="77777777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432" w:type="pct"/>
          </w:tcPr>
          <w:p w14:paraId="64FB8116" w14:textId="0ADBEA6A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C35E38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381" w:type="pct"/>
            <w:vAlign w:val="center"/>
          </w:tcPr>
          <w:p w14:paraId="1F942094" w14:textId="6B103125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81" w:type="pct"/>
            <w:vAlign w:val="center"/>
          </w:tcPr>
          <w:p w14:paraId="10B2A3B6" w14:textId="54AF9525" w:rsidR="00502884" w:rsidRPr="00F10380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82" w:type="pct"/>
            <w:vAlign w:val="center"/>
          </w:tcPr>
          <w:p w14:paraId="303F3DB5" w14:textId="77777777" w:rsidR="00502884" w:rsidRDefault="00502884" w:rsidP="00502884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10380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</w:tbl>
    <w:p w14:paraId="070183CB" w14:textId="77777777" w:rsidR="00540DDA" w:rsidRDefault="00540DDA" w:rsidP="00540DDA">
      <w:pPr>
        <w:pStyle w:val="BodyText"/>
        <w:ind w:left="720"/>
        <w:rPr>
          <w:rFonts w:cs="Arial"/>
          <w:bCs/>
          <w:i/>
          <w:color w:val="548DD4"/>
          <w:sz w:val="20"/>
          <w:lang w:val="pt-PT"/>
        </w:rPr>
      </w:pPr>
    </w:p>
    <w:p w14:paraId="070183CC" w14:textId="77777777" w:rsidR="00A15BAC" w:rsidRDefault="00E36BB5" w:rsidP="00E36BB5">
      <w:pPr>
        <w:pStyle w:val="Heading2"/>
      </w:pPr>
      <w:bookmarkStart w:id="16" w:name="_Mensagens_de_Erro"/>
      <w:bookmarkStart w:id="17" w:name="_Toc432151775"/>
      <w:bookmarkEnd w:id="16"/>
      <w:r>
        <w:t>Mensagens de Erro</w:t>
      </w:r>
      <w:bookmarkEnd w:id="17"/>
    </w:p>
    <w:p w14:paraId="070183CD" w14:textId="77777777" w:rsidR="00E36BB5" w:rsidRDefault="00540DDA" w:rsidP="00540DDA">
      <w:pPr>
        <w:rPr>
          <w:lang w:val="pt-PT"/>
        </w:rPr>
      </w:pPr>
      <w:r>
        <w:rPr>
          <w:lang w:val="pt-PT"/>
        </w:rPr>
        <w:t>Especificaç</w:t>
      </w:r>
      <w:r w:rsidR="00BB705E">
        <w:rPr>
          <w:lang w:val="pt-PT"/>
        </w:rPr>
        <w:t>ão das messagens de erro</w:t>
      </w:r>
      <w:r>
        <w:rPr>
          <w:lang w:val="pt-PT"/>
        </w:rPr>
        <w:t xml:space="preserve"> que serão exibidas na tela para o usuário</w:t>
      </w:r>
      <w:r w:rsidR="00206869">
        <w:rPr>
          <w:lang w:val="pt-PT"/>
        </w:rPr>
        <w:t>:</w:t>
      </w:r>
    </w:p>
    <w:p w14:paraId="070183DB" w14:textId="0D8BBBB1" w:rsidR="00A93D35" w:rsidRDefault="006A438E" w:rsidP="006A438E">
      <w:r>
        <w:rPr>
          <w:lang w:val="pt-PT"/>
        </w:rPr>
        <w:t>N/A</w:t>
      </w:r>
      <w:r w:rsidR="00A93D35">
        <w:br w:type="page"/>
      </w:r>
    </w:p>
    <w:p w14:paraId="070183DC" w14:textId="77777777" w:rsidR="00AE03B0" w:rsidRDefault="00AE03B0" w:rsidP="00AE03B0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8" w:name="_Toc432151776"/>
      <w:r>
        <w:rPr>
          <w:sz w:val="24"/>
          <w:szCs w:val="24"/>
        </w:rPr>
        <w:lastRenderedPageBreak/>
        <w:t>Regras para preenchimento</w:t>
      </w:r>
      <w:bookmarkEnd w:id="11"/>
      <w:bookmarkEnd w:id="12"/>
      <w:bookmarkEnd w:id="18"/>
    </w:p>
    <w:p w14:paraId="070183DD" w14:textId="77777777" w:rsidR="00866176" w:rsidRDefault="00866176" w:rsidP="00866176"/>
    <w:tbl>
      <w:tblPr>
        <w:tblW w:w="1368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80"/>
      </w:tblGrid>
      <w:tr w:rsidR="00866176" w14:paraId="070183E7" w14:textId="77777777" w:rsidTr="000634EA">
        <w:trPr>
          <w:cantSplit/>
          <w:trHeight w:val="1301"/>
        </w:trPr>
        <w:tc>
          <w:tcPr>
            <w:tcW w:w="1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F79875" w14:textId="77777777" w:rsidR="00570C82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Serviços: </w:t>
            </w:r>
            <w:r>
              <w:rPr>
                <w:rFonts w:cs="Arial"/>
                <w:b/>
                <w:sz w:val="16"/>
                <w:szCs w:val="16"/>
              </w:rPr>
              <w:t xml:space="preserve">TAB – </w:t>
            </w:r>
            <w:r>
              <w:rPr>
                <w:rFonts w:cs="Arial"/>
                <w:sz w:val="16"/>
                <w:szCs w:val="16"/>
              </w:rPr>
              <w:t xml:space="preserve">Tabela de Dados  </w:t>
            </w:r>
          </w:p>
          <w:p w14:paraId="67A0A79A" w14:textId="77777777" w:rsidR="00570C82" w:rsidRDefault="00570C82" w:rsidP="00570C82">
            <w:pPr>
              <w:spacing w:line="240" w:lineRule="auto"/>
              <w:rPr>
                <w:rFonts w:cs="Arial"/>
                <w:bCs/>
                <w:sz w:val="16"/>
                <w:szCs w:val="16"/>
              </w:rPr>
            </w:pPr>
            <w:r>
              <w:rPr>
                <w:rFonts w:cs="Arial"/>
                <w:bCs/>
                <w:sz w:val="16"/>
                <w:szCs w:val="16"/>
              </w:rPr>
              <w:t xml:space="preserve">Estilo Fonte: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N – </w:t>
            </w:r>
            <w:r>
              <w:rPr>
                <w:rFonts w:cs="Arial"/>
                <w:bCs/>
                <w:sz w:val="16"/>
                <w:szCs w:val="16"/>
              </w:rPr>
              <w:t xml:space="preserve">Negrito,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>
              <w:rPr>
                <w:rFonts w:cs="Arial"/>
                <w:bCs/>
                <w:sz w:val="16"/>
                <w:szCs w:val="16"/>
              </w:rPr>
              <w:t xml:space="preserve">Itálico,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S – </w:t>
            </w:r>
            <w:r>
              <w:rPr>
                <w:rFonts w:cs="Arial"/>
                <w:bCs/>
                <w:sz w:val="16"/>
                <w:szCs w:val="16"/>
              </w:rPr>
              <w:t xml:space="preserve">Sublinhado, </w:t>
            </w:r>
            <w:r w:rsidRPr="007C4D1D">
              <w:rPr>
                <w:rFonts w:cs="Arial"/>
                <w:b/>
                <w:bCs/>
                <w:sz w:val="16"/>
                <w:szCs w:val="16"/>
              </w:rPr>
              <w:t xml:space="preserve">B </w:t>
            </w:r>
            <w:r>
              <w:rPr>
                <w:rFonts w:cs="Arial"/>
                <w:b/>
                <w:bCs/>
                <w:sz w:val="16"/>
                <w:szCs w:val="16"/>
              </w:rPr>
              <w:t>–</w:t>
            </w:r>
            <w:r>
              <w:rPr>
                <w:rFonts w:cs="Arial"/>
                <w:bCs/>
                <w:sz w:val="16"/>
                <w:szCs w:val="16"/>
              </w:rPr>
              <w:t xml:space="preserve"> Básico</w:t>
            </w:r>
          </w:p>
          <w:p w14:paraId="194ABCC1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>Tipos: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               A –</w:t>
            </w:r>
            <w:r w:rsidRPr="00502884">
              <w:rPr>
                <w:rFonts w:cs="Arial"/>
                <w:sz w:val="16"/>
                <w:szCs w:val="16"/>
              </w:rPr>
              <w:t xml:space="preserve"> Alfanumérico,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N </w:t>
            </w:r>
            <w:r w:rsidRPr="00502884">
              <w:rPr>
                <w:rFonts w:cs="Arial"/>
                <w:sz w:val="16"/>
                <w:szCs w:val="16"/>
              </w:rPr>
              <w:t xml:space="preserve">– Numérico,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 w:rsidRPr="00502884">
              <w:rPr>
                <w:rFonts w:cs="Arial"/>
                <w:sz w:val="16"/>
                <w:szCs w:val="16"/>
              </w:rPr>
              <w:t xml:space="preserve">Inteiro,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D –</w:t>
            </w:r>
            <w:r w:rsidRPr="00502884">
              <w:rPr>
                <w:rFonts w:cs="Arial"/>
                <w:sz w:val="16"/>
                <w:szCs w:val="16"/>
              </w:rPr>
              <w:t xml:space="preserve"> Decimal,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TS – </w:t>
            </w:r>
            <w:r w:rsidRPr="00502884">
              <w:rPr>
                <w:rFonts w:cs="Arial"/>
                <w:sz w:val="16"/>
                <w:szCs w:val="16"/>
              </w:rPr>
              <w:t xml:space="preserve">TimeStamp,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DT – </w:t>
            </w:r>
            <w:r w:rsidRPr="00502884">
              <w:rPr>
                <w:rFonts w:cs="Arial"/>
                <w:sz w:val="16"/>
                <w:szCs w:val="16"/>
              </w:rPr>
              <w:t xml:space="preserve">Data, </w:t>
            </w:r>
            <w:r w:rsidRPr="00502884">
              <w:rPr>
                <w:rFonts w:cs="Arial"/>
                <w:b/>
                <w:sz w:val="16"/>
                <w:szCs w:val="16"/>
              </w:rPr>
              <w:t>CB</w:t>
            </w:r>
            <w:r w:rsidRPr="00502884">
              <w:rPr>
                <w:rFonts w:cs="Arial"/>
                <w:sz w:val="16"/>
                <w:szCs w:val="16"/>
              </w:rPr>
              <w:t xml:space="preserve"> – ComboBox, </w:t>
            </w:r>
            <w:r w:rsidRPr="00502884">
              <w:rPr>
                <w:rFonts w:cs="Arial"/>
                <w:b/>
                <w:sz w:val="16"/>
                <w:szCs w:val="16"/>
              </w:rPr>
              <w:t>M</w:t>
            </w:r>
            <w:r w:rsidRPr="00502884">
              <w:rPr>
                <w:rFonts w:cs="Arial"/>
                <w:sz w:val="16"/>
                <w:szCs w:val="16"/>
              </w:rPr>
              <w:t xml:space="preserve"> – Menu, </w:t>
            </w:r>
            <w:r w:rsidRPr="00502884">
              <w:rPr>
                <w:rFonts w:cs="Arial"/>
                <w:b/>
                <w:sz w:val="16"/>
                <w:szCs w:val="16"/>
              </w:rPr>
              <w:t>IM</w:t>
            </w:r>
            <w:r w:rsidRPr="00502884">
              <w:rPr>
                <w:rFonts w:cs="Arial"/>
                <w:sz w:val="16"/>
                <w:szCs w:val="16"/>
              </w:rPr>
              <w:t xml:space="preserve"> – Item Menu, </w:t>
            </w:r>
            <w:r w:rsidRPr="00502884">
              <w:rPr>
                <w:rFonts w:cs="Arial"/>
                <w:b/>
                <w:sz w:val="16"/>
                <w:szCs w:val="16"/>
              </w:rPr>
              <w:t>L</w:t>
            </w:r>
            <w:r w:rsidRPr="00502884">
              <w:rPr>
                <w:rFonts w:cs="Arial"/>
                <w:sz w:val="16"/>
                <w:szCs w:val="16"/>
              </w:rPr>
              <w:t xml:space="preserve"> – Lista, </w:t>
            </w:r>
            <w:r w:rsidRPr="00502884">
              <w:rPr>
                <w:rFonts w:cs="Arial"/>
                <w:b/>
                <w:sz w:val="16"/>
                <w:szCs w:val="16"/>
              </w:rPr>
              <w:t>B</w:t>
            </w:r>
            <w:r w:rsidRPr="00502884">
              <w:rPr>
                <w:rFonts w:cs="Arial"/>
                <w:sz w:val="16"/>
                <w:szCs w:val="16"/>
              </w:rPr>
              <w:t xml:space="preserve"> – Botão, </w:t>
            </w:r>
            <w:r w:rsidRPr="00502884">
              <w:rPr>
                <w:rFonts w:cs="Arial"/>
                <w:b/>
                <w:sz w:val="16"/>
                <w:szCs w:val="16"/>
              </w:rPr>
              <w:t>LB</w:t>
            </w:r>
            <w:r w:rsidRPr="00502884">
              <w:rPr>
                <w:rFonts w:cs="Arial"/>
                <w:sz w:val="16"/>
                <w:szCs w:val="16"/>
              </w:rPr>
              <w:t xml:space="preserve">-Label, </w:t>
            </w:r>
          </w:p>
          <w:p w14:paraId="6337EA9D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 </w:t>
            </w:r>
            <w:r w:rsidRPr="00502884">
              <w:rPr>
                <w:rFonts w:cs="Arial"/>
                <w:b/>
                <w:sz w:val="16"/>
                <w:szCs w:val="16"/>
              </w:rPr>
              <w:t>CH</w:t>
            </w:r>
            <w:r w:rsidRPr="00502884">
              <w:rPr>
                <w:rFonts w:cs="Arial"/>
                <w:sz w:val="16"/>
                <w:szCs w:val="16"/>
              </w:rPr>
              <w:t xml:space="preserve"> – CheckBox, </w:t>
            </w:r>
            <w:r w:rsidRPr="00502884">
              <w:rPr>
                <w:rFonts w:cs="Arial"/>
                <w:b/>
                <w:sz w:val="16"/>
                <w:szCs w:val="16"/>
              </w:rPr>
              <w:t>ME</w:t>
            </w:r>
            <w:r w:rsidRPr="00502884">
              <w:rPr>
                <w:rFonts w:cs="Arial"/>
                <w:sz w:val="16"/>
                <w:szCs w:val="16"/>
              </w:rPr>
              <w:t xml:space="preserve"> – Múltipla Escolha, </w:t>
            </w:r>
            <w:r w:rsidRPr="00502884">
              <w:rPr>
                <w:rFonts w:cs="Arial"/>
                <w:b/>
                <w:sz w:val="16"/>
                <w:szCs w:val="16"/>
              </w:rPr>
              <w:t>RO</w:t>
            </w:r>
            <w:r w:rsidRPr="00502884">
              <w:rPr>
                <w:rFonts w:cs="Arial"/>
                <w:sz w:val="16"/>
                <w:szCs w:val="16"/>
              </w:rPr>
              <w:t xml:space="preserve"> – Radio Option, </w:t>
            </w:r>
            <w:r w:rsidRPr="00502884">
              <w:rPr>
                <w:rFonts w:cs="Arial"/>
                <w:b/>
                <w:sz w:val="16"/>
                <w:szCs w:val="16"/>
              </w:rPr>
              <w:t>G</w:t>
            </w:r>
            <w:r w:rsidRPr="00502884">
              <w:rPr>
                <w:rFonts w:cs="Arial"/>
                <w:sz w:val="16"/>
                <w:szCs w:val="16"/>
              </w:rPr>
              <w:t xml:space="preserve"> – Grid, </w:t>
            </w:r>
            <w:r w:rsidRPr="00502884">
              <w:rPr>
                <w:rFonts w:cs="Arial"/>
                <w:b/>
                <w:sz w:val="16"/>
                <w:szCs w:val="16"/>
              </w:rPr>
              <w:t>MS</w:t>
            </w:r>
            <w:r w:rsidRPr="00502884">
              <w:rPr>
                <w:rFonts w:cs="Arial"/>
                <w:sz w:val="16"/>
                <w:szCs w:val="16"/>
              </w:rPr>
              <w:t xml:space="preserve"> – Menu Suspenso.</w:t>
            </w:r>
          </w:p>
          <w:p w14:paraId="73307335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Máscaras: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LC</w:t>
            </w:r>
            <w:r w:rsidRPr="00502884">
              <w:rPr>
                <w:rFonts w:cs="Arial"/>
                <w:sz w:val="16"/>
                <w:szCs w:val="16"/>
              </w:rPr>
              <w:t xml:space="preserve"> – Caracteres Caixa Baixa,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UC</w:t>
            </w:r>
            <w:r w:rsidRPr="00502884">
              <w:rPr>
                <w:rFonts w:cs="Arial"/>
                <w:sz w:val="16"/>
                <w:szCs w:val="16"/>
              </w:rPr>
              <w:t xml:space="preserve"> – Caracteres Caixa Alta,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CS</w:t>
            </w:r>
            <w:r w:rsidRPr="00502884">
              <w:rPr>
                <w:rFonts w:cs="Arial"/>
                <w:sz w:val="16"/>
                <w:szCs w:val="16"/>
              </w:rPr>
              <w:t xml:space="preserve"> – Ignora Caixa </w:t>
            </w:r>
          </w:p>
          <w:p w14:paraId="24C0A0DB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CE –</w:t>
            </w:r>
            <w:r w:rsidRPr="00502884">
              <w:rPr>
                <w:rFonts w:cs="Arial"/>
                <w:sz w:val="16"/>
                <w:szCs w:val="16"/>
              </w:rPr>
              <w:t xml:space="preserve"> Aceita Caracteres Especiais,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NE – </w:t>
            </w:r>
            <w:r w:rsidRPr="00502884">
              <w:rPr>
                <w:rFonts w:cs="Arial"/>
                <w:sz w:val="16"/>
                <w:szCs w:val="16"/>
              </w:rPr>
              <w:t>Não Aceita Caracteres Especiais</w:t>
            </w:r>
          </w:p>
          <w:p w14:paraId="0CE7BAEB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CA</w:t>
            </w:r>
            <w:r w:rsidRPr="00502884">
              <w:rPr>
                <w:rFonts w:cs="Arial"/>
                <w:sz w:val="16"/>
                <w:szCs w:val="16"/>
              </w:rPr>
              <w:t xml:space="preserve"> – Aceita Caracteres Acentuados,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NA</w:t>
            </w:r>
            <w:r w:rsidRPr="00502884">
              <w:rPr>
                <w:rFonts w:cs="Arial"/>
                <w:sz w:val="16"/>
                <w:szCs w:val="16"/>
              </w:rPr>
              <w:t xml:space="preserve"> – Não Aceita Caracteres Acentuados</w:t>
            </w:r>
          </w:p>
          <w:p w14:paraId="30FA762E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VN – </w:t>
            </w:r>
            <w:r w:rsidRPr="00502884">
              <w:rPr>
                <w:rFonts w:cs="Arial"/>
                <w:sz w:val="16"/>
                <w:szCs w:val="16"/>
              </w:rPr>
              <w:t>Valores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r w:rsidRPr="00502884">
              <w:rPr>
                <w:rFonts w:cs="Arial"/>
                <w:sz w:val="16"/>
                <w:szCs w:val="16"/>
              </w:rPr>
              <w:t xml:space="preserve">Inteiros,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VD</w:t>
            </w:r>
            <w:r w:rsidRPr="00502884">
              <w:rPr>
                <w:rFonts w:cs="Arial"/>
                <w:sz w:val="16"/>
                <w:szCs w:val="16"/>
              </w:rPr>
              <w:t xml:space="preserve"> – Valores com Casas Decimais</w:t>
            </w:r>
          </w:p>
          <w:p w14:paraId="13948E04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DT– </w:t>
            </w:r>
            <w:r w:rsidRPr="00502884">
              <w:rPr>
                <w:rFonts w:cs="Arial"/>
                <w:sz w:val="16"/>
                <w:szCs w:val="16"/>
              </w:rPr>
              <w:t xml:space="preserve">Data (dd/mm/yyyy),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MA</w:t>
            </w:r>
            <w:r w:rsidRPr="00502884">
              <w:rPr>
                <w:rFonts w:cs="Arial"/>
                <w:sz w:val="16"/>
                <w:szCs w:val="16"/>
              </w:rPr>
              <w:t xml:space="preserve"> – Mês/Ano (mm/yyyy) </w:t>
            </w:r>
          </w:p>
          <w:p w14:paraId="4518F7FC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  <w:lang w:val="en-US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502884">
              <w:rPr>
                <w:rFonts w:cs="Arial"/>
                <w:sz w:val="16"/>
                <w:szCs w:val="16"/>
                <w:lang w:val="en-US"/>
              </w:rPr>
              <w:t xml:space="preserve">TimeStamp (dd/mm/yyyy hh:mm:ss), </w:t>
            </w:r>
            <w:r w:rsidRPr="00502884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502884">
              <w:rPr>
                <w:rFonts w:cs="Arial"/>
                <w:sz w:val="16"/>
                <w:szCs w:val="16"/>
                <w:lang w:val="en-US"/>
              </w:rPr>
              <w:t xml:space="preserve">Hora (99:99), </w:t>
            </w:r>
          </w:p>
          <w:p w14:paraId="69EE51CA" w14:textId="77777777" w:rsidR="00570C82" w:rsidRPr="0050288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  <w:lang w:val="en-US"/>
              </w:rPr>
              <w:t xml:space="preserve">                       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 xml:space="preserve">Link – </w:t>
            </w:r>
            <w:r w:rsidRPr="00502884">
              <w:rPr>
                <w:rFonts w:cs="Arial"/>
                <w:sz w:val="16"/>
                <w:szCs w:val="16"/>
              </w:rPr>
              <w:t xml:space="preserve">Link para outra Página,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URL –</w:t>
            </w:r>
            <w:r w:rsidRPr="00502884">
              <w:rPr>
                <w:rFonts w:cs="Arial"/>
                <w:sz w:val="16"/>
                <w:szCs w:val="16"/>
              </w:rPr>
              <w:t xml:space="preserve"> Endereços Internet </w:t>
            </w:r>
          </w:p>
          <w:p w14:paraId="070183E6" w14:textId="76C4AB04" w:rsidR="00776C34" w:rsidRDefault="00570C82" w:rsidP="00570C82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502884">
              <w:rPr>
                <w:rFonts w:cs="Arial"/>
                <w:sz w:val="16"/>
                <w:szCs w:val="16"/>
              </w:rPr>
              <w:t xml:space="preserve">Não se Aplica: </w:t>
            </w:r>
            <w:r w:rsidRPr="00502884">
              <w:rPr>
                <w:rFonts w:cs="Arial"/>
                <w:b/>
                <w:bCs/>
                <w:sz w:val="16"/>
                <w:szCs w:val="16"/>
              </w:rPr>
              <w:t>N/A</w:t>
            </w:r>
          </w:p>
        </w:tc>
      </w:tr>
    </w:tbl>
    <w:p w14:paraId="070183E8" w14:textId="77777777" w:rsidR="00866176" w:rsidRDefault="00866176" w:rsidP="00866176"/>
    <w:p w14:paraId="070183E9" w14:textId="77777777" w:rsidR="00A93D35" w:rsidRDefault="00A93D35" w:rsidP="00A93D35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r>
        <w:br w:type="page"/>
      </w:r>
      <w:bookmarkStart w:id="19" w:name="_Toc432151777"/>
      <w:r w:rsidRPr="00A93D35">
        <w:rPr>
          <w:sz w:val="24"/>
          <w:szCs w:val="24"/>
        </w:rPr>
        <w:lastRenderedPageBreak/>
        <w:t>Anexos</w:t>
      </w:r>
      <w:bookmarkEnd w:id="19"/>
    </w:p>
    <w:p w14:paraId="070183EA" w14:textId="77777777" w:rsidR="00A93D35" w:rsidRDefault="00A93D35" w:rsidP="00A93D3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51"/>
        <w:gridCol w:w="4667"/>
        <w:gridCol w:w="4631"/>
      </w:tblGrid>
      <w:tr w:rsidR="00A93D35" w:rsidRPr="00A93D35" w14:paraId="070183EE" w14:textId="77777777" w:rsidTr="008F4E6F">
        <w:trPr>
          <w:tblHeader/>
        </w:trPr>
        <w:tc>
          <w:tcPr>
            <w:tcW w:w="1667" w:type="pct"/>
            <w:shd w:val="clear" w:color="auto" w:fill="B3B3B3"/>
          </w:tcPr>
          <w:p w14:paraId="070183EB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Documento</w:t>
            </w:r>
          </w:p>
        </w:tc>
        <w:tc>
          <w:tcPr>
            <w:tcW w:w="1673" w:type="pct"/>
            <w:shd w:val="clear" w:color="auto" w:fill="B3B3B3"/>
          </w:tcPr>
          <w:p w14:paraId="070183EC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660" w:type="pct"/>
            <w:shd w:val="clear" w:color="auto" w:fill="B3B3B3"/>
          </w:tcPr>
          <w:p w14:paraId="070183ED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Arquivo</w:t>
            </w:r>
          </w:p>
        </w:tc>
      </w:tr>
      <w:tr w:rsidR="00A93D35" w14:paraId="070183F2" w14:textId="77777777" w:rsidTr="008F4E6F">
        <w:tc>
          <w:tcPr>
            <w:tcW w:w="1667" w:type="pct"/>
          </w:tcPr>
          <w:p w14:paraId="070183EF" w14:textId="77777777" w:rsidR="00A93D35" w:rsidRPr="005323A3" w:rsidRDefault="00A93D35" w:rsidP="002441D5">
            <w:pPr>
              <w:rPr>
                <w:i/>
                <w:color w:val="D9D9D9"/>
              </w:rPr>
            </w:pPr>
          </w:p>
        </w:tc>
        <w:tc>
          <w:tcPr>
            <w:tcW w:w="1673" w:type="pct"/>
          </w:tcPr>
          <w:p w14:paraId="070183F0" w14:textId="77777777" w:rsidR="00A93D35" w:rsidRDefault="00A93D35" w:rsidP="002441D5"/>
        </w:tc>
        <w:tc>
          <w:tcPr>
            <w:tcW w:w="1660" w:type="pct"/>
          </w:tcPr>
          <w:p w14:paraId="070183F1" w14:textId="77777777" w:rsidR="00A93D35" w:rsidRDefault="00A93D35" w:rsidP="002441D5"/>
        </w:tc>
      </w:tr>
    </w:tbl>
    <w:p w14:paraId="070183F3" w14:textId="77777777" w:rsidR="00A93D35" w:rsidRPr="00A93D35" w:rsidRDefault="00A93D35" w:rsidP="00A93D35"/>
    <w:sectPr w:rsidR="00A93D35" w:rsidRPr="00A93D35" w:rsidSect="003670E4">
      <w:headerReference w:type="default" r:id="rId53"/>
      <w:footerReference w:type="default" r:id="rId54"/>
      <w:footnotePr>
        <w:pos w:val="beneathText"/>
      </w:footnotePr>
      <w:pgSz w:w="16839" w:h="11907" w:orient="landscape" w:code="9"/>
      <w:pgMar w:top="1008" w:right="1440" w:bottom="1008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99CF39" w14:textId="77777777" w:rsidR="00246E59" w:rsidRDefault="00246E59">
      <w:pPr>
        <w:spacing w:before="0" w:line="240" w:lineRule="auto"/>
      </w:pPr>
      <w:r>
        <w:separator/>
      </w:r>
    </w:p>
  </w:endnote>
  <w:endnote w:type="continuationSeparator" w:id="0">
    <w:p w14:paraId="7A20E4DF" w14:textId="77777777" w:rsidR="00246E59" w:rsidRDefault="00246E5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4067"/>
      <w:gridCol w:w="6332"/>
      <w:gridCol w:w="3008"/>
    </w:tblGrid>
    <w:tr w:rsidR="00C86A87" w14:paraId="0701840C" w14:textId="77777777" w:rsidTr="003670E4">
      <w:trPr>
        <w:trHeight w:val="510"/>
        <w:jc w:val="center"/>
      </w:trPr>
      <w:tc>
        <w:tcPr>
          <w:tcW w:w="4067" w:type="dxa"/>
          <w:shd w:val="clear" w:color="auto" w:fill="99CCFF"/>
          <w:vAlign w:val="center"/>
        </w:tcPr>
        <w:p w14:paraId="07018409" w14:textId="77777777" w:rsidR="00C86A87" w:rsidRDefault="00C86A87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332" w:type="dxa"/>
          <w:vAlign w:val="center"/>
        </w:tcPr>
        <w:p w14:paraId="0701840A" w14:textId="77777777" w:rsidR="00C86A87" w:rsidRPr="00BF3FD4" w:rsidRDefault="00C86A87" w:rsidP="00124273">
          <w:pPr>
            <w:pStyle w:val="Foo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ETR – Especificação de Telas e Relatório</w:t>
          </w:r>
        </w:p>
      </w:tc>
      <w:tc>
        <w:tcPr>
          <w:tcW w:w="3008" w:type="dxa"/>
          <w:vAlign w:val="center"/>
        </w:tcPr>
        <w:p w14:paraId="0701840B" w14:textId="77777777" w:rsidR="00C86A87" w:rsidRDefault="00C86A87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BB34A6">
            <w:rPr>
              <w:rFonts w:cs="Arial"/>
              <w:b/>
              <w:noProof/>
              <w:sz w:val="16"/>
              <w:szCs w:val="16"/>
            </w:rPr>
            <w:t>42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BB34A6">
            <w:rPr>
              <w:rFonts w:cs="Arial"/>
              <w:b/>
              <w:noProof/>
              <w:sz w:val="16"/>
              <w:szCs w:val="16"/>
            </w:rPr>
            <w:t>46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0701840D" w14:textId="77777777" w:rsidR="00C86A87" w:rsidRPr="00BF3FD4" w:rsidRDefault="00C86A87" w:rsidP="00BF3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D0A50" w14:textId="77777777" w:rsidR="00246E59" w:rsidRDefault="00246E59">
      <w:pPr>
        <w:spacing w:before="0" w:line="240" w:lineRule="auto"/>
      </w:pPr>
      <w:r>
        <w:separator/>
      </w:r>
    </w:p>
  </w:footnote>
  <w:footnote w:type="continuationSeparator" w:id="0">
    <w:p w14:paraId="676030F9" w14:textId="77777777" w:rsidR="00246E59" w:rsidRDefault="00246E5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982"/>
      <w:gridCol w:w="2466"/>
      <w:gridCol w:w="2520"/>
      <w:gridCol w:w="2589"/>
      <w:gridCol w:w="3669"/>
    </w:tblGrid>
    <w:tr w:rsidR="00C86A87" w14:paraId="070183FD" w14:textId="77777777" w:rsidTr="003670E4">
      <w:trPr>
        <w:trHeight w:val="925"/>
        <w:jc w:val="center"/>
      </w:trPr>
      <w:tc>
        <w:tcPr>
          <w:tcW w:w="1982" w:type="dxa"/>
        </w:tcPr>
        <w:p w14:paraId="070183FA" w14:textId="77777777" w:rsidR="00C86A87" w:rsidRDefault="00C86A87" w:rsidP="003670E4">
          <w:pPr>
            <w:pStyle w:val="Header"/>
            <w:ind w:left="-952"/>
          </w:pPr>
          <w:bookmarkStart w:id="20" w:name="OLE_LINK1"/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701840E" wp14:editId="0701840F">
                <wp:simplePos x="0" y="0"/>
                <wp:positionH relativeFrom="column">
                  <wp:posOffset>325755</wp:posOffset>
                </wp:positionH>
                <wp:positionV relativeFrom="paragraph">
                  <wp:posOffset>22225</wp:posOffset>
                </wp:positionV>
                <wp:extent cx="419100" cy="523875"/>
                <wp:effectExtent l="19050" t="0" r="0" b="0"/>
                <wp:wrapNone/>
                <wp:docPr id="1" name="Picture 1" descr="logo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75" w:type="dxa"/>
          <w:gridSpan w:val="3"/>
          <w:shd w:val="clear" w:color="auto" w:fill="99CCFF"/>
          <w:vAlign w:val="center"/>
        </w:tcPr>
        <w:p w14:paraId="070183FB" w14:textId="77777777" w:rsidR="00C86A87" w:rsidRPr="00BF3FD4" w:rsidRDefault="00C86A87" w:rsidP="003670E4">
          <w:pPr>
            <w:pStyle w:val="Header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ETR – Especificação de Telas e Relatórios</w:t>
          </w:r>
        </w:p>
      </w:tc>
      <w:tc>
        <w:tcPr>
          <w:tcW w:w="3669" w:type="dxa"/>
          <w:tcBorders>
            <w:bottom w:val="single" w:sz="12" w:space="0" w:color="auto"/>
          </w:tcBorders>
          <w:shd w:val="clear" w:color="auto" w:fill="99CCFF"/>
          <w:vAlign w:val="center"/>
        </w:tcPr>
        <w:p w14:paraId="070183FC" w14:textId="77777777" w:rsidR="00C86A87" w:rsidRDefault="00C86A87" w:rsidP="008304E2">
          <w:pPr>
            <w:pStyle w:val="Header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C86A87" w14:paraId="07018407" w14:textId="77777777" w:rsidTr="003670E4">
      <w:trPr>
        <w:trHeight w:val="451"/>
        <w:jc w:val="center"/>
      </w:trPr>
      <w:tc>
        <w:tcPr>
          <w:tcW w:w="1982" w:type="dxa"/>
          <w:vAlign w:val="center"/>
        </w:tcPr>
        <w:p w14:paraId="070183FE" w14:textId="77777777" w:rsidR="00C86A87" w:rsidRDefault="00C86A8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14:paraId="070183FF" w14:textId="77777777" w:rsidR="00C86A87" w:rsidRDefault="00C86A87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12 meses</w:t>
          </w:r>
        </w:p>
      </w:tc>
      <w:tc>
        <w:tcPr>
          <w:tcW w:w="2466" w:type="dxa"/>
          <w:vAlign w:val="center"/>
        </w:tcPr>
        <w:p w14:paraId="07018400" w14:textId="77777777" w:rsidR="00C86A87" w:rsidRDefault="00C86A8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14:paraId="07018401" w14:textId="77777777" w:rsidR="00C86A87" w:rsidRDefault="00C86A87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01/09/2010</w:t>
          </w:r>
        </w:p>
      </w:tc>
      <w:tc>
        <w:tcPr>
          <w:tcW w:w="2520" w:type="dxa"/>
          <w:vAlign w:val="center"/>
        </w:tcPr>
        <w:p w14:paraId="07018402" w14:textId="77777777" w:rsidR="00C86A87" w:rsidRDefault="00C86A8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14:paraId="07018403" w14:textId="77777777" w:rsidR="00C86A87" w:rsidRDefault="00C86A87" w:rsidP="00B44C8D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06/09/2010</w:t>
          </w:r>
        </w:p>
      </w:tc>
      <w:tc>
        <w:tcPr>
          <w:tcW w:w="2589" w:type="dxa"/>
          <w:vAlign w:val="center"/>
        </w:tcPr>
        <w:p w14:paraId="07018404" w14:textId="77777777" w:rsidR="00C86A87" w:rsidRDefault="00C86A8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14:paraId="07018405" w14:textId="77777777" w:rsidR="00C86A87" w:rsidRDefault="00C86A87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1.0</w:t>
          </w:r>
        </w:p>
      </w:tc>
      <w:tc>
        <w:tcPr>
          <w:tcW w:w="3669" w:type="dxa"/>
          <w:shd w:val="clear" w:color="auto" w:fill="E6E6E6"/>
          <w:vAlign w:val="center"/>
        </w:tcPr>
        <w:p w14:paraId="07018406" w14:textId="77777777" w:rsidR="00C86A87" w:rsidRDefault="00C86A87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FP_GOVERNANCATI_0035</w:t>
          </w:r>
        </w:p>
      </w:tc>
    </w:tr>
    <w:bookmarkEnd w:id="20"/>
  </w:tbl>
  <w:p w14:paraId="07018408" w14:textId="77777777" w:rsidR="00C86A87" w:rsidRDefault="00C86A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0509774"/>
    <w:name w:val="WW8Num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1AC07A0A"/>
    <w:multiLevelType w:val="hybridMultilevel"/>
    <w:tmpl w:val="6060C2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C762AE"/>
    <w:multiLevelType w:val="hybridMultilevel"/>
    <w:tmpl w:val="A9722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EEE218" w:tentative="1">
      <w:start w:val="1"/>
      <w:numFmt w:val="lowerLetter"/>
      <w:lvlText w:val="%2."/>
      <w:lvlJc w:val="left"/>
      <w:pPr>
        <w:ind w:left="1440" w:hanging="360"/>
      </w:pPr>
    </w:lvl>
    <w:lvl w:ilvl="2" w:tplc="69D21DB6" w:tentative="1">
      <w:start w:val="1"/>
      <w:numFmt w:val="lowerRoman"/>
      <w:lvlText w:val="%3."/>
      <w:lvlJc w:val="right"/>
      <w:pPr>
        <w:ind w:left="2160" w:hanging="180"/>
      </w:pPr>
    </w:lvl>
    <w:lvl w:ilvl="3" w:tplc="4318654C" w:tentative="1">
      <w:start w:val="1"/>
      <w:numFmt w:val="decimal"/>
      <w:lvlText w:val="%4."/>
      <w:lvlJc w:val="left"/>
      <w:pPr>
        <w:ind w:left="2880" w:hanging="360"/>
      </w:pPr>
    </w:lvl>
    <w:lvl w:ilvl="4" w:tplc="91D2AC08" w:tentative="1">
      <w:start w:val="1"/>
      <w:numFmt w:val="lowerLetter"/>
      <w:lvlText w:val="%5."/>
      <w:lvlJc w:val="left"/>
      <w:pPr>
        <w:ind w:left="3600" w:hanging="360"/>
      </w:pPr>
    </w:lvl>
    <w:lvl w:ilvl="5" w:tplc="3E56BC78" w:tentative="1">
      <w:start w:val="1"/>
      <w:numFmt w:val="lowerRoman"/>
      <w:lvlText w:val="%6."/>
      <w:lvlJc w:val="right"/>
      <w:pPr>
        <w:ind w:left="4320" w:hanging="180"/>
      </w:pPr>
    </w:lvl>
    <w:lvl w:ilvl="6" w:tplc="CE6817C4" w:tentative="1">
      <w:start w:val="1"/>
      <w:numFmt w:val="decimal"/>
      <w:lvlText w:val="%7."/>
      <w:lvlJc w:val="left"/>
      <w:pPr>
        <w:ind w:left="5040" w:hanging="360"/>
      </w:pPr>
    </w:lvl>
    <w:lvl w:ilvl="7" w:tplc="1CAC7AC6" w:tentative="1">
      <w:start w:val="1"/>
      <w:numFmt w:val="lowerLetter"/>
      <w:lvlText w:val="%8."/>
      <w:lvlJc w:val="left"/>
      <w:pPr>
        <w:ind w:left="5760" w:hanging="360"/>
      </w:pPr>
    </w:lvl>
    <w:lvl w:ilvl="8" w:tplc="A426E4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E37D8"/>
    <w:multiLevelType w:val="hybridMultilevel"/>
    <w:tmpl w:val="D722D2A6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3723D"/>
    <w:multiLevelType w:val="hybridMultilevel"/>
    <w:tmpl w:val="EA240B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6714A32"/>
    <w:multiLevelType w:val="hybridMultilevel"/>
    <w:tmpl w:val="97CE4D76"/>
    <w:lvl w:ilvl="0" w:tplc="8A5ECE1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AE5A7A"/>
    <w:multiLevelType w:val="hybridMultilevel"/>
    <w:tmpl w:val="7F30E556"/>
    <w:lvl w:ilvl="0" w:tplc="8A5ECE1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92AFB"/>
    <w:multiLevelType w:val="hybridMultilevel"/>
    <w:tmpl w:val="5A5CF1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787D01"/>
    <w:multiLevelType w:val="hybridMultilevel"/>
    <w:tmpl w:val="6DF48E5C"/>
    <w:lvl w:ilvl="0" w:tplc="04160001">
      <w:start w:val="12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48B8010D"/>
    <w:multiLevelType w:val="hybridMultilevel"/>
    <w:tmpl w:val="F04E967A"/>
    <w:lvl w:ilvl="0" w:tplc="FFFFFFFF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BEB1237"/>
    <w:multiLevelType w:val="hybridMultilevel"/>
    <w:tmpl w:val="ED9E4E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414D67"/>
    <w:multiLevelType w:val="hybridMultilevel"/>
    <w:tmpl w:val="3DA42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8C14D5"/>
    <w:multiLevelType w:val="hybridMultilevel"/>
    <w:tmpl w:val="5986E540"/>
    <w:lvl w:ilvl="0" w:tplc="9A1A7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3003D"/>
    <w:multiLevelType w:val="hybridMultilevel"/>
    <w:tmpl w:val="9DFAE6FA"/>
    <w:lvl w:ilvl="0" w:tplc="28689970">
      <w:start w:val="1"/>
      <w:numFmt w:val="decimal"/>
      <w:pStyle w:val="EstiloArialNegritoItlico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4360F82"/>
    <w:multiLevelType w:val="hybridMultilevel"/>
    <w:tmpl w:val="438CE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FD4B4D"/>
    <w:multiLevelType w:val="hybridMultilevel"/>
    <w:tmpl w:val="17DA8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992CF9"/>
    <w:multiLevelType w:val="hybridMultilevel"/>
    <w:tmpl w:val="BD9456E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A544BD2"/>
    <w:multiLevelType w:val="hybridMultilevel"/>
    <w:tmpl w:val="E7E02DC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11"/>
  </w:num>
  <w:num w:numId="6">
    <w:abstractNumId w:val="10"/>
  </w:num>
  <w:num w:numId="7">
    <w:abstractNumId w:val="5"/>
  </w:num>
  <w:num w:numId="8">
    <w:abstractNumId w:val="17"/>
  </w:num>
  <w:num w:numId="9">
    <w:abstractNumId w:val="9"/>
  </w:num>
  <w:num w:numId="10">
    <w:abstractNumId w:val="1"/>
  </w:num>
  <w:num w:numId="11">
    <w:abstractNumId w:val="14"/>
  </w:num>
  <w:num w:numId="12">
    <w:abstractNumId w:val="8"/>
  </w:num>
  <w:num w:numId="13">
    <w:abstractNumId w:val="12"/>
  </w:num>
  <w:num w:numId="14">
    <w:abstractNumId w:val="7"/>
  </w:num>
  <w:num w:numId="15">
    <w:abstractNumId w:val="6"/>
  </w:num>
  <w:num w:numId="16">
    <w:abstractNumId w:val="18"/>
  </w:num>
  <w:num w:numId="17">
    <w:abstractNumId w:val="15"/>
  </w:num>
  <w:num w:numId="18">
    <w:abstractNumId w:val="16"/>
  </w:num>
  <w:num w:numId="19">
    <w:abstractNumId w:val="13"/>
  </w:num>
  <w:num w:numId="20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attachedTemplate r:id="rId1"/>
  <w:defaultTabStop w:val="708"/>
  <w:hyphenationZone w:val="425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C5"/>
    <w:rsid w:val="00001622"/>
    <w:rsid w:val="00003EF6"/>
    <w:rsid w:val="00016147"/>
    <w:rsid w:val="0001620E"/>
    <w:rsid w:val="00016D22"/>
    <w:rsid w:val="000215C3"/>
    <w:rsid w:val="000270C4"/>
    <w:rsid w:val="000419B0"/>
    <w:rsid w:val="000473E2"/>
    <w:rsid w:val="00050FC4"/>
    <w:rsid w:val="000634EA"/>
    <w:rsid w:val="00065546"/>
    <w:rsid w:val="000676E1"/>
    <w:rsid w:val="000747A5"/>
    <w:rsid w:val="000771FB"/>
    <w:rsid w:val="00081B80"/>
    <w:rsid w:val="00083F7D"/>
    <w:rsid w:val="000850B8"/>
    <w:rsid w:val="000861EB"/>
    <w:rsid w:val="0009045F"/>
    <w:rsid w:val="000B2BE5"/>
    <w:rsid w:val="000B72EB"/>
    <w:rsid w:val="000C2477"/>
    <w:rsid w:val="000C3E81"/>
    <w:rsid w:val="000C45C4"/>
    <w:rsid w:val="000E0041"/>
    <w:rsid w:val="000E62A6"/>
    <w:rsid w:val="000F0DFB"/>
    <w:rsid w:val="00104CF8"/>
    <w:rsid w:val="00111C33"/>
    <w:rsid w:val="00124273"/>
    <w:rsid w:val="001254E6"/>
    <w:rsid w:val="0012684B"/>
    <w:rsid w:val="00133F63"/>
    <w:rsid w:val="00143A0F"/>
    <w:rsid w:val="001474E5"/>
    <w:rsid w:val="001620C7"/>
    <w:rsid w:val="001727FD"/>
    <w:rsid w:val="001760AF"/>
    <w:rsid w:val="00180213"/>
    <w:rsid w:val="001812D9"/>
    <w:rsid w:val="00183B6D"/>
    <w:rsid w:val="0018748B"/>
    <w:rsid w:val="00192A40"/>
    <w:rsid w:val="00195653"/>
    <w:rsid w:val="00197CE5"/>
    <w:rsid w:val="001A0524"/>
    <w:rsid w:val="001A3110"/>
    <w:rsid w:val="001A48A2"/>
    <w:rsid w:val="001A4A91"/>
    <w:rsid w:val="001B0021"/>
    <w:rsid w:val="001B2044"/>
    <w:rsid w:val="001B29F2"/>
    <w:rsid w:val="001B559D"/>
    <w:rsid w:val="001B5ECD"/>
    <w:rsid w:val="001B642F"/>
    <w:rsid w:val="001C48D2"/>
    <w:rsid w:val="001D2406"/>
    <w:rsid w:val="001D6367"/>
    <w:rsid w:val="001D7F28"/>
    <w:rsid w:val="001E42CC"/>
    <w:rsid w:val="001E5272"/>
    <w:rsid w:val="001F2E0A"/>
    <w:rsid w:val="001F4D7F"/>
    <w:rsid w:val="001F590F"/>
    <w:rsid w:val="001F7D24"/>
    <w:rsid w:val="0020030E"/>
    <w:rsid w:val="00202C80"/>
    <w:rsid w:val="00203B2C"/>
    <w:rsid w:val="00203F61"/>
    <w:rsid w:val="00206416"/>
    <w:rsid w:val="00206869"/>
    <w:rsid w:val="00207AB4"/>
    <w:rsid w:val="00210E05"/>
    <w:rsid w:val="00224CBA"/>
    <w:rsid w:val="00227F34"/>
    <w:rsid w:val="002347CE"/>
    <w:rsid w:val="002354A5"/>
    <w:rsid w:val="00237C27"/>
    <w:rsid w:val="002441D5"/>
    <w:rsid w:val="0024626F"/>
    <w:rsid w:val="00246E59"/>
    <w:rsid w:val="002519E2"/>
    <w:rsid w:val="002523B3"/>
    <w:rsid w:val="00252F8E"/>
    <w:rsid w:val="00254AB3"/>
    <w:rsid w:val="00264B6B"/>
    <w:rsid w:val="00264C7C"/>
    <w:rsid w:val="00264FB3"/>
    <w:rsid w:val="0026512A"/>
    <w:rsid w:val="00266640"/>
    <w:rsid w:val="002671C9"/>
    <w:rsid w:val="002675B3"/>
    <w:rsid w:val="00271A48"/>
    <w:rsid w:val="0027501C"/>
    <w:rsid w:val="00283D22"/>
    <w:rsid w:val="00286B22"/>
    <w:rsid w:val="00291E31"/>
    <w:rsid w:val="00292105"/>
    <w:rsid w:val="002941B8"/>
    <w:rsid w:val="002A0BA0"/>
    <w:rsid w:val="002B2026"/>
    <w:rsid w:val="002B394A"/>
    <w:rsid w:val="002B4FB0"/>
    <w:rsid w:val="002B662C"/>
    <w:rsid w:val="002C25A5"/>
    <w:rsid w:val="002C5F14"/>
    <w:rsid w:val="002C6B29"/>
    <w:rsid w:val="002D29C6"/>
    <w:rsid w:val="002D4F87"/>
    <w:rsid w:val="002E0333"/>
    <w:rsid w:val="002F3DD0"/>
    <w:rsid w:val="002F5FE1"/>
    <w:rsid w:val="002F787E"/>
    <w:rsid w:val="00300373"/>
    <w:rsid w:val="003017C3"/>
    <w:rsid w:val="00322368"/>
    <w:rsid w:val="0032429A"/>
    <w:rsid w:val="00325FA3"/>
    <w:rsid w:val="00327579"/>
    <w:rsid w:val="00330E2D"/>
    <w:rsid w:val="00331EDC"/>
    <w:rsid w:val="00334CB0"/>
    <w:rsid w:val="003353E1"/>
    <w:rsid w:val="00336CD8"/>
    <w:rsid w:val="0033757A"/>
    <w:rsid w:val="00343E24"/>
    <w:rsid w:val="003451D7"/>
    <w:rsid w:val="00345C49"/>
    <w:rsid w:val="00350199"/>
    <w:rsid w:val="00357B8F"/>
    <w:rsid w:val="003639D3"/>
    <w:rsid w:val="00364394"/>
    <w:rsid w:val="00366427"/>
    <w:rsid w:val="00366EC3"/>
    <w:rsid w:val="003670E4"/>
    <w:rsid w:val="003679C3"/>
    <w:rsid w:val="00367B18"/>
    <w:rsid w:val="00371C86"/>
    <w:rsid w:val="00377092"/>
    <w:rsid w:val="0038079E"/>
    <w:rsid w:val="00390B24"/>
    <w:rsid w:val="0039304B"/>
    <w:rsid w:val="0039355E"/>
    <w:rsid w:val="0039401D"/>
    <w:rsid w:val="003A3075"/>
    <w:rsid w:val="003A426B"/>
    <w:rsid w:val="003B3E0C"/>
    <w:rsid w:val="003B5D6F"/>
    <w:rsid w:val="003C1C54"/>
    <w:rsid w:val="003C3A37"/>
    <w:rsid w:val="003D0905"/>
    <w:rsid w:val="003D0E99"/>
    <w:rsid w:val="003E2677"/>
    <w:rsid w:val="003E603F"/>
    <w:rsid w:val="003E6432"/>
    <w:rsid w:val="003F1046"/>
    <w:rsid w:val="003F3178"/>
    <w:rsid w:val="00404ADF"/>
    <w:rsid w:val="00417402"/>
    <w:rsid w:val="00417705"/>
    <w:rsid w:val="004202FF"/>
    <w:rsid w:val="00424AE3"/>
    <w:rsid w:val="004267EA"/>
    <w:rsid w:val="004267FB"/>
    <w:rsid w:val="0043100F"/>
    <w:rsid w:val="00432AFB"/>
    <w:rsid w:val="004358CD"/>
    <w:rsid w:val="00446976"/>
    <w:rsid w:val="00447F0F"/>
    <w:rsid w:val="00451D60"/>
    <w:rsid w:val="00453053"/>
    <w:rsid w:val="004532E5"/>
    <w:rsid w:val="00456801"/>
    <w:rsid w:val="00460C82"/>
    <w:rsid w:val="0046163F"/>
    <w:rsid w:val="00470278"/>
    <w:rsid w:val="004725B7"/>
    <w:rsid w:val="00474875"/>
    <w:rsid w:val="00474BA8"/>
    <w:rsid w:val="0048034D"/>
    <w:rsid w:val="00486301"/>
    <w:rsid w:val="0048760A"/>
    <w:rsid w:val="00490563"/>
    <w:rsid w:val="0049194E"/>
    <w:rsid w:val="004A3541"/>
    <w:rsid w:val="004A7958"/>
    <w:rsid w:val="004A7F1E"/>
    <w:rsid w:val="004B600C"/>
    <w:rsid w:val="004C1091"/>
    <w:rsid w:val="004C2C78"/>
    <w:rsid w:val="004C7C1B"/>
    <w:rsid w:val="004D04BA"/>
    <w:rsid w:val="004E26A3"/>
    <w:rsid w:val="004E6B6F"/>
    <w:rsid w:val="004F2A18"/>
    <w:rsid w:val="004F36DE"/>
    <w:rsid w:val="004F7755"/>
    <w:rsid w:val="00502884"/>
    <w:rsid w:val="00502EB9"/>
    <w:rsid w:val="00512928"/>
    <w:rsid w:val="00520A8D"/>
    <w:rsid w:val="00530FBB"/>
    <w:rsid w:val="005323A3"/>
    <w:rsid w:val="00534AFE"/>
    <w:rsid w:val="005408B3"/>
    <w:rsid w:val="00540DDA"/>
    <w:rsid w:val="005438FD"/>
    <w:rsid w:val="00545872"/>
    <w:rsid w:val="0055050B"/>
    <w:rsid w:val="00552459"/>
    <w:rsid w:val="00553FA7"/>
    <w:rsid w:val="00560661"/>
    <w:rsid w:val="00566856"/>
    <w:rsid w:val="0056710B"/>
    <w:rsid w:val="00570C82"/>
    <w:rsid w:val="00571AD1"/>
    <w:rsid w:val="005728C8"/>
    <w:rsid w:val="00573105"/>
    <w:rsid w:val="00577321"/>
    <w:rsid w:val="0058051B"/>
    <w:rsid w:val="00580AE8"/>
    <w:rsid w:val="005A5E8E"/>
    <w:rsid w:val="005A68D7"/>
    <w:rsid w:val="005A7460"/>
    <w:rsid w:val="005B183B"/>
    <w:rsid w:val="005B2053"/>
    <w:rsid w:val="005B288A"/>
    <w:rsid w:val="005B76A8"/>
    <w:rsid w:val="005C1219"/>
    <w:rsid w:val="005C3A22"/>
    <w:rsid w:val="005C6FD7"/>
    <w:rsid w:val="005D38F1"/>
    <w:rsid w:val="005E0D1B"/>
    <w:rsid w:val="005E406D"/>
    <w:rsid w:val="005E6394"/>
    <w:rsid w:val="005E6C06"/>
    <w:rsid w:val="005E6C58"/>
    <w:rsid w:val="005F04B3"/>
    <w:rsid w:val="005F0FA3"/>
    <w:rsid w:val="005F359F"/>
    <w:rsid w:val="005F3D4E"/>
    <w:rsid w:val="005F3F04"/>
    <w:rsid w:val="005F5919"/>
    <w:rsid w:val="005F6BAE"/>
    <w:rsid w:val="00603961"/>
    <w:rsid w:val="00605875"/>
    <w:rsid w:val="0060682F"/>
    <w:rsid w:val="006118FD"/>
    <w:rsid w:val="00613E50"/>
    <w:rsid w:val="0061567F"/>
    <w:rsid w:val="0061762F"/>
    <w:rsid w:val="00622E2B"/>
    <w:rsid w:val="006271B6"/>
    <w:rsid w:val="00632FDC"/>
    <w:rsid w:val="006433B1"/>
    <w:rsid w:val="00647291"/>
    <w:rsid w:val="00650FEF"/>
    <w:rsid w:val="00651003"/>
    <w:rsid w:val="0065315D"/>
    <w:rsid w:val="0065511A"/>
    <w:rsid w:val="00657FD9"/>
    <w:rsid w:val="0066110A"/>
    <w:rsid w:val="006614CE"/>
    <w:rsid w:val="00663645"/>
    <w:rsid w:val="00666A56"/>
    <w:rsid w:val="006753D4"/>
    <w:rsid w:val="00684D46"/>
    <w:rsid w:val="006870A6"/>
    <w:rsid w:val="00687F82"/>
    <w:rsid w:val="00690BE7"/>
    <w:rsid w:val="00693EB9"/>
    <w:rsid w:val="0069650D"/>
    <w:rsid w:val="006A438E"/>
    <w:rsid w:val="006B0D86"/>
    <w:rsid w:val="006B1B06"/>
    <w:rsid w:val="006B1F0D"/>
    <w:rsid w:val="006C29D4"/>
    <w:rsid w:val="006C4064"/>
    <w:rsid w:val="006C6FD5"/>
    <w:rsid w:val="006D2C90"/>
    <w:rsid w:val="006D45EE"/>
    <w:rsid w:val="006E0188"/>
    <w:rsid w:val="006E0A2A"/>
    <w:rsid w:val="006E2B11"/>
    <w:rsid w:val="006E5836"/>
    <w:rsid w:val="006E5FD7"/>
    <w:rsid w:val="006E77E5"/>
    <w:rsid w:val="006E7B0B"/>
    <w:rsid w:val="006F0764"/>
    <w:rsid w:val="006F1F3E"/>
    <w:rsid w:val="006F29DE"/>
    <w:rsid w:val="00712004"/>
    <w:rsid w:val="007134FD"/>
    <w:rsid w:val="0072150E"/>
    <w:rsid w:val="00722311"/>
    <w:rsid w:val="00724131"/>
    <w:rsid w:val="007255EE"/>
    <w:rsid w:val="007369BA"/>
    <w:rsid w:val="007374FB"/>
    <w:rsid w:val="00740B80"/>
    <w:rsid w:val="0074183C"/>
    <w:rsid w:val="00742847"/>
    <w:rsid w:val="00755353"/>
    <w:rsid w:val="007569BB"/>
    <w:rsid w:val="00776C34"/>
    <w:rsid w:val="007810B4"/>
    <w:rsid w:val="007856D9"/>
    <w:rsid w:val="0078619A"/>
    <w:rsid w:val="007911A8"/>
    <w:rsid w:val="00794393"/>
    <w:rsid w:val="00794BC4"/>
    <w:rsid w:val="007A1C3B"/>
    <w:rsid w:val="007A29C2"/>
    <w:rsid w:val="007A3537"/>
    <w:rsid w:val="007B0C4C"/>
    <w:rsid w:val="007B51A0"/>
    <w:rsid w:val="007B6C2F"/>
    <w:rsid w:val="007C2461"/>
    <w:rsid w:val="007C2A27"/>
    <w:rsid w:val="007C4D1D"/>
    <w:rsid w:val="007D1513"/>
    <w:rsid w:val="007D159E"/>
    <w:rsid w:val="007D4319"/>
    <w:rsid w:val="007D774B"/>
    <w:rsid w:val="007E14B3"/>
    <w:rsid w:val="007E2F9F"/>
    <w:rsid w:val="007F0853"/>
    <w:rsid w:val="007F0BDA"/>
    <w:rsid w:val="007F4FDA"/>
    <w:rsid w:val="007F7AAD"/>
    <w:rsid w:val="00806887"/>
    <w:rsid w:val="00806FBC"/>
    <w:rsid w:val="00810056"/>
    <w:rsid w:val="00811175"/>
    <w:rsid w:val="0082117B"/>
    <w:rsid w:val="0082233C"/>
    <w:rsid w:val="00830060"/>
    <w:rsid w:val="008304E2"/>
    <w:rsid w:val="00831575"/>
    <w:rsid w:val="008340E8"/>
    <w:rsid w:val="008413B0"/>
    <w:rsid w:val="00845851"/>
    <w:rsid w:val="00845AAB"/>
    <w:rsid w:val="008461BF"/>
    <w:rsid w:val="00847A26"/>
    <w:rsid w:val="00850552"/>
    <w:rsid w:val="008517F3"/>
    <w:rsid w:val="00854A2C"/>
    <w:rsid w:val="00861670"/>
    <w:rsid w:val="00864C9D"/>
    <w:rsid w:val="00865046"/>
    <w:rsid w:val="00866176"/>
    <w:rsid w:val="00867291"/>
    <w:rsid w:val="00877B15"/>
    <w:rsid w:val="00877E05"/>
    <w:rsid w:val="00880AFB"/>
    <w:rsid w:val="00886FCD"/>
    <w:rsid w:val="0089421A"/>
    <w:rsid w:val="00895168"/>
    <w:rsid w:val="008A3534"/>
    <w:rsid w:val="008A5A4E"/>
    <w:rsid w:val="008B5A9B"/>
    <w:rsid w:val="008C0868"/>
    <w:rsid w:val="008C1832"/>
    <w:rsid w:val="008D0CBA"/>
    <w:rsid w:val="008D20BA"/>
    <w:rsid w:val="008D362F"/>
    <w:rsid w:val="008D6EC7"/>
    <w:rsid w:val="008F0F1D"/>
    <w:rsid w:val="008F24D1"/>
    <w:rsid w:val="008F2C3A"/>
    <w:rsid w:val="008F4E6F"/>
    <w:rsid w:val="00902DD3"/>
    <w:rsid w:val="00903F84"/>
    <w:rsid w:val="00912BA1"/>
    <w:rsid w:val="009224D5"/>
    <w:rsid w:val="0093496B"/>
    <w:rsid w:val="00935D44"/>
    <w:rsid w:val="009402B4"/>
    <w:rsid w:val="0094174C"/>
    <w:rsid w:val="00941E36"/>
    <w:rsid w:val="00952D22"/>
    <w:rsid w:val="009545CC"/>
    <w:rsid w:val="0095577E"/>
    <w:rsid w:val="00957CBB"/>
    <w:rsid w:val="009617EE"/>
    <w:rsid w:val="00965178"/>
    <w:rsid w:val="0096561D"/>
    <w:rsid w:val="00965B02"/>
    <w:rsid w:val="009673F6"/>
    <w:rsid w:val="00985587"/>
    <w:rsid w:val="0098669D"/>
    <w:rsid w:val="00993CDD"/>
    <w:rsid w:val="00994CB4"/>
    <w:rsid w:val="00994DC0"/>
    <w:rsid w:val="009A4692"/>
    <w:rsid w:val="009A5F64"/>
    <w:rsid w:val="009A6F31"/>
    <w:rsid w:val="009A78A5"/>
    <w:rsid w:val="009A7EE9"/>
    <w:rsid w:val="009B0BDE"/>
    <w:rsid w:val="009C0E84"/>
    <w:rsid w:val="009C2F05"/>
    <w:rsid w:val="009C3B55"/>
    <w:rsid w:val="009C4B5C"/>
    <w:rsid w:val="009C68CA"/>
    <w:rsid w:val="009D3FCB"/>
    <w:rsid w:val="009E1D2C"/>
    <w:rsid w:val="00A00231"/>
    <w:rsid w:val="00A01E44"/>
    <w:rsid w:val="00A15BAC"/>
    <w:rsid w:val="00A16407"/>
    <w:rsid w:val="00A2196B"/>
    <w:rsid w:val="00A27A88"/>
    <w:rsid w:val="00A30572"/>
    <w:rsid w:val="00A310CE"/>
    <w:rsid w:val="00A333C8"/>
    <w:rsid w:val="00A35244"/>
    <w:rsid w:val="00A40604"/>
    <w:rsid w:val="00A433A7"/>
    <w:rsid w:val="00A44B88"/>
    <w:rsid w:val="00A45E94"/>
    <w:rsid w:val="00A50DB4"/>
    <w:rsid w:val="00A57040"/>
    <w:rsid w:val="00A61AC3"/>
    <w:rsid w:val="00A632F5"/>
    <w:rsid w:val="00A63A29"/>
    <w:rsid w:val="00A66CF1"/>
    <w:rsid w:val="00A6775D"/>
    <w:rsid w:val="00A677A3"/>
    <w:rsid w:val="00A842F0"/>
    <w:rsid w:val="00A84C4F"/>
    <w:rsid w:val="00A92CC1"/>
    <w:rsid w:val="00A938FE"/>
    <w:rsid w:val="00A93D35"/>
    <w:rsid w:val="00AA0ECD"/>
    <w:rsid w:val="00AA286A"/>
    <w:rsid w:val="00AA2E27"/>
    <w:rsid w:val="00AA4E83"/>
    <w:rsid w:val="00AB0D67"/>
    <w:rsid w:val="00AC0803"/>
    <w:rsid w:val="00AD0344"/>
    <w:rsid w:val="00AD15A3"/>
    <w:rsid w:val="00AE03B0"/>
    <w:rsid w:val="00AE26AA"/>
    <w:rsid w:val="00AE3C74"/>
    <w:rsid w:val="00AF6929"/>
    <w:rsid w:val="00B02ACA"/>
    <w:rsid w:val="00B03C32"/>
    <w:rsid w:val="00B07A95"/>
    <w:rsid w:val="00B162ED"/>
    <w:rsid w:val="00B16E6E"/>
    <w:rsid w:val="00B2114D"/>
    <w:rsid w:val="00B22CD4"/>
    <w:rsid w:val="00B238BE"/>
    <w:rsid w:val="00B24AEB"/>
    <w:rsid w:val="00B2581F"/>
    <w:rsid w:val="00B3189A"/>
    <w:rsid w:val="00B4224D"/>
    <w:rsid w:val="00B442A0"/>
    <w:rsid w:val="00B44C8D"/>
    <w:rsid w:val="00B455AE"/>
    <w:rsid w:val="00B53960"/>
    <w:rsid w:val="00B546B2"/>
    <w:rsid w:val="00B54D3D"/>
    <w:rsid w:val="00B62B1D"/>
    <w:rsid w:val="00B637B9"/>
    <w:rsid w:val="00B66EE0"/>
    <w:rsid w:val="00B66F73"/>
    <w:rsid w:val="00B72D7C"/>
    <w:rsid w:val="00B73891"/>
    <w:rsid w:val="00B74E90"/>
    <w:rsid w:val="00B81D21"/>
    <w:rsid w:val="00B824E1"/>
    <w:rsid w:val="00B85970"/>
    <w:rsid w:val="00B85D39"/>
    <w:rsid w:val="00B94E5C"/>
    <w:rsid w:val="00B97322"/>
    <w:rsid w:val="00BA60A4"/>
    <w:rsid w:val="00BB1653"/>
    <w:rsid w:val="00BB1DFA"/>
    <w:rsid w:val="00BB34A6"/>
    <w:rsid w:val="00BB705E"/>
    <w:rsid w:val="00BC15E1"/>
    <w:rsid w:val="00BD0E4F"/>
    <w:rsid w:val="00BD3635"/>
    <w:rsid w:val="00BD4701"/>
    <w:rsid w:val="00BD5D27"/>
    <w:rsid w:val="00BD62FB"/>
    <w:rsid w:val="00BF197E"/>
    <w:rsid w:val="00BF3FD4"/>
    <w:rsid w:val="00C00BAE"/>
    <w:rsid w:val="00C015C5"/>
    <w:rsid w:val="00C03420"/>
    <w:rsid w:val="00C05DB8"/>
    <w:rsid w:val="00C10488"/>
    <w:rsid w:val="00C27BD2"/>
    <w:rsid w:val="00C317DF"/>
    <w:rsid w:val="00C3384D"/>
    <w:rsid w:val="00C378B1"/>
    <w:rsid w:val="00C37BD6"/>
    <w:rsid w:val="00C407C0"/>
    <w:rsid w:val="00C43592"/>
    <w:rsid w:val="00C43830"/>
    <w:rsid w:val="00C46994"/>
    <w:rsid w:val="00C47CBE"/>
    <w:rsid w:val="00C534B1"/>
    <w:rsid w:val="00C54CA3"/>
    <w:rsid w:val="00C576A0"/>
    <w:rsid w:val="00C65425"/>
    <w:rsid w:val="00C65788"/>
    <w:rsid w:val="00C67191"/>
    <w:rsid w:val="00C70960"/>
    <w:rsid w:val="00C7152F"/>
    <w:rsid w:val="00C7368B"/>
    <w:rsid w:val="00C73861"/>
    <w:rsid w:val="00C80099"/>
    <w:rsid w:val="00C81117"/>
    <w:rsid w:val="00C84422"/>
    <w:rsid w:val="00C86A87"/>
    <w:rsid w:val="00C9091D"/>
    <w:rsid w:val="00C92B21"/>
    <w:rsid w:val="00CB0E49"/>
    <w:rsid w:val="00CB2488"/>
    <w:rsid w:val="00CB24ED"/>
    <w:rsid w:val="00CB25FB"/>
    <w:rsid w:val="00CB54F7"/>
    <w:rsid w:val="00CC1DAB"/>
    <w:rsid w:val="00CC4F13"/>
    <w:rsid w:val="00CC5811"/>
    <w:rsid w:val="00CC733F"/>
    <w:rsid w:val="00CD1AA5"/>
    <w:rsid w:val="00CD42BE"/>
    <w:rsid w:val="00CD603B"/>
    <w:rsid w:val="00CE0535"/>
    <w:rsid w:val="00CE20C8"/>
    <w:rsid w:val="00CE24CB"/>
    <w:rsid w:val="00CE264E"/>
    <w:rsid w:val="00CE553F"/>
    <w:rsid w:val="00CE5895"/>
    <w:rsid w:val="00CE6364"/>
    <w:rsid w:val="00CF6A72"/>
    <w:rsid w:val="00D11103"/>
    <w:rsid w:val="00D129C4"/>
    <w:rsid w:val="00D12F87"/>
    <w:rsid w:val="00D135DF"/>
    <w:rsid w:val="00D22486"/>
    <w:rsid w:val="00D261E5"/>
    <w:rsid w:val="00D3109C"/>
    <w:rsid w:val="00D3159C"/>
    <w:rsid w:val="00D40DE0"/>
    <w:rsid w:val="00D43405"/>
    <w:rsid w:val="00D455D1"/>
    <w:rsid w:val="00D4662C"/>
    <w:rsid w:val="00D4785E"/>
    <w:rsid w:val="00D63724"/>
    <w:rsid w:val="00D75081"/>
    <w:rsid w:val="00D80AE6"/>
    <w:rsid w:val="00D871B3"/>
    <w:rsid w:val="00D9485E"/>
    <w:rsid w:val="00D9731D"/>
    <w:rsid w:val="00DA1C96"/>
    <w:rsid w:val="00DA302B"/>
    <w:rsid w:val="00DA3C0A"/>
    <w:rsid w:val="00DB464B"/>
    <w:rsid w:val="00DC5FD9"/>
    <w:rsid w:val="00DC63F7"/>
    <w:rsid w:val="00DD058F"/>
    <w:rsid w:val="00DD5DE3"/>
    <w:rsid w:val="00DE0A30"/>
    <w:rsid w:val="00DE412A"/>
    <w:rsid w:val="00DE49AA"/>
    <w:rsid w:val="00DE5B80"/>
    <w:rsid w:val="00DE6193"/>
    <w:rsid w:val="00DF3295"/>
    <w:rsid w:val="00DF3F68"/>
    <w:rsid w:val="00E10670"/>
    <w:rsid w:val="00E12E0A"/>
    <w:rsid w:val="00E15772"/>
    <w:rsid w:val="00E158B2"/>
    <w:rsid w:val="00E16051"/>
    <w:rsid w:val="00E205A6"/>
    <w:rsid w:val="00E207EE"/>
    <w:rsid w:val="00E208A2"/>
    <w:rsid w:val="00E247CD"/>
    <w:rsid w:val="00E26BDA"/>
    <w:rsid w:val="00E335B3"/>
    <w:rsid w:val="00E34567"/>
    <w:rsid w:val="00E35276"/>
    <w:rsid w:val="00E36BB5"/>
    <w:rsid w:val="00E50DAD"/>
    <w:rsid w:val="00E514FE"/>
    <w:rsid w:val="00E51F8A"/>
    <w:rsid w:val="00E60AEF"/>
    <w:rsid w:val="00E619B9"/>
    <w:rsid w:val="00E633FF"/>
    <w:rsid w:val="00E643A4"/>
    <w:rsid w:val="00E6720B"/>
    <w:rsid w:val="00E70656"/>
    <w:rsid w:val="00E71EDD"/>
    <w:rsid w:val="00E83FB0"/>
    <w:rsid w:val="00E91D1C"/>
    <w:rsid w:val="00E927FA"/>
    <w:rsid w:val="00E95437"/>
    <w:rsid w:val="00E9577C"/>
    <w:rsid w:val="00EA30DE"/>
    <w:rsid w:val="00EA6DF4"/>
    <w:rsid w:val="00EB1137"/>
    <w:rsid w:val="00EB2CB6"/>
    <w:rsid w:val="00EB2E27"/>
    <w:rsid w:val="00EB71DA"/>
    <w:rsid w:val="00EC1A6E"/>
    <w:rsid w:val="00EC7D1D"/>
    <w:rsid w:val="00ED0F41"/>
    <w:rsid w:val="00ED3AE7"/>
    <w:rsid w:val="00ED3C74"/>
    <w:rsid w:val="00ED4F9F"/>
    <w:rsid w:val="00ED531E"/>
    <w:rsid w:val="00EE0F97"/>
    <w:rsid w:val="00EE346D"/>
    <w:rsid w:val="00EE4C98"/>
    <w:rsid w:val="00EE656E"/>
    <w:rsid w:val="00EF03E7"/>
    <w:rsid w:val="00EF2348"/>
    <w:rsid w:val="00EF5628"/>
    <w:rsid w:val="00EF71D1"/>
    <w:rsid w:val="00F0080E"/>
    <w:rsid w:val="00F00896"/>
    <w:rsid w:val="00F076A1"/>
    <w:rsid w:val="00F268D1"/>
    <w:rsid w:val="00F27278"/>
    <w:rsid w:val="00F34582"/>
    <w:rsid w:val="00F362F1"/>
    <w:rsid w:val="00F4644E"/>
    <w:rsid w:val="00F6360C"/>
    <w:rsid w:val="00F64AF9"/>
    <w:rsid w:val="00F75C23"/>
    <w:rsid w:val="00F76AC2"/>
    <w:rsid w:val="00F96756"/>
    <w:rsid w:val="00F97670"/>
    <w:rsid w:val="00FA4F19"/>
    <w:rsid w:val="00FB00B7"/>
    <w:rsid w:val="00FB21E7"/>
    <w:rsid w:val="00FB2D72"/>
    <w:rsid w:val="00FB5F3B"/>
    <w:rsid w:val="00FB63C2"/>
    <w:rsid w:val="00FC034B"/>
    <w:rsid w:val="00FC162D"/>
    <w:rsid w:val="00FC6259"/>
    <w:rsid w:val="00FD5ADD"/>
    <w:rsid w:val="00FD6B3D"/>
    <w:rsid w:val="00FE14B8"/>
    <w:rsid w:val="00FE39F7"/>
    <w:rsid w:val="00FF1159"/>
    <w:rsid w:val="00FF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1827D"/>
  <w15:docId w15:val="{83C461FC-F1B0-478D-A27B-3CE95A1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2"/>
      </w:numPr>
      <w:outlineLvl w:val="0"/>
    </w:pPr>
    <w:rPr>
      <w:b/>
      <w:kern w:val="1"/>
      <w:sz w:val="32"/>
    </w:rPr>
  </w:style>
  <w:style w:type="paragraph" w:styleId="Heading2">
    <w:name w:val="heading 2"/>
    <w:basedOn w:val="Normal"/>
    <w:next w:val="Normal"/>
    <w:link w:val="Heading2Char"/>
    <w:qFormat/>
    <w:rsid w:val="0082233C"/>
    <w:pPr>
      <w:keepNext/>
      <w:numPr>
        <w:ilvl w:val="1"/>
        <w:numId w:val="1"/>
      </w:numPr>
      <w:suppressAutoHyphens w:val="0"/>
      <w:spacing w:after="120"/>
      <w:outlineLvl w:val="1"/>
    </w:pPr>
    <w:rPr>
      <w:b/>
      <w:szCs w:val="22"/>
    </w:rPr>
  </w:style>
  <w:style w:type="paragraph" w:styleId="Heading3">
    <w:name w:val="heading 3"/>
    <w:basedOn w:val="Normal"/>
    <w:next w:val="Normal"/>
    <w:link w:val="Heading3Char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D46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4662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D4662C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D4662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BodyText">
    <w:name w:val="Body Text"/>
    <w:basedOn w:val="Normal"/>
    <w:link w:val="BodyTextChar"/>
    <w:rPr>
      <w:color w:val="0000FF"/>
    </w:rPr>
  </w:style>
  <w:style w:type="paragraph" w:styleId="BodyTextIndent">
    <w:name w:val="Body Text Indent"/>
    <w:basedOn w:val="Normal"/>
    <w:link w:val="BodyTextIndentChar"/>
    <w:semiHidden/>
    <w:pPr>
      <w:ind w:firstLine="720"/>
    </w:pPr>
  </w:style>
  <w:style w:type="paragraph" w:styleId="Title">
    <w:name w:val="Title"/>
    <w:basedOn w:val="Normal"/>
    <w:next w:val="Subtitle"/>
    <w:link w:val="TitleChar"/>
    <w:qFormat/>
  </w:style>
  <w:style w:type="paragraph" w:styleId="Subtitle">
    <w:name w:val="Subtitle"/>
    <w:basedOn w:val="Normal"/>
    <w:next w:val="BodyText"/>
    <w:link w:val="SubtitleChar"/>
    <w:qFormat/>
    <w:pPr>
      <w:jc w:val="center"/>
    </w:pPr>
    <w:rPr>
      <w:i/>
      <w:iCs/>
    </w:rPr>
  </w:style>
  <w:style w:type="paragraph" w:styleId="List">
    <w:name w:val="List"/>
    <w:basedOn w:val="BodyText"/>
    <w:semiHidden/>
    <w:rPr>
      <w:rFonts w:cs="Tahoma"/>
    </w:rPr>
  </w:style>
  <w:style w:type="paragraph" w:styleId="Header">
    <w:name w:val="header"/>
    <w:basedOn w:val="Normal"/>
    <w:link w:val="HeaderChar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BodyText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20" w:firstLine="1"/>
    </w:pPr>
  </w:style>
  <w:style w:type="paragraph" w:styleId="TOC3">
    <w:name w:val="toc 3"/>
    <w:basedOn w:val="Normal"/>
    <w:next w:val="Normal"/>
    <w:semiHidden/>
    <w:pPr>
      <w:ind w:left="440" w:firstLine="1"/>
    </w:pPr>
  </w:style>
  <w:style w:type="paragraph" w:styleId="TOC4">
    <w:name w:val="toc 4"/>
    <w:basedOn w:val="Normal"/>
    <w:next w:val="Normal"/>
    <w:semiHidden/>
    <w:pPr>
      <w:ind w:left="660" w:firstLine="1"/>
    </w:pPr>
  </w:style>
  <w:style w:type="paragraph" w:styleId="TOC5">
    <w:name w:val="toc 5"/>
    <w:basedOn w:val="Normal"/>
    <w:next w:val="Normal"/>
    <w:semiHidden/>
    <w:pPr>
      <w:ind w:left="880" w:firstLine="1"/>
    </w:pPr>
  </w:style>
  <w:style w:type="paragraph" w:styleId="TOC6">
    <w:name w:val="toc 6"/>
    <w:basedOn w:val="Normal"/>
    <w:next w:val="Normal"/>
    <w:semiHidden/>
    <w:pPr>
      <w:ind w:left="1100" w:firstLine="1"/>
    </w:pPr>
  </w:style>
  <w:style w:type="paragraph" w:styleId="TOC7">
    <w:name w:val="toc 7"/>
    <w:basedOn w:val="Normal"/>
    <w:next w:val="Normal"/>
    <w:semiHidden/>
    <w:pPr>
      <w:ind w:left="1320" w:firstLine="1"/>
    </w:pPr>
  </w:style>
  <w:style w:type="paragraph" w:styleId="TOC8">
    <w:name w:val="toc 8"/>
    <w:basedOn w:val="Normal"/>
    <w:next w:val="Normal"/>
    <w:semiHidden/>
    <w:pPr>
      <w:ind w:left="1540" w:firstLine="1"/>
    </w:pPr>
  </w:style>
  <w:style w:type="paragraph" w:styleId="TOC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</w:rPr>
  </w:style>
  <w:style w:type="paragraph" w:customStyle="1" w:styleId="InfoBlue0">
    <w:name w:val="InfoBlue"/>
    <w:basedOn w:val="Normal"/>
    <w:next w:val="BodyText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BodyText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character" w:customStyle="1" w:styleId="WW-Absatz-Standardschriftart111111111111111">
    <w:name w:val="WW-Absatz-Standardschriftart111111111111111"/>
    <w:rsid w:val="006E2B11"/>
  </w:style>
  <w:style w:type="paragraph" w:customStyle="1" w:styleId="WW-Recuodecorpodetexto2">
    <w:name w:val="WW-Recuo de corpo de texto 2"/>
    <w:basedOn w:val="Normal"/>
    <w:rsid w:val="0027501C"/>
    <w:pPr>
      <w:ind w:firstLine="70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62C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662C"/>
    <w:rPr>
      <w:rFonts w:ascii="Tahoma" w:hAnsi="Tahoma" w:cs="Tahoma"/>
      <w:sz w:val="16"/>
      <w:szCs w:val="16"/>
    </w:rPr>
  </w:style>
  <w:style w:type="character" w:customStyle="1" w:styleId="Heading7Char">
    <w:name w:val="Heading 7 Char"/>
    <w:link w:val="Heading7"/>
    <w:uiPriority w:val="9"/>
    <w:rsid w:val="00D4662C"/>
    <w:rPr>
      <w:rFonts w:ascii="Calibri" w:eastAsia="Times New Roman" w:hAnsi="Calibri" w:cs="Times New Roman"/>
      <w:sz w:val="24"/>
      <w:szCs w:val="24"/>
    </w:rPr>
  </w:style>
  <w:style w:type="character" w:customStyle="1" w:styleId="Heading6Char">
    <w:name w:val="Heading 6 Char"/>
    <w:link w:val="Heading6"/>
    <w:uiPriority w:val="9"/>
    <w:rsid w:val="00D4662C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5Char">
    <w:name w:val="Heading 5 Char"/>
    <w:link w:val="Heading5"/>
    <w:uiPriority w:val="9"/>
    <w:rsid w:val="00D4662C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4Char">
    <w:name w:val="Heading 4 Char"/>
    <w:link w:val="Heading4"/>
    <w:uiPriority w:val="9"/>
    <w:rsid w:val="00D46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BodyTextChar">
    <w:name w:val="Body Text Char"/>
    <w:link w:val="BodyText"/>
    <w:rsid w:val="006F1F3E"/>
    <w:rPr>
      <w:rFonts w:ascii="Arial" w:hAnsi="Arial"/>
      <w:color w:val="0000FF"/>
      <w:sz w:val="22"/>
    </w:rPr>
  </w:style>
  <w:style w:type="paragraph" w:customStyle="1" w:styleId="TableText">
    <w:name w:val="Table Text"/>
    <w:rsid w:val="00502EB9"/>
    <w:pPr>
      <w:tabs>
        <w:tab w:val="right" w:pos="9720"/>
      </w:tabs>
      <w:spacing w:before="40" w:after="40"/>
    </w:pPr>
    <w:rPr>
      <w:bCs/>
      <w:szCs w:val="24"/>
      <w:lang w:val="en-GB" w:eastAsia="en-US"/>
    </w:rPr>
  </w:style>
  <w:style w:type="paragraph" w:customStyle="1" w:styleId="Tabletext0">
    <w:name w:val="Tabletext"/>
    <w:basedOn w:val="Normal"/>
    <w:rsid w:val="00366427"/>
    <w:pPr>
      <w:keepLines/>
      <w:widowControl w:val="0"/>
      <w:suppressAutoHyphens w:val="0"/>
      <w:spacing w:before="0" w:line="240" w:lineRule="auto"/>
      <w:jc w:val="left"/>
    </w:pPr>
    <w:rPr>
      <w:sz w:val="20"/>
      <w:szCs w:val="24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3189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B3189A"/>
    <w:rPr>
      <w:rFonts w:ascii="Arial" w:hAnsi="Arial"/>
      <w:sz w:val="22"/>
      <w:lang w:val="pt-BR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189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B3189A"/>
    <w:rPr>
      <w:rFonts w:ascii="Arial" w:hAnsi="Arial"/>
      <w:sz w:val="16"/>
      <w:szCs w:val="16"/>
      <w:lang w:val="pt-BR"/>
    </w:rPr>
  </w:style>
  <w:style w:type="table" w:styleId="TableGrid">
    <w:name w:val="Table Grid"/>
    <w:basedOn w:val="TableNormal"/>
    <w:rsid w:val="00AE03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E36BB5"/>
    <w:pPr>
      <w:suppressAutoHyphens w:val="0"/>
      <w:spacing w:before="0" w:line="240" w:lineRule="auto"/>
      <w:ind w:left="706"/>
      <w:jc w:val="left"/>
    </w:pPr>
    <w:rPr>
      <w:rFonts w:ascii="Calibri" w:hAnsi="Calibri" w:cs="Arial"/>
      <w:sz w:val="24"/>
      <w:lang w:val="en-AU" w:eastAsia="en-US"/>
    </w:rPr>
  </w:style>
  <w:style w:type="paragraph" w:customStyle="1" w:styleId="EstiloArialNegritoItlico">
    <w:name w:val="Estilo Arial Negrito Itálico"/>
    <w:basedOn w:val="Normal"/>
    <w:rsid w:val="001A3110"/>
    <w:pPr>
      <w:numPr>
        <w:numId w:val="11"/>
      </w:numPr>
      <w:suppressAutoHyphens w:val="0"/>
      <w:spacing w:before="0" w:line="240" w:lineRule="auto"/>
      <w:jc w:val="left"/>
    </w:pPr>
    <w:rPr>
      <w:rFonts w:cs="Arial"/>
      <w:b/>
      <w:i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B0D86"/>
    <w:rPr>
      <w:rFonts w:ascii="Arial" w:hAnsi="Arial"/>
      <w:b/>
      <w:kern w:val="1"/>
      <w:sz w:val="32"/>
    </w:rPr>
  </w:style>
  <w:style w:type="character" w:customStyle="1" w:styleId="Heading2Char">
    <w:name w:val="Heading 2 Char"/>
    <w:basedOn w:val="DefaultParagraphFont"/>
    <w:link w:val="Heading2"/>
    <w:rsid w:val="006B0D86"/>
    <w:rPr>
      <w:rFonts w:ascii="Arial" w:hAnsi="Arial"/>
      <w:b/>
      <w:sz w:val="22"/>
      <w:szCs w:val="22"/>
    </w:rPr>
  </w:style>
  <w:style w:type="character" w:customStyle="1" w:styleId="Heading3Char">
    <w:name w:val="Heading 3 Char"/>
    <w:basedOn w:val="DefaultParagraphFont"/>
    <w:link w:val="Heading3"/>
    <w:rsid w:val="006B0D86"/>
    <w:rPr>
      <w:rFonts w:ascii="Arial" w:hAnsi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6B0D86"/>
    <w:rPr>
      <w:rFonts w:ascii="Arial" w:hAnsi="Arial"/>
      <w:sz w:val="22"/>
    </w:rPr>
  </w:style>
  <w:style w:type="character" w:customStyle="1" w:styleId="TitleChar">
    <w:name w:val="Title Char"/>
    <w:basedOn w:val="DefaultParagraphFont"/>
    <w:link w:val="Title"/>
    <w:rsid w:val="006B0D86"/>
    <w:rPr>
      <w:rFonts w:ascii="Arial" w:hAnsi="Arial"/>
      <w:sz w:val="22"/>
    </w:rPr>
  </w:style>
  <w:style w:type="character" w:customStyle="1" w:styleId="SubtitleChar">
    <w:name w:val="Subtitle Char"/>
    <w:basedOn w:val="DefaultParagraphFont"/>
    <w:link w:val="Subtitle"/>
    <w:rsid w:val="006B0D86"/>
    <w:rPr>
      <w:rFonts w:ascii="Arial" w:hAnsi="Arial"/>
      <w:i/>
      <w:iCs/>
      <w:sz w:val="22"/>
    </w:rPr>
  </w:style>
  <w:style w:type="character" w:customStyle="1" w:styleId="HeaderChar">
    <w:name w:val="Header Char"/>
    <w:basedOn w:val="DefaultParagraphFont"/>
    <w:link w:val="Header"/>
    <w:semiHidden/>
    <w:rsid w:val="006B0D86"/>
    <w:rPr>
      <w:rFonts w:ascii="Arial" w:hAnsi="Arial"/>
      <w:sz w:val="22"/>
    </w:rPr>
  </w:style>
  <w:style w:type="character" w:customStyle="1" w:styleId="FooterChar">
    <w:name w:val="Footer Char"/>
    <w:basedOn w:val="DefaultParagraphFont"/>
    <w:link w:val="Footer"/>
    <w:semiHidden/>
    <w:rsid w:val="006B0D86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A~1\AppData\Local\Temp\Rar$DI00.694\Especificacao%20de%20Telas%20e%20Relatorios%20-ETR_XXXXXXX_VXXCX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AB7EA9CBD347BC2BF9D95D5D0B29" ma:contentTypeVersion="1" ma:contentTypeDescription="Create a new document." ma:contentTypeScope="" ma:versionID="85ea71163967185d1bce30ce0bcd89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022916f55ab85163ee9a5069dec31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10FAC-A360-42DE-AE4F-E56E4BE963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C08A59-F971-481B-A100-0D8F86443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EBAED3-472B-43D8-A72F-10A1B2226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D37024-7FB3-4EF0-86A5-A5B51E35B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Especificacao de Telas e Relatorios -ETR_XXXXXXX_VXXCXX</Template>
  <TotalTime>3302</TotalTime>
  <Pages>46</Pages>
  <Words>4971</Words>
  <Characters>26844</Characters>
  <Application>Microsoft Office Word</Application>
  <DocSecurity>0</DocSecurity>
  <Lines>223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ETR - Especificação de Tela e Relatório</vt:lpstr>
      <vt:lpstr/>
    </vt:vector>
  </TitlesOfParts>
  <Company>SEGURO</Company>
  <LinksUpToDate>false</LinksUpToDate>
  <CharactersWithSpaces>31752</CharactersWithSpaces>
  <SharedDoc>false</SharedDoc>
  <HLinks>
    <vt:vector size="18" baseType="variant"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_Toc271660257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_Toc271660256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_Toc271660255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ETR - Especificação de Tela e Relatório</dc:title>
  <dc:creator>Renata Wada</dc:creator>
  <cp:lastModifiedBy>Oliveira, Monica C.</cp:lastModifiedBy>
  <cp:revision>53</cp:revision>
  <cp:lastPrinted>2010-08-23T14:27:00Z</cp:lastPrinted>
  <dcterms:created xsi:type="dcterms:W3CDTF">2015-09-21T17:45:00Z</dcterms:created>
  <dcterms:modified xsi:type="dcterms:W3CDTF">2015-12-21T18:10:00Z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0x0101008BCAAB7EA9CBD347BC2BF9D95D5D0B29</vt:lpwstr>
  </property>
</Properties>
</file>