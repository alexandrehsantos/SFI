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827D" w14:textId="77777777" w:rsidR="00D4662C" w:rsidRPr="005323A3" w:rsidRDefault="00D4662C" w:rsidP="00D4662C">
      <w:pPr>
        <w:suppressAutoHyphens w:val="0"/>
        <w:rPr>
          <w:rFonts w:cs="Arial"/>
          <w:szCs w:val="24"/>
        </w:rPr>
      </w:pPr>
    </w:p>
    <w:p w14:paraId="0701827E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7F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0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1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2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3" w14:textId="27125FDA" w:rsidR="00BF3FD4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Ramos Elementares</w:t>
      </w:r>
    </w:p>
    <w:p w14:paraId="07018284" w14:textId="22B624DB" w:rsidR="0094174C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Relatórios e Impressões</w:t>
      </w:r>
    </w:p>
    <w:p w14:paraId="07018285" w14:textId="3A64E27D" w:rsidR="00BF3FD4" w:rsidRDefault="003670E4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 xml:space="preserve"> </w:t>
      </w:r>
      <w:r w:rsidR="00523165">
        <w:rPr>
          <w:b/>
          <w:color w:val="0000FF"/>
          <w:sz w:val="36"/>
        </w:rPr>
        <w:t>Versão 1.3</w:t>
      </w:r>
    </w:p>
    <w:p w14:paraId="07018286" w14:textId="77777777" w:rsidR="00D4662C" w:rsidRPr="00BF3FD4" w:rsidRDefault="00D4662C" w:rsidP="00D4662C">
      <w:pPr>
        <w:suppressAutoHyphens w:val="0"/>
        <w:jc w:val="center"/>
        <w:rPr>
          <w:rFonts w:cs="Arial"/>
          <w:szCs w:val="24"/>
        </w:rPr>
      </w:pPr>
    </w:p>
    <w:p w14:paraId="07018287" w14:textId="77777777" w:rsid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18456384" w14:textId="77777777" w:rsidR="00C7368B" w:rsidRPr="00D4662C" w:rsidRDefault="00C7368B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8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9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A" w14:textId="77777777" w:rsidR="00D4662C" w:rsidRPr="00D4662C" w:rsidRDefault="00D4662C" w:rsidP="00D4662C">
      <w:pPr>
        <w:suppressAutoHyphens w:val="0"/>
        <w:jc w:val="right"/>
        <w:rPr>
          <w:rFonts w:cs="Arial"/>
          <w:sz w:val="30"/>
          <w:szCs w:val="24"/>
          <w:lang w:val="pt-PT"/>
        </w:rPr>
      </w:pPr>
    </w:p>
    <w:p w14:paraId="0701828B" w14:textId="77777777" w:rsidR="0009045F" w:rsidRPr="00D4662C" w:rsidRDefault="0009045F" w:rsidP="0009045F">
      <w:pPr>
        <w:suppressAutoHyphens w:val="0"/>
        <w:rPr>
          <w:rFonts w:cs="Arial"/>
          <w:sz w:val="20"/>
          <w:lang w:val="pt-PT"/>
        </w:rPr>
      </w:pPr>
    </w:p>
    <w:tbl>
      <w:tblPr>
        <w:tblpPr w:leftFromText="141" w:rightFromText="141" w:vertAnchor="text" w:horzAnchor="margin" w:tblpXSpec="center" w:tblpY="189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16"/>
        <w:gridCol w:w="1390"/>
        <w:gridCol w:w="3775"/>
        <w:gridCol w:w="4248"/>
      </w:tblGrid>
      <w:tr w:rsidR="00BF3FD4" w:rsidRPr="00E95A2B" w14:paraId="0701828D" w14:textId="77777777" w:rsidTr="00A66CF1">
        <w:trPr>
          <w:cantSplit/>
          <w:trHeight w:val="201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C" w14:textId="77777777" w:rsidR="00BF3FD4" w:rsidRPr="00E95A2B" w:rsidRDefault="00BF3FD4" w:rsidP="008304E2">
            <w:pPr>
              <w:jc w:val="center"/>
              <w:rPr>
                <w:rFonts w:cs="Arial"/>
                <w:b/>
              </w:rPr>
            </w:pPr>
            <w:r w:rsidRPr="00E95A2B">
              <w:rPr>
                <w:rFonts w:cs="Arial"/>
                <w:b/>
              </w:rPr>
              <w:t>Histórico de Alterações</w:t>
            </w:r>
          </w:p>
        </w:tc>
      </w:tr>
      <w:tr w:rsidR="00BF3FD4" w:rsidRPr="00E95A2B" w14:paraId="07018292" w14:textId="77777777" w:rsidTr="00E35276">
        <w:trPr>
          <w:trHeight w:val="201"/>
        </w:trPr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E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Versão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F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0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1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Realizado por</w:t>
            </w:r>
          </w:p>
        </w:tc>
      </w:tr>
      <w:tr w:rsidR="00E35276" w:rsidRPr="00E95A2B" w14:paraId="07018297" w14:textId="77777777" w:rsidTr="00A912BF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3" w14:textId="747FC2D8" w:rsidR="00E35276" w:rsidRPr="00E95A2B" w:rsidRDefault="00E35276" w:rsidP="00E3527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1.0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4" w14:textId="32B3AD03" w:rsidR="00E35276" w:rsidRPr="00E95A2B" w:rsidRDefault="00A312FF" w:rsidP="00A912B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29</w:t>
            </w:r>
            <w:r w:rsidR="00D44C86" w:rsidRPr="0077123F">
              <w:rPr>
                <w:rFonts w:cs="Arial"/>
                <w:sz w:val="20"/>
              </w:rPr>
              <w:t>/</w:t>
            </w:r>
            <w:r w:rsidR="00D44C86">
              <w:rPr>
                <w:rFonts w:cs="Arial"/>
                <w:sz w:val="20"/>
              </w:rPr>
              <w:t>10</w:t>
            </w:r>
            <w:r w:rsidR="00D44C86" w:rsidRPr="0077123F">
              <w:rPr>
                <w:rFonts w:cs="Arial"/>
                <w:sz w:val="20"/>
              </w:rPr>
              <w:t>/</w:t>
            </w:r>
            <w:r w:rsidR="00E35276" w:rsidRPr="0077123F">
              <w:rPr>
                <w:rFonts w:cs="Arial"/>
                <w:sz w:val="20"/>
              </w:rPr>
              <w:t>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5" w14:textId="11A27959" w:rsidR="00E35276" w:rsidRPr="00E95A2B" w:rsidRDefault="00E35276" w:rsidP="00A912BF">
            <w:pPr>
              <w:jc w:val="center"/>
              <w:rPr>
                <w:rFonts w:cs="Arial"/>
                <w:sz w:val="16"/>
                <w:szCs w:val="16"/>
              </w:rPr>
            </w:pPr>
            <w:r w:rsidRPr="0077123F">
              <w:rPr>
                <w:rFonts w:cs="Arial"/>
                <w:sz w:val="20"/>
              </w:rPr>
              <w:t>Criação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6" w14:textId="6635E1D7" w:rsidR="00E35276" w:rsidRPr="00E95A2B" w:rsidRDefault="00E35276" w:rsidP="00741985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A322B4" w:rsidRPr="00E95A2B" w14:paraId="0701829C" w14:textId="77777777" w:rsidTr="00A912BF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8" w14:textId="72433F19" w:rsidR="00A322B4" w:rsidRPr="00AD54B0" w:rsidRDefault="00AD54B0" w:rsidP="00A322B4">
            <w:pPr>
              <w:jc w:val="center"/>
              <w:rPr>
                <w:rFonts w:cs="Arial"/>
                <w:sz w:val="20"/>
              </w:rPr>
            </w:pPr>
            <w:r w:rsidRPr="00AD54B0">
              <w:rPr>
                <w:rFonts w:cs="Arial"/>
                <w:sz w:val="20"/>
              </w:rPr>
              <w:t>1.1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9" w14:textId="66463C57" w:rsidR="00A322B4" w:rsidRPr="00AD54B0" w:rsidRDefault="008E2BE8" w:rsidP="00A912BF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09</w:t>
            </w:r>
            <w:r w:rsidR="00AD54B0" w:rsidRPr="00AD54B0">
              <w:rPr>
                <w:rFonts w:cs="Arial"/>
                <w:sz w:val="20"/>
              </w:rPr>
              <w:t>/11/2015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A" w14:textId="270A3883" w:rsidR="00A322B4" w:rsidRPr="00AD54B0" w:rsidRDefault="00AD54B0" w:rsidP="00A912BF">
            <w:pPr>
              <w:jc w:val="center"/>
              <w:rPr>
                <w:rFonts w:cs="Arial"/>
                <w:sz w:val="20"/>
              </w:rPr>
            </w:pPr>
            <w:r w:rsidRPr="00AD54B0">
              <w:rPr>
                <w:rFonts w:cs="Arial"/>
                <w:sz w:val="20"/>
              </w:rPr>
              <w:t>Atualização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B" w14:textId="4E26CCD6" w:rsidR="00A322B4" w:rsidRPr="00AD54B0" w:rsidRDefault="00AD54B0" w:rsidP="00741985">
            <w:pPr>
              <w:jc w:val="center"/>
              <w:rPr>
                <w:rFonts w:cs="Arial"/>
                <w:sz w:val="20"/>
              </w:rPr>
            </w:pPr>
            <w:r w:rsidRPr="00AD54B0">
              <w:rPr>
                <w:rFonts w:cs="Arial"/>
                <w:sz w:val="20"/>
              </w:rPr>
              <w:t>Alexandre H. Santos</w:t>
            </w:r>
          </w:p>
        </w:tc>
      </w:tr>
      <w:tr w:rsidR="008E2BE8" w:rsidRPr="00E95A2B" w14:paraId="070182A1" w14:textId="77777777" w:rsidTr="00A912BF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D" w14:textId="3C994242" w:rsidR="008E2BE8" w:rsidRPr="00E95A2B" w:rsidRDefault="00A912BF" w:rsidP="008E2BE8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1.2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E" w14:textId="7A9A9195" w:rsidR="008E2BE8" w:rsidRPr="00E95A2B" w:rsidRDefault="00B6604B" w:rsidP="00A912B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13</w:t>
            </w:r>
            <w:r w:rsidR="008E2BE8" w:rsidRPr="0077123F">
              <w:rPr>
                <w:rFonts w:cs="Arial"/>
                <w:sz w:val="20"/>
              </w:rPr>
              <w:t>/</w:t>
            </w:r>
            <w:r w:rsidR="00741985">
              <w:rPr>
                <w:rFonts w:cs="Arial"/>
                <w:sz w:val="20"/>
              </w:rPr>
              <w:t>11</w:t>
            </w:r>
            <w:r w:rsidR="008E2BE8" w:rsidRPr="0077123F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F" w14:textId="296BA2BF" w:rsidR="008E2BE8" w:rsidRPr="00E95A2B" w:rsidRDefault="008E2BE8" w:rsidP="00A912BF">
            <w:pPr>
              <w:jc w:val="center"/>
              <w:rPr>
                <w:rFonts w:cs="Arial"/>
                <w:sz w:val="16"/>
                <w:szCs w:val="16"/>
              </w:rPr>
            </w:pPr>
            <w:r w:rsidRPr="00AD54B0">
              <w:rPr>
                <w:rFonts w:cs="Arial"/>
                <w:sz w:val="20"/>
              </w:rPr>
              <w:t>Atualização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A0" w14:textId="1A0B7961" w:rsidR="008E2BE8" w:rsidRPr="00E95A2B" w:rsidRDefault="008E2BE8" w:rsidP="00741985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523165" w:rsidRPr="00E95A2B" w14:paraId="6FA01C38" w14:textId="77777777" w:rsidTr="00A912BF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68B8C1" w14:textId="79BC9CCF" w:rsidR="00523165" w:rsidRDefault="00523165" w:rsidP="008E2BE8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848467" w14:textId="53D8B226" w:rsidR="00523165" w:rsidRDefault="00523165" w:rsidP="00A912BF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14/12/2015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D8376A" w14:textId="46428038" w:rsidR="00523165" w:rsidRPr="00AD54B0" w:rsidRDefault="00523165" w:rsidP="00A912BF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Ajustes no documento após validação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D2A8BD" w14:textId="5F27B687" w:rsidR="00523165" w:rsidRDefault="00523165" w:rsidP="0074198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</w:tbl>
    <w:p w14:paraId="070182A2" w14:textId="77777777" w:rsidR="00366427" w:rsidRDefault="00BF3FD4" w:rsidP="00366427">
      <w:pPr>
        <w:jc w:val="center"/>
        <w:rPr>
          <w:b/>
          <w:sz w:val="30"/>
        </w:rPr>
      </w:pPr>
      <w:r>
        <w:br w:type="page"/>
      </w:r>
      <w:r w:rsidR="00366427">
        <w:rPr>
          <w:b/>
          <w:sz w:val="30"/>
        </w:rPr>
        <w:lastRenderedPageBreak/>
        <w:t>Índice</w:t>
      </w:r>
    </w:p>
    <w:p w14:paraId="070182A3" w14:textId="77777777" w:rsidR="00366427" w:rsidRDefault="00366427" w:rsidP="00366427">
      <w:r>
        <w:t xml:space="preserve"> </w:t>
      </w:r>
    </w:p>
    <w:p w14:paraId="56F387DA" w14:textId="77777777" w:rsidR="007B0B3D" w:rsidRDefault="00366427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"1-4" \h \z </w:instrText>
      </w:r>
      <w:r>
        <w:rPr>
          <w:rFonts w:ascii="Times New Roman" w:hAnsi="Times New Roman"/>
        </w:rPr>
        <w:fldChar w:fldCharType="separate"/>
      </w:r>
      <w:hyperlink w:anchor="_Toc431375304" w:history="1">
        <w:r w:rsidR="007B0B3D" w:rsidRPr="00481196">
          <w:rPr>
            <w:rStyle w:val="Hyperlink"/>
            <w:noProof/>
          </w:rPr>
          <w:t>1.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Identificação do Sistema e Módulo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_Toc431375304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4</w:t>
        </w:r>
        <w:r w:rsidR="007B0B3D">
          <w:rPr>
            <w:noProof/>
            <w:webHidden/>
          </w:rPr>
          <w:fldChar w:fldCharType="end"/>
        </w:r>
      </w:hyperlink>
    </w:p>
    <w:p w14:paraId="57AF8F82" w14:textId="77777777" w:rsidR="007B0B3D" w:rsidRDefault="00D855F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05" w:history="1">
        <w:r w:rsidR="007B0B3D" w:rsidRPr="00481196">
          <w:rPr>
            <w:rStyle w:val="Hyperlink"/>
            <w:noProof/>
          </w:rPr>
          <w:t>2.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Especificação de Geração de Documentos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_Toc431375305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4</w:t>
        </w:r>
        <w:r w:rsidR="007B0B3D">
          <w:rPr>
            <w:noProof/>
            <w:webHidden/>
          </w:rPr>
          <w:fldChar w:fldCharType="end"/>
        </w:r>
      </w:hyperlink>
    </w:p>
    <w:p w14:paraId="05215BDA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06" w:history="1">
        <w:r w:rsidR="007B0B3D" w:rsidRPr="00481196">
          <w:rPr>
            <w:rStyle w:val="Hyperlink"/>
            <w:noProof/>
          </w:rPr>
          <w:t>2.1.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Informações do Documento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_Toc431375306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4</w:t>
        </w:r>
        <w:r w:rsidR="007B0B3D">
          <w:rPr>
            <w:noProof/>
            <w:webHidden/>
          </w:rPr>
          <w:fldChar w:fldCharType="end"/>
        </w:r>
      </w:hyperlink>
    </w:p>
    <w:p w14:paraId="6BCD63B4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07" w:history="1">
        <w:r w:rsidR="007B0B3D" w:rsidRPr="00481196">
          <w:rPr>
            <w:rStyle w:val="Hyperlink"/>
            <w:noProof/>
          </w:rPr>
          <w:t>2.2.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Fontes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_Toc431375307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5</w:t>
        </w:r>
        <w:r w:rsidR="007B0B3D">
          <w:rPr>
            <w:noProof/>
            <w:webHidden/>
          </w:rPr>
          <w:fldChar w:fldCharType="end"/>
        </w:r>
      </w:hyperlink>
    </w:p>
    <w:p w14:paraId="4176E25B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08" w:history="1">
        <w:r w:rsidR="007B0B3D" w:rsidRPr="00481196">
          <w:rPr>
            <w:rStyle w:val="Hyperlink"/>
            <w:noProof/>
          </w:rPr>
          <w:t>2.3.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Metadados de Documento Padrão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_Toc431375308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5</w:t>
        </w:r>
        <w:r w:rsidR="007B0B3D">
          <w:rPr>
            <w:noProof/>
            <w:webHidden/>
          </w:rPr>
          <w:fldChar w:fldCharType="end"/>
        </w:r>
      </w:hyperlink>
    </w:p>
    <w:p w14:paraId="08D6A18B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09" w:history="1">
        <w:r w:rsidR="007B0B3D" w:rsidRPr="00481196">
          <w:rPr>
            <w:rStyle w:val="Hyperlink"/>
            <w:noProof/>
          </w:rPr>
          <w:t>2.4.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Chaves de Indexação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_Toc431375309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7</w:t>
        </w:r>
        <w:r w:rsidR="007B0B3D">
          <w:rPr>
            <w:noProof/>
            <w:webHidden/>
          </w:rPr>
          <w:fldChar w:fldCharType="end"/>
        </w:r>
      </w:hyperlink>
    </w:p>
    <w:p w14:paraId="2CFFF4DD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0" w:history="1">
        <w:r w:rsidR="007B0B3D" w:rsidRPr="00481196">
          <w:rPr>
            <w:rStyle w:val="Hyperlink"/>
            <w:noProof/>
          </w:rPr>
          <w:t>2.5.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Protótipo do Documento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_Toc431375310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9</w:t>
        </w:r>
        <w:r w:rsidR="007B0B3D">
          <w:rPr>
            <w:noProof/>
            <w:webHidden/>
          </w:rPr>
          <w:fldChar w:fldCharType="end"/>
        </w:r>
      </w:hyperlink>
    </w:p>
    <w:p w14:paraId="726191EE" w14:textId="77777777" w:rsidR="007B0B3D" w:rsidRDefault="00D855F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1" w:history="1">
        <w:r w:rsidR="007B0B3D" w:rsidRPr="00481196">
          <w:rPr>
            <w:rStyle w:val="Hyperlink"/>
            <w:noProof/>
          </w:rPr>
          <w:t>3.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Comportamento dos campos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_Toc431375311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17</w:t>
        </w:r>
        <w:r w:rsidR="007B0B3D">
          <w:rPr>
            <w:noProof/>
            <w:webHidden/>
          </w:rPr>
          <w:fldChar w:fldCharType="end"/>
        </w:r>
      </w:hyperlink>
    </w:p>
    <w:p w14:paraId="24285AE3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2" w:history="1">
        <w:r w:rsidR="007B0B3D" w:rsidRPr="00481196">
          <w:rPr>
            <w:rStyle w:val="Hyperlink"/>
            <w:noProof/>
          </w:rPr>
          <w:t>3.1.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Informação dos campos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_Toc431375312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17</w:t>
        </w:r>
        <w:r w:rsidR="007B0B3D">
          <w:rPr>
            <w:noProof/>
            <w:webHidden/>
          </w:rPr>
          <w:fldChar w:fldCharType="end"/>
        </w:r>
      </w:hyperlink>
    </w:p>
    <w:p w14:paraId="3B338105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3" w:history="1">
        <w:r w:rsidR="007B0B3D" w:rsidRPr="00481196">
          <w:rPr>
            <w:rStyle w:val="Hyperlink"/>
            <w:noProof/>
          </w:rPr>
          <w:t>3.2.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Controle, Ação e Resposta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_Toc431375313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29</w:t>
        </w:r>
        <w:r w:rsidR="007B0B3D">
          <w:rPr>
            <w:noProof/>
            <w:webHidden/>
          </w:rPr>
          <w:fldChar w:fldCharType="end"/>
        </w:r>
      </w:hyperlink>
    </w:p>
    <w:p w14:paraId="41E96C64" w14:textId="77777777" w:rsidR="007B0B3D" w:rsidRDefault="00D855F9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4" w:history="1">
        <w:r w:rsidR="007B0B3D" w:rsidRPr="00481196">
          <w:rPr>
            <w:rStyle w:val="Hyperlink"/>
            <w:noProof/>
          </w:rPr>
          <w:t>3.3.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Mensagens de Erro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_Toc431375314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29</w:t>
        </w:r>
        <w:r w:rsidR="007B0B3D">
          <w:rPr>
            <w:noProof/>
            <w:webHidden/>
          </w:rPr>
          <w:fldChar w:fldCharType="end"/>
        </w:r>
      </w:hyperlink>
    </w:p>
    <w:p w14:paraId="32F00E6C" w14:textId="77777777" w:rsidR="007B0B3D" w:rsidRDefault="00D855F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5" w:history="1">
        <w:r w:rsidR="007B0B3D" w:rsidRPr="00481196">
          <w:rPr>
            <w:rStyle w:val="Hyperlink"/>
            <w:noProof/>
          </w:rPr>
          <w:t>4.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Regras para preenchimento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_Toc431375315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30</w:t>
        </w:r>
        <w:r w:rsidR="007B0B3D">
          <w:rPr>
            <w:noProof/>
            <w:webHidden/>
          </w:rPr>
          <w:fldChar w:fldCharType="end"/>
        </w:r>
      </w:hyperlink>
    </w:p>
    <w:p w14:paraId="3E6613C2" w14:textId="77777777" w:rsidR="007B0B3D" w:rsidRDefault="00D855F9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75316" w:history="1">
        <w:r w:rsidR="007B0B3D" w:rsidRPr="00481196">
          <w:rPr>
            <w:rStyle w:val="Hyperlink"/>
            <w:noProof/>
          </w:rPr>
          <w:t>5.</w:t>
        </w:r>
        <w:r w:rsidR="007B0B3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B0B3D" w:rsidRPr="00481196">
          <w:rPr>
            <w:rStyle w:val="Hyperlink"/>
            <w:noProof/>
          </w:rPr>
          <w:t>Anexos</w:t>
        </w:r>
        <w:r w:rsidR="007B0B3D">
          <w:rPr>
            <w:noProof/>
            <w:webHidden/>
          </w:rPr>
          <w:tab/>
        </w:r>
        <w:r w:rsidR="007B0B3D">
          <w:rPr>
            <w:noProof/>
            <w:webHidden/>
          </w:rPr>
          <w:fldChar w:fldCharType="begin"/>
        </w:r>
        <w:r w:rsidR="007B0B3D">
          <w:rPr>
            <w:noProof/>
            <w:webHidden/>
          </w:rPr>
          <w:instrText xml:space="preserve"> PAGEREF _Toc431375316 \h </w:instrText>
        </w:r>
        <w:r w:rsidR="007B0B3D">
          <w:rPr>
            <w:noProof/>
            <w:webHidden/>
          </w:rPr>
        </w:r>
        <w:r w:rsidR="007B0B3D">
          <w:rPr>
            <w:noProof/>
            <w:webHidden/>
          </w:rPr>
          <w:fldChar w:fldCharType="separate"/>
        </w:r>
        <w:r w:rsidR="00741985">
          <w:rPr>
            <w:noProof/>
            <w:webHidden/>
          </w:rPr>
          <w:t>31</w:t>
        </w:r>
        <w:r w:rsidR="007B0B3D">
          <w:rPr>
            <w:noProof/>
            <w:webHidden/>
          </w:rPr>
          <w:fldChar w:fldCharType="end"/>
        </w:r>
      </w:hyperlink>
    </w:p>
    <w:p w14:paraId="070182AF" w14:textId="77777777" w:rsidR="001E42CC" w:rsidRDefault="00366427" w:rsidP="00366427">
      <w:pPr>
        <w:pStyle w:val="BodyText"/>
      </w:pPr>
      <w:r>
        <w:rPr>
          <w:rFonts w:ascii="Times New Roman" w:hAnsi="Times New Roman"/>
        </w:rPr>
        <w:fldChar w:fldCharType="end"/>
      </w:r>
      <w:r>
        <w:br w:type="page"/>
      </w:r>
    </w:p>
    <w:p w14:paraId="070182B0" w14:textId="77777777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0" w:name="_Toc271616086"/>
      <w:bookmarkStart w:id="1" w:name="_Toc431375304"/>
      <w:r>
        <w:rPr>
          <w:sz w:val="24"/>
          <w:szCs w:val="24"/>
        </w:rPr>
        <w:lastRenderedPageBreak/>
        <w:t>Identificação do Sistema</w:t>
      </w:r>
      <w:bookmarkEnd w:id="0"/>
      <w:r w:rsidR="00DE49AA">
        <w:rPr>
          <w:sz w:val="24"/>
          <w:szCs w:val="24"/>
        </w:rPr>
        <w:t xml:space="preserve"> e Módulo</w:t>
      </w:r>
      <w:bookmarkEnd w:id="1"/>
    </w:p>
    <w:p w14:paraId="070182B1" w14:textId="77777777" w:rsidR="00EF5628" w:rsidRDefault="00EF5628" w:rsidP="00DE49AA">
      <w:pPr>
        <w:pStyle w:val="BodyText"/>
        <w:ind w:left="360"/>
      </w:pP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E6E6E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76"/>
        <w:gridCol w:w="12477"/>
      </w:tblGrid>
      <w:tr w:rsidR="00E35276" w:rsidRPr="00601F63" w14:paraId="070182B4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2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bookmarkStart w:id="2" w:name="_Ref117571438"/>
            <w:r w:rsidRPr="00601F63">
              <w:rPr>
                <w:rFonts w:cs="Arial"/>
                <w:b/>
                <w:sz w:val="20"/>
                <w:lang w:val="pt-PT"/>
              </w:rPr>
              <w:t>Sistema</w:t>
            </w:r>
            <w:bookmarkEnd w:id="2"/>
          </w:p>
        </w:tc>
        <w:tc>
          <w:tcPr>
            <w:tcW w:w="4471" w:type="pct"/>
          </w:tcPr>
          <w:p w14:paraId="305A3292" w14:textId="0549E2C0" w:rsidR="00E35276" w:rsidRDefault="00E35276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iCs/>
                <w:sz w:val="20"/>
                <w:szCs w:val="16"/>
              </w:rPr>
              <w:t>Ramos Elementares</w:t>
            </w:r>
          </w:p>
        </w:tc>
      </w:tr>
      <w:tr w:rsidR="00E35276" w:rsidRPr="00601F63" w14:paraId="070182B7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5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r>
              <w:rPr>
                <w:rFonts w:cs="Arial"/>
                <w:b/>
                <w:sz w:val="20"/>
                <w:lang w:val="pt-PT"/>
              </w:rPr>
              <w:t>Módulo</w:t>
            </w:r>
          </w:p>
        </w:tc>
        <w:tc>
          <w:tcPr>
            <w:tcW w:w="4471" w:type="pct"/>
          </w:tcPr>
          <w:p w14:paraId="40D957A1" w14:textId="4E902A82" w:rsidR="00E35276" w:rsidRDefault="00EE656E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Administrativo</w:t>
            </w:r>
          </w:p>
        </w:tc>
      </w:tr>
    </w:tbl>
    <w:p w14:paraId="070182B8" w14:textId="77777777" w:rsidR="00EF5628" w:rsidRDefault="00EF5628" w:rsidP="00EF5628">
      <w:pPr>
        <w:suppressAutoHyphens w:val="0"/>
        <w:rPr>
          <w:rFonts w:cs="Arial"/>
          <w:sz w:val="20"/>
          <w:lang w:val="pt-PT"/>
        </w:rPr>
      </w:pPr>
    </w:p>
    <w:p w14:paraId="070182B9" w14:textId="5D5BB004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3" w:name="_Toc271616088"/>
      <w:bookmarkStart w:id="4" w:name="_Toc431375305"/>
      <w:r>
        <w:rPr>
          <w:sz w:val="24"/>
          <w:szCs w:val="24"/>
        </w:rPr>
        <w:t>Especificação d</w:t>
      </w:r>
      <w:bookmarkEnd w:id="3"/>
      <w:r w:rsidR="00C73861">
        <w:rPr>
          <w:sz w:val="24"/>
          <w:szCs w:val="24"/>
        </w:rPr>
        <w:t>e Geração de Documentos</w:t>
      </w:r>
      <w:bookmarkEnd w:id="4"/>
    </w:p>
    <w:p w14:paraId="070182BA" w14:textId="77777777" w:rsidR="00EF5628" w:rsidRDefault="00EF5628" w:rsidP="00EF5628">
      <w:pPr>
        <w:suppressAutoHyphens w:val="0"/>
        <w:rPr>
          <w:rFonts w:cs="Arial"/>
          <w:sz w:val="20"/>
        </w:rPr>
      </w:pPr>
    </w:p>
    <w:p w14:paraId="6207B2C8" w14:textId="45BAEBC4" w:rsidR="000270C4" w:rsidRPr="000270C4" w:rsidRDefault="000270C4" w:rsidP="00EF5628">
      <w:pPr>
        <w:pStyle w:val="Heading2"/>
      </w:pPr>
      <w:bookmarkStart w:id="5" w:name="_Toc431375306"/>
      <w:r>
        <w:t>Informações do Documento</w:t>
      </w:r>
      <w:bookmarkEnd w:id="5"/>
    </w:p>
    <w:p w14:paraId="168C2D8B" w14:textId="77777777" w:rsidR="00AE26AA" w:rsidRDefault="00AE26AA" w:rsidP="00EF5628">
      <w:pPr>
        <w:suppressAutoHyphens w:val="0"/>
        <w:rPr>
          <w:rFonts w:cs="Arial"/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5"/>
        <w:gridCol w:w="10654"/>
      </w:tblGrid>
      <w:tr w:rsidR="00EF5628" w:rsidRPr="00EF5628" w14:paraId="070182BC" w14:textId="77777777" w:rsidTr="00343E24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070182BB" w14:textId="0D2EC20C" w:rsidR="00EF5628" w:rsidRPr="00EF5628" w:rsidRDefault="00B22CD4" w:rsidP="00EF5628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Documento</w:t>
            </w:r>
          </w:p>
        </w:tc>
      </w:tr>
      <w:tr w:rsidR="00E35276" w:rsidRPr="00EF5628" w14:paraId="070182BF" w14:textId="77777777" w:rsidTr="00B22CD4">
        <w:tc>
          <w:tcPr>
            <w:tcW w:w="1181" w:type="pct"/>
            <w:shd w:val="clear" w:color="auto" w:fill="FFFFFF"/>
          </w:tcPr>
          <w:p w14:paraId="070182BD" w14:textId="6CF30675" w:rsidR="00E35276" w:rsidRPr="00EF5628" w:rsidRDefault="00E35276" w:rsidP="00E35276">
            <w:pPr>
              <w:suppressAutoHyphens w:val="0"/>
              <w:rPr>
                <w:rFonts w:cs="Arial"/>
                <w:sz w:val="20"/>
              </w:rPr>
            </w:pPr>
            <w:r w:rsidRPr="00A66CF1">
              <w:rPr>
                <w:rFonts w:cs="Arial"/>
                <w:b/>
                <w:sz w:val="20"/>
              </w:rPr>
              <w:t xml:space="preserve">ID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BE" w14:textId="5FF10F2D" w:rsidR="00E35276" w:rsidRDefault="00CF6DE8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IMP-06</w:t>
            </w:r>
            <w:r w:rsidR="00D004C0">
              <w:rPr>
                <w:rFonts w:cs="Arial"/>
                <w:bCs/>
                <w:sz w:val="20"/>
                <w:lang w:val="pt-PT"/>
              </w:rPr>
              <w:t>5</w:t>
            </w:r>
          </w:p>
        </w:tc>
      </w:tr>
      <w:tr w:rsidR="00E35276" w:rsidRPr="00EF5628" w14:paraId="070182C2" w14:textId="77777777" w:rsidTr="00B22CD4">
        <w:tc>
          <w:tcPr>
            <w:tcW w:w="1181" w:type="pct"/>
            <w:shd w:val="clear" w:color="auto" w:fill="FFFFFF"/>
          </w:tcPr>
          <w:p w14:paraId="070182C0" w14:textId="6C416988" w:rsidR="00E35276" w:rsidRPr="00EF5628" w:rsidRDefault="00E35276" w:rsidP="00E35276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C1" w14:textId="313806B1" w:rsidR="00E35276" w:rsidRPr="00571AD1" w:rsidRDefault="00D004C0" w:rsidP="00EB1137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Apólice</w:t>
            </w:r>
            <w:r w:rsidR="00E35276" w:rsidRPr="00D77997">
              <w:rPr>
                <w:rFonts w:cs="Arial"/>
                <w:bCs/>
                <w:sz w:val="20"/>
                <w:lang w:val="pt-PT"/>
              </w:rPr>
              <w:t xml:space="preserve"> (</w:t>
            </w:r>
            <w:r w:rsidR="00EB1137">
              <w:rPr>
                <w:rFonts w:cs="Arial"/>
                <w:bCs/>
                <w:sz w:val="20"/>
                <w:lang w:val="pt-PT"/>
              </w:rPr>
              <w:t>Eventos</w:t>
            </w:r>
            <w:r w:rsidR="00E35276" w:rsidRPr="00D77997">
              <w:rPr>
                <w:rFonts w:cs="Arial"/>
                <w:bCs/>
                <w:sz w:val="20"/>
                <w:lang w:val="pt-PT"/>
              </w:rPr>
              <w:t>)</w:t>
            </w:r>
          </w:p>
        </w:tc>
      </w:tr>
      <w:tr w:rsidR="00E35276" w:rsidRPr="00EF5628" w14:paraId="070182C5" w14:textId="77777777" w:rsidTr="00B22CD4">
        <w:tc>
          <w:tcPr>
            <w:tcW w:w="1181" w:type="pct"/>
            <w:shd w:val="clear" w:color="auto" w:fill="FFFFFF"/>
          </w:tcPr>
          <w:p w14:paraId="070182C3" w14:textId="3FF4D2A5" w:rsidR="00E35276" w:rsidRPr="00EF5628" w:rsidRDefault="005C1219" w:rsidP="005C121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Evento</w:t>
            </w:r>
          </w:p>
        </w:tc>
        <w:tc>
          <w:tcPr>
            <w:tcW w:w="3819" w:type="pct"/>
          </w:tcPr>
          <w:p w14:paraId="070182C4" w14:textId="6BB65A28" w:rsidR="00E35276" w:rsidRPr="00571AD1" w:rsidRDefault="00C73861" w:rsidP="00C27E0A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</w:rPr>
              <w:t xml:space="preserve">Emissão - </w:t>
            </w:r>
            <w:r w:rsidR="00C27E0A">
              <w:rPr>
                <w:rFonts w:cs="Arial"/>
                <w:bCs/>
                <w:sz w:val="20"/>
              </w:rPr>
              <w:t>Apólice</w:t>
            </w:r>
          </w:p>
        </w:tc>
      </w:tr>
      <w:tr w:rsidR="005C1219" w:rsidRPr="00EF5628" w14:paraId="3752996B" w14:textId="77777777" w:rsidTr="00B22CD4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</w:tcPr>
          <w:p w14:paraId="7597CFF5" w14:textId="5328B050" w:rsidR="005C1219" w:rsidRDefault="008F0F1D" w:rsidP="007B51A0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Detalhe do Evento</w:t>
            </w:r>
          </w:p>
        </w:tc>
        <w:tc>
          <w:tcPr>
            <w:tcW w:w="3819" w:type="pct"/>
            <w:tcBorders>
              <w:bottom w:val="single" w:sz="4" w:space="0" w:color="auto"/>
            </w:tcBorders>
          </w:tcPr>
          <w:p w14:paraId="5C11F0E0" w14:textId="32C134F1" w:rsidR="005C1219" w:rsidRDefault="00FE68D2" w:rsidP="00D004C0">
            <w:pPr>
              <w:suppressAutoHyphens w:val="0"/>
              <w:rPr>
                <w:rFonts w:cs="Arial"/>
                <w:bCs/>
                <w:sz w:val="20"/>
              </w:rPr>
            </w:pPr>
            <w:r w:rsidRPr="00FE68D2">
              <w:rPr>
                <w:rFonts w:cs="Arial"/>
                <w:bCs/>
                <w:sz w:val="20"/>
              </w:rPr>
              <w:t>Este documento é gerado pelo usuário em um processo on-line</w:t>
            </w:r>
            <w:r w:rsidR="00D004C0">
              <w:rPr>
                <w:rFonts w:cs="Arial"/>
                <w:bCs/>
                <w:sz w:val="20"/>
              </w:rPr>
              <w:t xml:space="preserve"> ou batch</w:t>
            </w:r>
            <w:r w:rsidRPr="00FE68D2">
              <w:rPr>
                <w:rFonts w:cs="Arial"/>
                <w:bCs/>
                <w:sz w:val="20"/>
              </w:rPr>
              <w:t xml:space="preserve"> para uma </w:t>
            </w:r>
            <w:r w:rsidR="00D004C0">
              <w:rPr>
                <w:rFonts w:cs="Arial"/>
                <w:bCs/>
                <w:sz w:val="20"/>
              </w:rPr>
              <w:t>apólice</w:t>
            </w:r>
            <w:r w:rsidRPr="00FE68D2">
              <w:rPr>
                <w:rFonts w:cs="Arial"/>
                <w:bCs/>
                <w:sz w:val="20"/>
              </w:rPr>
              <w:t xml:space="preserve"> de Eventos.</w:t>
            </w:r>
          </w:p>
        </w:tc>
      </w:tr>
      <w:tr w:rsidR="00E35276" w:rsidRPr="00EF5628" w14:paraId="070182C8" w14:textId="77777777" w:rsidTr="00AE26AA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070182C6" w14:textId="6E3E5D68" w:rsidR="00E35276" w:rsidRPr="00EF5628" w:rsidRDefault="007B51A0" w:rsidP="00AE26AA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Modo de Destino</w:t>
            </w:r>
            <w:r w:rsidR="00C73861">
              <w:rPr>
                <w:rFonts w:cs="Arial"/>
                <w:b/>
                <w:sz w:val="20"/>
              </w:rPr>
              <w:t xml:space="preserve"> de Impressão</w:t>
            </w:r>
          </w:p>
        </w:tc>
        <w:tc>
          <w:tcPr>
            <w:tcW w:w="3819" w:type="pct"/>
            <w:tcBorders>
              <w:bottom w:val="single" w:sz="4" w:space="0" w:color="auto"/>
            </w:tcBorders>
            <w:vAlign w:val="bottom"/>
          </w:tcPr>
          <w:p w14:paraId="070182C7" w14:textId="29630E35" w:rsidR="00E35276" w:rsidRPr="00AE26AA" w:rsidRDefault="007B51A0" w:rsidP="00AE26AA">
            <w:pPr>
              <w:suppressAutoHyphens w:val="0"/>
              <w:spacing w:before="0"/>
              <w:jc w:val="left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>E-mail</w:t>
            </w:r>
          </w:p>
        </w:tc>
      </w:tr>
    </w:tbl>
    <w:p w14:paraId="070182C9" w14:textId="77777777" w:rsidR="00EF5628" w:rsidRDefault="00EF5628" w:rsidP="00EF5628">
      <w:pPr>
        <w:suppressAutoHyphens w:val="0"/>
        <w:rPr>
          <w:rFonts w:cs="Arial"/>
          <w:sz w:val="20"/>
        </w:rPr>
      </w:pPr>
    </w:p>
    <w:bookmarkStart w:id="6" w:name="_Toc431375307"/>
    <w:p w14:paraId="5344C259" w14:textId="31C19897" w:rsidR="000270C4" w:rsidRPr="000270C4" w:rsidRDefault="00343E24" w:rsidP="000270C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93F9" wp14:editId="24283F48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1219200" cy="31432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2C2C2" id="Rectangle 235" o:spid="_x0000_s1026" style="position:absolute;margin-left:0;margin-top:14.55pt;width:96pt;height:24.75pt;z-index:251675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" fillcolor="white [3212]" strokecolor="white [3212]" strokeweight="2pt">
                <w10:wrap anchorx="margin"/>
              </v:rect>
            </w:pict>
          </mc:Fallback>
        </mc:AlternateContent>
      </w:r>
      <w:r w:rsidR="000270C4">
        <w:t>Fontes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1134"/>
      </w:tblGrid>
      <w:tr w:rsidR="00343E24" w14:paraId="482BFE32" w14:textId="47CE0613" w:rsidTr="0067549F">
        <w:tc>
          <w:tcPr>
            <w:tcW w:w="1980" w:type="dxa"/>
          </w:tcPr>
          <w:p w14:paraId="689FF7DA" w14:textId="4E37ED6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</w:p>
        </w:tc>
        <w:tc>
          <w:tcPr>
            <w:tcW w:w="1701" w:type="dxa"/>
            <w:shd w:val="clear" w:color="auto" w:fill="4FD1FF"/>
          </w:tcPr>
          <w:p w14:paraId="5BF459F5" w14:textId="243F7E23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Fonte</w:t>
            </w:r>
          </w:p>
        </w:tc>
        <w:tc>
          <w:tcPr>
            <w:tcW w:w="1134" w:type="dxa"/>
            <w:shd w:val="clear" w:color="auto" w:fill="4FD1FF"/>
          </w:tcPr>
          <w:p w14:paraId="7D62547B" w14:textId="32D6C47B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Tamanho</w:t>
            </w:r>
          </w:p>
        </w:tc>
      </w:tr>
      <w:tr w:rsidR="0067549F" w14:paraId="28F3CB4C" w14:textId="77777777" w:rsidTr="0067549F">
        <w:tc>
          <w:tcPr>
            <w:tcW w:w="1980" w:type="dxa"/>
          </w:tcPr>
          <w:p w14:paraId="76A7FA4A" w14:textId="2360AF2E" w:rsidR="0067549F" w:rsidRPr="00343E24" w:rsidRDefault="0067549F" w:rsidP="000747A5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Título Documento</w:t>
            </w:r>
          </w:p>
        </w:tc>
        <w:tc>
          <w:tcPr>
            <w:tcW w:w="1701" w:type="dxa"/>
          </w:tcPr>
          <w:p w14:paraId="2539E20B" w14:textId="65E40586" w:rsidR="0067549F" w:rsidRPr="000747A5" w:rsidRDefault="0067549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Kartika</w:t>
            </w:r>
          </w:p>
        </w:tc>
        <w:tc>
          <w:tcPr>
            <w:tcW w:w="1134" w:type="dxa"/>
          </w:tcPr>
          <w:p w14:paraId="38A18EE5" w14:textId="77B4E4C1" w:rsidR="0067549F" w:rsidRDefault="0067549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</w:tr>
      <w:tr w:rsidR="00343E24" w14:paraId="26F8FCEC" w14:textId="38FB3063" w:rsidTr="0067549F">
        <w:tc>
          <w:tcPr>
            <w:tcW w:w="1980" w:type="dxa"/>
          </w:tcPr>
          <w:p w14:paraId="0CD907EC" w14:textId="48601047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Seção</w:t>
            </w:r>
          </w:p>
        </w:tc>
        <w:tc>
          <w:tcPr>
            <w:tcW w:w="1701" w:type="dxa"/>
          </w:tcPr>
          <w:p w14:paraId="7D1197C9" w14:textId="7BFEBE0B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566D9CE7" w14:textId="263CB74E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</w:tr>
      <w:tr w:rsidR="00343E24" w14:paraId="6A8357E7" w14:textId="0E394665" w:rsidTr="0067549F">
        <w:tc>
          <w:tcPr>
            <w:tcW w:w="1980" w:type="dxa"/>
          </w:tcPr>
          <w:p w14:paraId="390BA9CC" w14:textId="20B137EB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Campos</w:t>
            </w:r>
          </w:p>
        </w:tc>
        <w:tc>
          <w:tcPr>
            <w:tcW w:w="1701" w:type="dxa"/>
          </w:tcPr>
          <w:p w14:paraId="0F7DDC91" w14:textId="479D1CE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350B271B" w14:textId="716B7302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</w:tr>
    </w:tbl>
    <w:p w14:paraId="05D00709" w14:textId="77777777" w:rsidR="000270C4" w:rsidRDefault="000270C4" w:rsidP="00EF5628">
      <w:pPr>
        <w:suppressAutoHyphens w:val="0"/>
        <w:rPr>
          <w:rFonts w:cs="Arial"/>
          <w:sz w:val="20"/>
        </w:rPr>
      </w:pPr>
    </w:p>
    <w:p w14:paraId="4EB325E0" w14:textId="036BD296" w:rsidR="000270C4" w:rsidRDefault="000270C4" w:rsidP="000270C4">
      <w:pPr>
        <w:pStyle w:val="Heading2"/>
      </w:pPr>
      <w:bookmarkStart w:id="7" w:name="_Toc431375308"/>
      <w:r>
        <w:t>Metadados de Documento Padrão</w:t>
      </w:r>
      <w:bookmarkEnd w:id="7"/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8"/>
        <w:gridCol w:w="6095"/>
      </w:tblGrid>
      <w:tr w:rsidR="00FE68D2" w:rsidRPr="00EF5628" w14:paraId="1C2CC65A" w14:textId="77777777" w:rsidTr="00961161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1B516217" w14:textId="77777777" w:rsidR="00FE68D2" w:rsidRPr="00EF5628" w:rsidRDefault="00FE68D2" w:rsidP="00961161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Identificação do Documento</w:t>
            </w:r>
          </w:p>
        </w:tc>
      </w:tr>
      <w:tr w:rsidR="00FE68D2" w:rsidRPr="00CB2488" w14:paraId="1069A467" w14:textId="77777777" w:rsidTr="00961161">
        <w:tc>
          <w:tcPr>
            <w:tcW w:w="1474" w:type="pct"/>
            <w:shd w:val="clear" w:color="auto" w:fill="D9D9D9" w:themeFill="background1" w:themeFillShade="D9"/>
          </w:tcPr>
          <w:p w14:paraId="7CC234CC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526" w:type="pct"/>
            <w:shd w:val="clear" w:color="auto" w:fill="D9D9D9" w:themeFill="background1" w:themeFillShade="D9"/>
          </w:tcPr>
          <w:p w14:paraId="4170689A" w14:textId="77777777" w:rsidR="00FE68D2" w:rsidRPr="00CB2488" w:rsidRDefault="00FE68D2" w:rsidP="00961161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</w:tr>
      <w:tr w:rsidR="00FE68D2" w:rsidRPr="00794393" w14:paraId="01C5217D" w14:textId="77777777" w:rsidTr="00961161">
        <w:tc>
          <w:tcPr>
            <w:tcW w:w="1474" w:type="pct"/>
            <w:shd w:val="clear" w:color="auto" w:fill="FFFFFF"/>
          </w:tcPr>
          <w:p w14:paraId="3FD4CFB2" w14:textId="77777777" w:rsidR="00FE68D2" w:rsidRPr="00EF5628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 Documento</w:t>
            </w:r>
          </w:p>
        </w:tc>
        <w:tc>
          <w:tcPr>
            <w:tcW w:w="3526" w:type="pct"/>
          </w:tcPr>
          <w:p w14:paraId="6230B60E" w14:textId="066F41FE" w:rsidR="00FE68D2" w:rsidRPr="00794393" w:rsidRDefault="00D004C0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3</w:t>
            </w:r>
          </w:p>
        </w:tc>
      </w:tr>
      <w:tr w:rsidR="00FE68D2" w14:paraId="3C780C0A" w14:textId="77777777" w:rsidTr="00961161">
        <w:tc>
          <w:tcPr>
            <w:tcW w:w="1474" w:type="pct"/>
            <w:shd w:val="clear" w:color="auto" w:fill="FFFFFF"/>
          </w:tcPr>
          <w:p w14:paraId="02A26931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526" w:type="pct"/>
          </w:tcPr>
          <w:p w14:paraId="2BAA39CC" w14:textId="54B40BF4" w:rsidR="00FE68D2" w:rsidRDefault="00D004C0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Apólice</w:t>
            </w:r>
            <w:r w:rsidR="00FE68D2">
              <w:rPr>
                <w:rFonts w:cs="Arial"/>
                <w:bCs/>
                <w:sz w:val="20"/>
                <w:lang w:val="pt-PT"/>
              </w:rPr>
              <w:t xml:space="preserve"> [nome oferta]</w:t>
            </w:r>
          </w:p>
        </w:tc>
      </w:tr>
      <w:tr w:rsidR="00FE68D2" w:rsidRPr="00794393" w14:paraId="557F56E8" w14:textId="77777777" w:rsidTr="00961161">
        <w:tc>
          <w:tcPr>
            <w:tcW w:w="1474" w:type="pct"/>
            <w:shd w:val="clear" w:color="auto" w:fill="FFFFFF"/>
          </w:tcPr>
          <w:p w14:paraId="6472B206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</w:t>
            </w:r>
          </w:p>
        </w:tc>
        <w:tc>
          <w:tcPr>
            <w:tcW w:w="3526" w:type="pct"/>
          </w:tcPr>
          <w:p w14:paraId="1F247A95" w14:textId="77777777" w:rsidR="00FE68D2" w:rsidRPr="00A322B4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FE68D2" w:rsidRPr="00794393" w14:paraId="27B0CC54" w14:textId="77777777" w:rsidTr="00961161">
        <w:tc>
          <w:tcPr>
            <w:tcW w:w="1474" w:type="pct"/>
            <w:shd w:val="clear" w:color="auto" w:fill="FFFFFF"/>
          </w:tcPr>
          <w:p w14:paraId="1135E5A4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Path JASPER</w:t>
            </w:r>
          </w:p>
        </w:tc>
        <w:tc>
          <w:tcPr>
            <w:tcW w:w="3526" w:type="pct"/>
          </w:tcPr>
          <w:p w14:paraId="5BB77282" w14:textId="77777777" w:rsidR="00FE68D2" w:rsidRPr="00A322B4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FE68D2" w:rsidRPr="00794393" w14:paraId="40ACB2D2" w14:textId="77777777" w:rsidTr="00961161">
        <w:tc>
          <w:tcPr>
            <w:tcW w:w="1474" w:type="pct"/>
            <w:shd w:val="clear" w:color="auto" w:fill="FFFFFF"/>
          </w:tcPr>
          <w:p w14:paraId="449B89F5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 Saída</w:t>
            </w:r>
          </w:p>
        </w:tc>
        <w:tc>
          <w:tcPr>
            <w:tcW w:w="3526" w:type="pct"/>
          </w:tcPr>
          <w:p w14:paraId="1E0854DF" w14:textId="0F0EEA5A" w:rsidR="00FE68D2" w:rsidRPr="00A322B4" w:rsidRDefault="00FE68D2" w:rsidP="00D004C0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IMP</w:t>
            </w:r>
            <w:r w:rsidR="00D004C0">
              <w:rPr>
                <w:rFonts w:cs="Arial"/>
                <w:bCs/>
                <w:sz w:val="20"/>
                <w:lang w:val="pt-PT"/>
              </w:rPr>
              <w:t>APO</w:t>
            </w:r>
            <w:r w:rsidRPr="00A322B4">
              <w:rPr>
                <w:rFonts w:cs="Arial"/>
                <w:bCs/>
                <w:sz w:val="20"/>
                <w:lang w:val="pt-PT"/>
              </w:rPr>
              <w:t xml:space="preserve">_[codigo oferta]_[numero </w:t>
            </w:r>
            <w:r w:rsidR="00D004C0">
              <w:rPr>
                <w:rFonts w:cs="Arial"/>
                <w:bCs/>
                <w:sz w:val="20"/>
                <w:lang w:val="pt-PT"/>
              </w:rPr>
              <w:t>apolice</w:t>
            </w:r>
            <w:r w:rsidRPr="00323926">
              <w:rPr>
                <w:rFonts w:cs="Arial"/>
                <w:bCs/>
                <w:sz w:val="20"/>
                <w:lang w:val="pt-PT"/>
              </w:rPr>
              <w:t>]</w:t>
            </w:r>
          </w:p>
        </w:tc>
      </w:tr>
      <w:tr w:rsidR="00FE68D2" w14:paraId="10815C3F" w14:textId="77777777" w:rsidTr="00961161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550AE4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Destino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F962F" w14:textId="77777777" w:rsidR="00FE68D2" w:rsidRPr="00A322B4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FE68D2" w14:paraId="17511821" w14:textId="77777777" w:rsidTr="00961161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BCA830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Extensão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D2855" w14:textId="77777777" w:rsidR="00FE68D2" w:rsidRPr="00A322B4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PDF</w:t>
            </w:r>
          </w:p>
        </w:tc>
      </w:tr>
      <w:tr w:rsidR="00FE68D2" w14:paraId="7A2F0359" w14:textId="77777777" w:rsidTr="00961161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1755E6" w14:textId="77777777" w:rsidR="00FE68D2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Diretório Logo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1CF7" w14:textId="77777777" w:rsidR="00FE68D2" w:rsidRPr="00A322B4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A322B4">
              <w:rPr>
                <w:rFonts w:cs="Arial"/>
                <w:bCs/>
                <w:sz w:val="20"/>
                <w:lang w:val="pt-PT"/>
              </w:rPr>
              <w:t>Conforme parametrização de produto</w:t>
            </w:r>
          </w:p>
        </w:tc>
      </w:tr>
      <w:tr w:rsidR="00FE68D2" w14:paraId="222D5A92" w14:textId="77777777" w:rsidTr="00961161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A06271" w14:textId="77777777" w:rsidR="00FE68D2" w:rsidRPr="00254AB3" w:rsidRDefault="00FE68D2" w:rsidP="00961161">
            <w:pPr>
              <w:suppressAutoHyphens w:val="0"/>
              <w:rPr>
                <w:rFonts w:cs="Arial"/>
                <w:b/>
                <w:sz w:val="20"/>
              </w:rPr>
            </w:pPr>
            <w:r w:rsidRPr="00254AB3">
              <w:rPr>
                <w:rFonts w:cs="Arial"/>
                <w:b/>
                <w:sz w:val="20"/>
              </w:rPr>
              <w:lastRenderedPageBreak/>
              <w:t>Gerar Imagem TIFF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D85A8" w14:textId="77777777" w:rsidR="00FE68D2" w:rsidRDefault="00FE68D2" w:rsidP="0096116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</w:tbl>
    <w:p w14:paraId="5B5CC80F" w14:textId="77777777" w:rsidR="00AE26AA" w:rsidRDefault="00AE26AA" w:rsidP="00EF5628">
      <w:pPr>
        <w:suppressAutoHyphens w:val="0"/>
        <w:rPr>
          <w:rFonts w:cs="Arial"/>
          <w:b/>
          <w:sz w:val="20"/>
          <w:lang w:val="pt-PT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7"/>
        <w:gridCol w:w="1841"/>
        <w:gridCol w:w="3545"/>
      </w:tblGrid>
      <w:tr w:rsidR="00B20229" w:rsidRPr="00EF5628" w14:paraId="70F93615" w14:textId="77777777" w:rsidTr="00B20229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210FA9FE" w14:textId="77777777" w:rsidR="00B20229" w:rsidRDefault="00B20229" w:rsidP="00B20229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Cabeçalho</w:t>
            </w:r>
          </w:p>
        </w:tc>
      </w:tr>
      <w:tr w:rsidR="00B20229" w:rsidRPr="00CB2488" w14:paraId="2EF99321" w14:textId="77777777" w:rsidTr="00B20229">
        <w:tc>
          <w:tcPr>
            <w:tcW w:w="1884" w:type="pct"/>
            <w:shd w:val="clear" w:color="auto" w:fill="D9D9D9" w:themeFill="background1" w:themeFillShade="D9"/>
          </w:tcPr>
          <w:p w14:paraId="239CC867" w14:textId="77777777" w:rsidR="00B20229" w:rsidRDefault="00B20229" w:rsidP="00B2022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50C0EC29" w14:textId="77777777" w:rsidR="00B20229" w:rsidRPr="00CB2488" w:rsidRDefault="00B20229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  <w:tc>
          <w:tcPr>
            <w:tcW w:w="2051" w:type="pct"/>
            <w:shd w:val="clear" w:color="auto" w:fill="D9D9D9" w:themeFill="background1" w:themeFillShade="D9"/>
          </w:tcPr>
          <w:p w14:paraId="1430CB72" w14:textId="77777777" w:rsidR="00B20229" w:rsidRPr="00CB2488" w:rsidRDefault="00B20229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B20229" w14:paraId="10772D31" w14:textId="77777777" w:rsidTr="00B20229">
        <w:tc>
          <w:tcPr>
            <w:tcW w:w="1884" w:type="pct"/>
            <w:shd w:val="clear" w:color="auto" w:fill="FFFFFF"/>
          </w:tcPr>
          <w:p w14:paraId="378E341A" w14:textId="77777777" w:rsidR="00B20229" w:rsidRPr="00EE346D" w:rsidRDefault="00B20229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EE346D">
              <w:rPr>
                <w:rFonts w:cs="Arial"/>
                <w:b/>
                <w:bCs/>
                <w:sz w:val="20"/>
                <w:lang w:val="pt-PT"/>
              </w:rPr>
              <w:t>Título Impressão</w:t>
            </w:r>
          </w:p>
        </w:tc>
        <w:tc>
          <w:tcPr>
            <w:tcW w:w="1065" w:type="pct"/>
          </w:tcPr>
          <w:p w14:paraId="65719E7D" w14:textId="23269046" w:rsidR="00B20229" w:rsidRDefault="00D004C0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Apólice do Ramo</w:t>
            </w:r>
          </w:p>
        </w:tc>
        <w:tc>
          <w:tcPr>
            <w:tcW w:w="2051" w:type="pct"/>
          </w:tcPr>
          <w:p w14:paraId="52DA0178" w14:textId="77777777" w:rsidR="00B20229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Centralizado</w:t>
            </w:r>
          </w:p>
        </w:tc>
      </w:tr>
      <w:tr w:rsidR="00B20229" w14:paraId="2454407E" w14:textId="77777777" w:rsidTr="00B20229">
        <w:tc>
          <w:tcPr>
            <w:tcW w:w="1884" w:type="pct"/>
            <w:shd w:val="clear" w:color="auto" w:fill="FFFFFF"/>
          </w:tcPr>
          <w:p w14:paraId="470D670C" w14:textId="77777777" w:rsidR="00B20229" w:rsidRPr="00237C27" w:rsidRDefault="00B20229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237C27">
              <w:rPr>
                <w:rFonts w:cs="Arial"/>
                <w:b/>
                <w:bCs/>
                <w:sz w:val="20"/>
                <w:lang w:val="pt-PT"/>
              </w:rPr>
              <w:t>Localização Logo Empresa</w:t>
            </w:r>
          </w:p>
        </w:tc>
        <w:tc>
          <w:tcPr>
            <w:tcW w:w="1065" w:type="pct"/>
          </w:tcPr>
          <w:p w14:paraId="683724AD" w14:textId="77777777" w:rsidR="00B20229" w:rsidRPr="00237C27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  <w:tc>
          <w:tcPr>
            <w:tcW w:w="2051" w:type="pct"/>
          </w:tcPr>
          <w:p w14:paraId="26870194" w14:textId="77777777" w:rsidR="00B20229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</w:tbl>
    <w:p w14:paraId="5DCD1E48" w14:textId="77777777" w:rsidR="00B20229" w:rsidRDefault="00B20229" w:rsidP="00EF5628">
      <w:pPr>
        <w:suppressAutoHyphens w:val="0"/>
        <w:rPr>
          <w:rFonts w:cs="Arial"/>
          <w:b/>
          <w:sz w:val="20"/>
          <w:lang w:val="pt-PT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1"/>
        <w:gridCol w:w="2935"/>
        <w:gridCol w:w="2977"/>
      </w:tblGrid>
      <w:tr w:rsidR="00B20229" w:rsidRPr="00EF5628" w14:paraId="04B2296A" w14:textId="77777777" w:rsidTr="00B20229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3EE57B26" w14:textId="77777777" w:rsidR="00B20229" w:rsidRDefault="00B20229" w:rsidP="00B20229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Rodapé</w:t>
            </w:r>
          </w:p>
        </w:tc>
      </w:tr>
      <w:tr w:rsidR="00B20229" w:rsidRPr="00EF5628" w14:paraId="560D138A" w14:textId="77777777" w:rsidTr="00B20229">
        <w:tc>
          <w:tcPr>
            <w:tcW w:w="1580" w:type="pct"/>
            <w:shd w:val="clear" w:color="auto" w:fill="D9D9D9" w:themeFill="background1" w:themeFillShade="D9"/>
          </w:tcPr>
          <w:p w14:paraId="41EB7B5C" w14:textId="77777777" w:rsidR="00B20229" w:rsidRDefault="00B20229" w:rsidP="00B2022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698" w:type="pct"/>
            <w:shd w:val="clear" w:color="auto" w:fill="D9D9D9" w:themeFill="background1" w:themeFillShade="D9"/>
          </w:tcPr>
          <w:p w14:paraId="01E84694" w14:textId="77777777" w:rsidR="00B20229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Entidade Canônica/ Valor</w:t>
            </w:r>
          </w:p>
        </w:tc>
        <w:tc>
          <w:tcPr>
            <w:tcW w:w="1722" w:type="pct"/>
            <w:shd w:val="clear" w:color="auto" w:fill="D9D9D9" w:themeFill="background1" w:themeFillShade="D9"/>
          </w:tcPr>
          <w:p w14:paraId="46E83A30" w14:textId="77777777" w:rsidR="00B20229" w:rsidRDefault="00B20229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B20229" w:rsidRPr="00EF5628" w14:paraId="330796F2" w14:textId="77777777" w:rsidTr="00B20229">
        <w:tc>
          <w:tcPr>
            <w:tcW w:w="1580" w:type="pct"/>
            <w:shd w:val="clear" w:color="auto" w:fill="FFFFFF"/>
            <w:vAlign w:val="center"/>
          </w:tcPr>
          <w:p w14:paraId="4EB36648" w14:textId="38DAD857" w:rsidR="00B20229" w:rsidRPr="00523165" w:rsidRDefault="00B6604B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Hora geração documento</w:t>
            </w:r>
          </w:p>
        </w:tc>
        <w:tc>
          <w:tcPr>
            <w:tcW w:w="1698" w:type="pct"/>
          </w:tcPr>
          <w:p w14:paraId="5367A721" w14:textId="26F08832" w:rsidR="00B20229" w:rsidRPr="00523165" w:rsidRDefault="00B6604B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sistema</w:t>
            </w:r>
          </w:p>
        </w:tc>
        <w:tc>
          <w:tcPr>
            <w:tcW w:w="1722" w:type="pct"/>
          </w:tcPr>
          <w:p w14:paraId="4A83880F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B20229" w:rsidRPr="00EF5628" w14:paraId="084CC3C1" w14:textId="77777777" w:rsidTr="00B20229">
        <w:tc>
          <w:tcPr>
            <w:tcW w:w="1580" w:type="pct"/>
            <w:shd w:val="clear" w:color="auto" w:fill="FFFFFF"/>
            <w:vAlign w:val="center"/>
          </w:tcPr>
          <w:p w14:paraId="4536802E" w14:textId="7DC9BEA3" w:rsidR="00B20229" w:rsidRPr="00523165" w:rsidRDefault="00B6604B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Data geração documento</w:t>
            </w:r>
          </w:p>
        </w:tc>
        <w:tc>
          <w:tcPr>
            <w:tcW w:w="1698" w:type="pct"/>
          </w:tcPr>
          <w:p w14:paraId="56E03C60" w14:textId="251142AD" w:rsidR="00B20229" w:rsidRPr="00523165" w:rsidRDefault="00B6604B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sistema</w:t>
            </w:r>
          </w:p>
        </w:tc>
        <w:tc>
          <w:tcPr>
            <w:tcW w:w="1722" w:type="pct"/>
          </w:tcPr>
          <w:p w14:paraId="73791CA4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B20229" w:rsidRPr="00EF5628" w14:paraId="4472EF89" w14:textId="77777777" w:rsidTr="00B20229">
        <w:tc>
          <w:tcPr>
            <w:tcW w:w="1580" w:type="pct"/>
            <w:shd w:val="clear" w:color="auto" w:fill="FFFFFF"/>
          </w:tcPr>
          <w:p w14:paraId="03FE867A" w14:textId="7E8F4A98" w:rsidR="00B20229" w:rsidRPr="00523165" w:rsidRDefault="00B6604B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Ramo</w:t>
            </w:r>
          </w:p>
        </w:tc>
        <w:tc>
          <w:tcPr>
            <w:tcW w:w="1698" w:type="pct"/>
          </w:tcPr>
          <w:p w14:paraId="5679B51C" w14:textId="0753E24C" w:rsidR="00B20229" w:rsidRPr="00523165" w:rsidRDefault="00B6604B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1625D542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B20229" w:rsidRPr="00EF5628" w14:paraId="57E3B47D" w14:textId="77777777" w:rsidTr="00B20229">
        <w:tc>
          <w:tcPr>
            <w:tcW w:w="1580" w:type="pct"/>
            <w:shd w:val="clear" w:color="auto" w:fill="FFFFFF"/>
          </w:tcPr>
          <w:p w14:paraId="085C3B35" w14:textId="5F4D43D4" w:rsidR="00B20229" w:rsidRPr="00523165" w:rsidRDefault="00B6604B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Sucursal</w:t>
            </w:r>
          </w:p>
        </w:tc>
        <w:tc>
          <w:tcPr>
            <w:tcW w:w="1698" w:type="pct"/>
          </w:tcPr>
          <w:p w14:paraId="55580AF6" w14:textId="5152FD49" w:rsidR="00B20229" w:rsidRPr="00523165" w:rsidRDefault="00B6604B" w:rsidP="00B20229">
            <w:pPr>
              <w:suppressAutoHyphens w:val="0"/>
              <w:rPr>
                <w:rFonts w:ascii="Verdana" w:hAnsi="Verdana"/>
                <w:bCs/>
                <w:color w:val="000000"/>
                <w:sz w:val="20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Corretor</w:t>
            </w:r>
            <w:r w:rsidR="00B20229" w:rsidRPr="00523165">
              <w:rPr>
                <w:rFonts w:cs="Arial"/>
                <w:bCs/>
                <w:sz w:val="20"/>
                <w:lang w:val="pt-PT"/>
              </w:rPr>
              <w:t>EBO</w:t>
            </w:r>
          </w:p>
        </w:tc>
        <w:tc>
          <w:tcPr>
            <w:tcW w:w="1722" w:type="pct"/>
          </w:tcPr>
          <w:p w14:paraId="2DA96DBD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B20229" w:rsidRPr="00EF5628" w14:paraId="15201370" w14:textId="77777777" w:rsidTr="00B20229">
        <w:tc>
          <w:tcPr>
            <w:tcW w:w="1580" w:type="pct"/>
            <w:shd w:val="clear" w:color="auto" w:fill="FFFFFF"/>
          </w:tcPr>
          <w:p w14:paraId="55900E87" w14:textId="79DCEBD7" w:rsidR="00B20229" w:rsidRPr="00523165" w:rsidRDefault="00B6604B" w:rsidP="00B20229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numeroApolice</w:t>
            </w:r>
          </w:p>
        </w:tc>
        <w:tc>
          <w:tcPr>
            <w:tcW w:w="1698" w:type="pct"/>
          </w:tcPr>
          <w:p w14:paraId="128A3932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5BC0F912" w14:textId="77777777" w:rsidR="00B20229" w:rsidRPr="00523165" w:rsidRDefault="00B20229" w:rsidP="00B2022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B6604B" w:rsidRPr="00EF5628" w14:paraId="3A6B8DBB" w14:textId="77777777" w:rsidTr="00B20229">
        <w:tc>
          <w:tcPr>
            <w:tcW w:w="1580" w:type="pct"/>
            <w:shd w:val="clear" w:color="auto" w:fill="FFFFFF"/>
          </w:tcPr>
          <w:p w14:paraId="7E99C1D9" w14:textId="13AE01F3" w:rsidR="00B6604B" w:rsidRPr="00523165" w:rsidRDefault="00B6604B" w:rsidP="00B6604B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523165">
              <w:rPr>
                <w:rFonts w:cs="Arial"/>
                <w:b/>
                <w:bCs/>
                <w:sz w:val="20"/>
                <w:lang w:val="pt-PT"/>
              </w:rPr>
              <w:t>dataEmissao</w:t>
            </w:r>
          </w:p>
        </w:tc>
        <w:tc>
          <w:tcPr>
            <w:tcW w:w="1698" w:type="pct"/>
          </w:tcPr>
          <w:p w14:paraId="6BAE8E2D" w14:textId="1EEF3CBD" w:rsidR="00B6604B" w:rsidRPr="00523165" w:rsidRDefault="00B6604B" w:rsidP="00B6604B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2291475D" w14:textId="5AF9CEFD" w:rsidR="00B6604B" w:rsidRPr="00523165" w:rsidRDefault="00B6604B" w:rsidP="00B6604B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523165"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</w:tbl>
    <w:p w14:paraId="744474FC" w14:textId="77777777" w:rsidR="00B22CD4" w:rsidRDefault="00B22CD4" w:rsidP="00EF5628">
      <w:pPr>
        <w:suppressAutoHyphens w:val="0"/>
        <w:rPr>
          <w:rFonts w:cs="Arial"/>
          <w:b/>
          <w:sz w:val="20"/>
          <w:lang w:val="pt-PT"/>
        </w:rPr>
      </w:pPr>
    </w:p>
    <w:p w14:paraId="48E0566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706E4FE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615EDC9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8561656" w14:textId="3635A17C" w:rsidR="00C70960" w:rsidRDefault="00C70960" w:rsidP="00327579">
      <w:pPr>
        <w:pStyle w:val="Heading2"/>
        <w:spacing w:line="240" w:lineRule="auto"/>
      </w:pPr>
      <w:bookmarkStart w:id="8" w:name="_Toc431375309"/>
      <w:r>
        <w:lastRenderedPageBreak/>
        <w:t>Chaves de Indexação</w:t>
      </w:r>
      <w:bookmarkEnd w:id="8"/>
    </w:p>
    <w:tbl>
      <w:tblPr>
        <w:tblpPr w:leftFromText="141" w:rightFromText="141" w:vertAnchor="text" w:horzAnchor="margin" w:tblpY="257"/>
        <w:tblW w:w="36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1986"/>
        <w:gridCol w:w="1984"/>
        <w:gridCol w:w="1416"/>
      </w:tblGrid>
      <w:tr w:rsidR="00C70960" w:rsidRPr="007D4319" w14:paraId="5BC7DEBD" w14:textId="77777777" w:rsidTr="00E71EDD">
        <w:trPr>
          <w:cantSplit/>
          <w:trHeight w:val="70"/>
          <w:tblHeader/>
        </w:trPr>
        <w:tc>
          <w:tcPr>
            <w:tcW w:w="2323" w:type="pct"/>
            <w:shd w:val="clear" w:color="auto" w:fill="D9D9D9" w:themeFill="background1" w:themeFillShade="D9"/>
          </w:tcPr>
          <w:p w14:paraId="3487738C" w14:textId="494EFB7A" w:rsidR="00C70960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987" w:type="pct"/>
            <w:shd w:val="clear" w:color="auto" w:fill="D9D9D9" w:themeFill="background1" w:themeFillShade="D9"/>
          </w:tcPr>
          <w:p w14:paraId="4B68A2BE" w14:textId="76124EE9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 w:rsidRPr="007D4319">
              <w:rPr>
                <w:rFonts w:cs="Arial"/>
                <w:b/>
                <w:sz w:val="20"/>
              </w:rPr>
              <w:t>C</w:t>
            </w:r>
            <w:r>
              <w:rPr>
                <w:rFonts w:cs="Arial"/>
                <w:b/>
                <w:sz w:val="20"/>
              </w:rPr>
              <w:t>ódigo</w:t>
            </w:r>
          </w:p>
        </w:tc>
        <w:tc>
          <w:tcPr>
            <w:tcW w:w="986" w:type="pct"/>
            <w:shd w:val="clear" w:color="auto" w:fill="D9D9D9" w:themeFill="background1" w:themeFillShade="D9"/>
          </w:tcPr>
          <w:p w14:paraId="0838278C" w14:textId="376A2772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Tipo</w:t>
            </w:r>
          </w:p>
        </w:tc>
        <w:tc>
          <w:tcPr>
            <w:tcW w:w="704" w:type="pct"/>
            <w:shd w:val="clear" w:color="auto" w:fill="D9D9D9" w:themeFill="background1" w:themeFillShade="D9"/>
          </w:tcPr>
          <w:p w14:paraId="6D51D523" w14:textId="61CA7351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Mandatório</w:t>
            </w:r>
          </w:p>
        </w:tc>
      </w:tr>
      <w:tr w:rsidR="00AA0ECD" w:rsidRPr="00794393" w14:paraId="2824B2C8" w14:textId="77777777" w:rsidTr="00327579">
        <w:tc>
          <w:tcPr>
            <w:tcW w:w="2323" w:type="pct"/>
            <w:shd w:val="clear" w:color="auto" w:fill="FFFFFF"/>
          </w:tcPr>
          <w:p w14:paraId="061BC8A7" w14:textId="72FD0860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tipo formulario</w:t>
            </w:r>
          </w:p>
        </w:tc>
        <w:tc>
          <w:tcPr>
            <w:tcW w:w="987" w:type="pct"/>
            <w:vAlign w:val="bottom"/>
          </w:tcPr>
          <w:p w14:paraId="72ED704D" w14:textId="35ECE06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fmrtipcod</w:t>
            </w:r>
          </w:p>
        </w:tc>
        <w:tc>
          <w:tcPr>
            <w:tcW w:w="986" w:type="pct"/>
          </w:tcPr>
          <w:p w14:paraId="19FA3EAC" w14:textId="2CB669BF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</w:tcPr>
          <w:p w14:paraId="30431A56" w14:textId="12EACD4B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7BBF2AE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EB626C" w14:textId="7037496D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ordem pagamento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2B92D1" w14:textId="5B6900BE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pgtordnum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1DA4" w14:textId="6D0395FB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DB85" w14:textId="28C9BD63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6F6074" w:rsidRPr="00794393" w14:paraId="4437F3E3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DD8395" w14:textId="1408D2DC" w:rsidR="006F6074" w:rsidRPr="00AA0ECD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0DD6A7" w14:textId="664E5D80" w:rsidR="006F6074" w:rsidRPr="00AD27D4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9152" w14:textId="3D9DB6F8" w:rsidR="006F6074" w:rsidRPr="00AA0ECD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3C9A9" w14:textId="58859CEC" w:rsidR="006F6074" w:rsidRPr="00794393" w:rsidRDefault="006F6074" w:rsidP="006F6074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A0CF9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6F6074" w:rsidRPr="00794393" w14:paraId="2D73C431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942BD3" w14:textId="318E09EE" w:rsidR="006F6074" w:rsidRPr="00AA0ECD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6207C2" w14:textId="6765E797" w:rsidR="006F6074" w:rsidRPr="00AD27D4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699A" w14:textId="66811A70" w:rsidR="006F6074" w:rsidRPr="00AA0ECD" w:rsidRDefault="006F6074" w:rsidP="006F6074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27C4" w14:textId="2D65B5B8" w:rsidR="006F6074" w:rsidRPr="00794393" w:rsidRDefault="006F6074" w:rsidP="006F6074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3A0CF9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D004C0" w:rsidRPr="00794393" w14:paraId="3FCCF079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3A6351" w14:textId="311FB84B" w:rsidR="00D004C0" w:rsidRPr="00AA0ECD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00FA42" w14:textId="4B7281DE" w:rsidR="00D004C0" w:rsidRPr="00AD27D4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9C07" w14:textId="01E02C6F" w:rsidR="00D004C0" w:rsidRPr="00AA0ECD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7A185" w14:textId="4FC5DC8F" w:rsidR="00D004C0" w:rsidRPr="00794393" w:rsidRDefault="00D004C0" w:rsidP="00D004C0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9E406D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D004C0" w:rsidRPr="00794393" w14:paraId="7705964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322F3E" w14:textId="28EDDE01" w:rsidR="00D004C0" w:rsidRPr="00AA0ECD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4B3CD6" w14:textId="02ECFEB7" w:rsidR="00D004C0" w:rsidRPr="00AD27D4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304" w14:textId="10154777" w:rsidR="00D004C0" w:rsidRPr="00AA0ECD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DFE9" w14:textId="69B77DFB" w:rsidR="00D004C0" w:rsidRPr="00794393" w:rsidRDefault="00D004C0" w:rsidP="00D004C0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9E406D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22F29DE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62CB9B" w14:textId="486A8E26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carta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29BA92" w14:textId="58F45685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caanum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754E6" w14:textId="1B6348FF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B793" w14:textId="0A1DA788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7DDD4FD1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544B" w14:textId="3ADC3414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empresa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71AAC0" w14:textId="30A81452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empcod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31A3" w14:textId="4AF421E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NUMBER(4)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024B" w14:textId="720E35D0" w:rsidR="00AA0ECD" w:rsidRPr="00794393" w:rsidRDefault="00B20229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6E4357D3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4BEDAD" w14:textId="2CC6A8CD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sucursal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E9DD4A" w14:textId="3B205CC4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succod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38BF" w14:textId="12C638E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CE190" w14:textId="2D9A276A" w:rsidR="00AA0ECD" w:rsidRPr="00794393" w:rsidRDefault="00CE167A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588FC48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8D2BC5" w14:textId="5C468987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ramo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D4F09E" w14:textId="63938FE9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ramcod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FC53F" w14:textId="59827592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F8A5" w14:textId="6D771C50" w:rsidR="00AA0ECD" w:rsidRPr="00794393" w:rsidRDefault="00CE167A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2D792C7F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7243FC" w14:textId="1916DDB5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sequencia apolice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A6DA17" w14:textId="2F04CD24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aplseqnum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95908" w14:textId="7CE558F2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955FB" w14:textId="2FB8D0D0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06D4D8F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ACDFB4" w14:textId="1D441E2E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endosso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0EAE85" w14:textId="663E9C57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edsnum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9EBA5" w14:textId="0592463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21625" w14:textId="196FC587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2F35EDA4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93E5EE" w14:textId="594691BE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apólice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E89467" w14:textId="0B00B3A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356B" w14:textId="579D2B43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2967" w14:textId="40D8B037" w:rsidR="00AA0ECD" w:rsidRPr="00794393" w:rsidRDefault="00D004C0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73CDCBE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EA8033" w14:textId="0352075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pendencia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44F347" w14:textId="34F83B9F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pencod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C0F6" w14:textId="43917D69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872DD" w14:textId="10B50CBD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19ABC3A4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133F92" w14:textId="7CF10605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solicitacao segundo via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7A8CCC" w14:textId="3214209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viasgnsolcod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82FE6" w14:textId="3F84F757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25076" w14:textId="4F43C354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9D5DBA" w:rsidRPr="00794393" w14:paraId="1598B1D9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A7085A" w14:textId="1FA03D0A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 xml:space="preserve">numero </w:t>
            </w:r>
            <w:r w:rsidRPr="009D5DBA">
              <w:rPr>
                <w:rFonts w:cs="Arial"/>
                <w:sz w:val="20"/>
              </w:rPr>
              <w:t>sinistro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F85E27" w14:textId="2917C56E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E8DE" w14:textId="40F2195F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594D" w14:textId="701E6A3B" w:rsidR="009D5DBA" w:rsidRDefault="009D5DBA" w:rsidP="009D5DBA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9D5DBA" w:rsidRPr="00794393" w14:paraId="0C89E44E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B45F37" w14:textId="324F16C9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codigo fase s</w:t>
            </w:r>
            <w:r w:rsidRPr="009D5DBA">
              <w:rPr>
                <w:rFonts w:cs="Arial"/>
                <w:sz w:val="20"/>
              </w:rPr>
              <w:t>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B58FF4" w14:textId="249A6E01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sinfsecod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06EB7" w14:textId="2CCF7FB8" w:rsidR="009D5DBA" w:rsidRPr="00AA0ECD" w:rsidRDefault="009D5DBA" w:rsidP="009D5DBA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42B9B" w14:textId="705FB34A" w:rsidR="009D5DBA" w:rsidRDefault="009D5DBA" w:rsidP="009D5DBA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7032E3" w:rsidRPr="00794393" w14:paraId="6EA210BA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B66F87" w14:textId="2F33ADF5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nome 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E17EA9" w14:textId="1CF93911" w:rsidR="007032E3" w:rsidRPr="00AA0ECD" w:rsidRDefault="002C4D46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4F375" w14:textId="23007710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B614" w14:textId="78C7B237" w:rsidR="007032E3" w:rsidRDefault="007032E3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2C0D28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7032E3" w:rsidRPr="00794393" w14:paraId="4CAA1693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68AC53" w14:textId="1342152C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tipo </w:t>
            </w:r>
            <w:r w:rsidRPr="009D5DBA">
              <w:rPr>
                <w:rFonts w:cs="Arial"/>
                <w:sz w:val="20"/>
              </w:rPr>
              <w:t>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A7D69F" w14:textId="200F0A15" w:rsidR="007032E3" w:rsidRPr="00AA0ECD" w:rsidRDefault="002C4D46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963C" w14:textId="075D821E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D5B07" w14:textId="200CF2D3" w:rsidR="007032E3" w:rsidRDefault="007032E3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2C0D28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7032E3" w:rsidRPr="00794393" w14:paraId="1A79E049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30E8FC" w14:textId="5F84FE1E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nome </w:t>
            </w:r>
            <w:r w:rsidRPr="009D5DBA">
              <w:rPr>
                <w:rFonts w:cs="Arial"/>
                <w:sz w:val="20"/>
              </w:rPr>
              <w:t xml:space="preserve">documento 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66CE62" w14:textId="7C029759" w:rsidR="007032E3" w:rsidRPr="00AA0ECD" w:rsidRDefault="002C4D46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86057" w14:textId="29558088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4C22C" w14:textId="2BCC5275" w:rsidR="007032E3" w:rsidRDefault="007032E3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2C0D28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7032E3" w:rsidRPr="00794393" w14:paraId="74E29764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C89C8F" w14:textId="71D6D77B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legenda documento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2ADF68" w14:textId="0A753BBA" w:rsidR="007032E3" w:rsidRPr="00AA0ECD" w:rsidRDefault="002C4D46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813B" w14:textId="5030ADC2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9638" w14:textId="5884291F" w:rsidR="007032E3" w:rsidRDefault="007032E3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2C0D28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7032E3" w:rsidRPr="00794393" w14:paraId="1392ADA9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D6C83F" w14:textId="7BE95261" w:rsidR="007032E3" w:rsidRPr="00AA0ECD" w:rsidRDefault="00D004C0" w:rsidP="00D004C0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data criação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CCE889" w14:textId="65506FA2" w:rsidR="007032E3" w:rsidRPr="00AA0ECD" w:rsidRDefault="005601F2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</w:t>
            </w:r>
            <w:r w:rsidR="00D004C0">
              <w:rPr>
                <w:rFonts w:cs="Arial"/>
                <w:sz w:val="20"/>
              </w:rPr>
              <w:t>ri</w:t>
            </w:r>
            <w:r w:rsidR="007032E3" w:rsidRPr="009D5DBA">
              <w:rPr>
                <w:rFonts w:cs="Arial"/>
                <w:sz w:val="20"/>
              </w:rPr>
              <w:t>dat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ACD5" w14:textId="3E7CD8CD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DATE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31C9" w14:textId="7D497008" w:rsidR="007032E3" w:rsidRDefault="00D004C0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7032E3" w:rsidRPr="00794393" w14:paraId="20991AAE" w14:textId="77777777" w:rsidTr="00EA4C3A">
        <w:trPr>
          <w:cantSplit/>
        </w:trPr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CE45D" w14:textId="26C6D38E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numero </w:t>
            </w:r>
            <w:r w:rsidRPr="009D5DBA">
              <w:rPr>
                <w:rFonts w:cs="Arial"/>
                <w:sz w:val="20"/>
              </w:rPr>
              <w:t>objeto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71B7EC" w14:textId="4E8114ED" w:rsidR="007032E3" w:rsidRPr="00AA0ECD" w:rsidRDefault="002C4D46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C78E" w14:textId="7686C8D6" w:rsidR="007032E3" w:rsidRPr="00AA0ECD" w:rsidRDefault="007032E3" w:rsidP="007032E3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NUMBER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95EDE" w14:textId="721D6099" w:rsidR="007032E3" w:rsidRDefault="007032E3" w:rsidP="007032E3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2C0D28"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</w:tbl>
    <w:p w14:paraId="2E28FF8C" w14:textId="77777777" w:rsidR="000747A5" w:rsidRDefault="000747A5" w:rsidP="000747A5">
      <w:pPr>
        <w:pStyle w:val="Heading2"/>
        <w:numPr>
          <w:ilvl w:val="0"/>
          <w:numId w:val="0"/>
        </w:numPr>
        <w:rPr>
          <w:b w:val="0"/>
          <w:szCs w:val="20"/>
        </w:rPr>
      </w:pPr>
    </w:p>
    <w:p w14:paraId="0003359B" w14:textId="77777777" w:rsidR="000747A5" w:rsidRDefault="000747A5" w:rsidP="000747A5"/>
    <w:p w14:paraId="01083ADA" w14:textId="77777777" w:rsidR="00327579" w:rsidRDefault="00327579" w:rsidP="000747A5"/>
    <w:p w14:paraId="33C66D4D" w14:textId="77777777" w:rsidR="00327579" w:rsidRDefault="00327579" w:rsidP="000747A5"/>
    <w:p w14:paraId="5E5BEDFA" w14:textId="77777777" w:rsidR="00327579" w:rsidRDefault="00327579" w:rsidP="000747A5"/>
    <w:p w14:paraId="07C56E59" w14:textId="77777777" w:rsidR="00327579" w:rsidRDefault="00327579" w:rsidP="000747A5"/>
    <w:p w14:paraId="210835B7" w14:textId="486672F8" w:rsidR="006F6074" w:rsidRDefault="006F6074" w:rsidP="000747A5"/>
    <w:p w14:paraId="5F83593B" w14:textId="77777777" w:rsidR="00C6184B" w:rsidRDefault="00C6184B" w:rsidP="000747A5"/>
    <w:p w14:paraId="4D031D46" w14:textId="2635D411" w:rsidR="00C6184B" w:rsidRDefault="00C6184B" w:rsidP="000747A5"/>
    <w:p w14:paraId="59D78B11" w14:textId="77777777" w:rsidR="005601F2" w:rsidRDefault="005601F2" w:rsidP="000747A5"/>
    <w:p w14:paraId="3CFEF6A0" w14:textId="77777777" w:rsidR="005601F2" w:rsidRDefault="005601F2" w:rsidP="000747A5"/>
    <w:p w14:paraId="1C481DBC" w14:textId="77777777" w:rsidR="005601F2" w:rsidRDefault="005601F2" w:rsidP="000747A5"/>
    <w:p w14:paraId="15A98553" w14:textId="77777777" w:rsidR="005601F2" w:rsidRDefault="005601F2" w:rsidP="000747A5"/>
    <w:p w14:paraId="236C7455" w14:textId="77777777" w:rsidR="005601F2" w:rsidRDefault="005601F2" w:rsidP="000747A5"/>
    <w:p w14:paraId="12B796AE" w14:textId="77777777" w:rsidR="005601F2" w:rsidRDefault="005601F2" w:rsidP="000747A5"/>
    <w:p w14:paraId="281C54B9" w14:textId="77777777" w:rsidR="005601F2" w:rsidRPr="000747A5" w:rsidRDefault="005601F2" w:rsidP="000747A5"/>
    <w:p w14:paraId="28BE42F6" w14:textId="755021ED" w:rsidR="00AD54B0" w:rsidRDefault="003F3178" w:rsidP="00AD54B0">
      <w:pPr>
        <w:pStyle w:val="Heading2"/>
        <w:jc w:val="left"/>
      </w:pPr>
      <w:bookmarkStart w:id="9" w:name="_Toc431375310"/>
      <w:r>
        <w:lastRenderedPageBreak/>
        <w:t>Protótipo</w:t>
      </w:r>
      <w:r w:rsidR="00A15BAC">
        <w:t xml:space="preserve"> d</w:t>
      </w:r>
      <w:r w:rsidR="003353E1">
        <w:t>o Documento</w:t>
      </w:r>
      <w:bookmarkEnd w:id="9"/>
    </w:p>
    <w:p w14:paraId="59B91147" w14:textId="25C1D5B8" w:rsidR="00741985" w:rsidRDefault="00741985" w:rsidP="00741985">
      <w:pPr>
        <w:spacing w:line="276" w:lineRule="auto"/>
      </w:pPr>
      <w:r w:rsidRPr="00C926DF">
        <w:t>*Todos os campos não mapeados serão fixos no documento</w:t>
      </w:r>
    </w:p>
    <w:p w14:paraId="565B7382" w14:textId="5EA01D9B" w:rsidR="005601F2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3F9C9F79" wp14:editId="769EA877">
            <wp:extent cx="870585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052" w14:textId="5F3679A8" w:rsidR="00F317ED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47E60DC7" wp14:editId="5FAB6CC6">
            <wp:extent cx="8696325" cy="1676400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CDD5" w14:textId="71DE3390" w:rsidR="00F317ED" w:rsidRDefault="00524A07" w:rsidP="005601F2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6D14FF" wp14:editId="72233A2F">
                <wp:simplePos x="0" y="0"/>
                <wp:positionH relativeFrom="page">
                  <wp:posOffset>9458325</wp:posOffset>
                </wp:positionH>
                <wp:positionV relativeFrom="paragraph">
                  <wp:posOffset>-548640</wp:posOffset>
                </wp:positionV>
                <wp:extent cx="971550" cy="704850"/>
                <wp:effectExtent l="685800" t="0" r="19050" b="19050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04850"/>
                        </a:xfrm>
                        <a:prstGeom prst="borderCallout1">
                          <a:avLst>
                            <a:gd name="adj1" fmla="val 25507"/>
                            <a:gd name="adj2" fmla="val 490"/>
                            <a:gd name="adj3" fmla="val 84121"/>
                            <a:gd name="adj4" fmla="val -6872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5258D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601F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Quando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houver Cossegurado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D14FF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8" o:spid="_x0000_s1026" type="#_x0000_t47" style="position:absolute;left:0;text-align:left;margin-left:744.75pt;margin-top:-43.2pt;width:76.5pt;height:55.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" adj="-14845,18170,106,5510" fillcolor="white [3212]" strokecolor="red" strokeweight="2pt">
                <v:textbox>
                  <w:txbxContent>
                    <w:p w14:paraId="00E5258D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5601F2">
                        <w:rPr>
                          <w:color w:val="000000" w:themeColor="text1"/>
                          <w:sz w:val="18"/>
                          <w:szCs w:val="18"/>
                        </w:rPr>
                        <w:t>Quando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houver Cossegurado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317ED">
        <w:rPr>
          <w:noProof/>
        </w:rPr>
        <w:drawing>
          <wp:inline distT="0" distB="0" distL="0" distR="0" wp14:anchorId="2D393314" wp14:editId="06694296">
            <wp:extent cx="8686800" cy="6667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3070" w14:textId="5A8788D2" w:rsidR="00F317ED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1C98C153" wp14:editId="39238CDD">
            <wp:extent cx="8696325" cy="9715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3AF" w14:textId="0AC5EA80" w:rsidR="00524A07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5214CFFE" wp14:editId="59C405F5">
            <wp:extent cx="8677275" cy="1000125"/>
            <wp:effectExtent l="0" t="0" r="9525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252F" w14:textId="65C1E03A" w:rsidR="00F317ED" w:rsidRDefault="00524A07" w:rsidP="005601F2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8B9402" wp14:editId="4B1B32C2">
                <wp:simplePos x="0" y="0"/>
                <wp:positionH relativeFrom="page">
                  <wp:posOffset>9001125</wp:posOffset>
                </wp:positionH>
                <wp:positionV relativeFrom="paragraph">
                  <wp:posOffset>7620</wp:posOffset>
                </wp:positionV>
                <wp:extent cx="1571625" cy="504825"/>
                <wp:effectExtent l="2933700" t="0" r="28575" b="28575"/>
                <wp:wrapNone/>
                <wp:docPr id="14" name="Line Callout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04825"/>
                        </a:xfrm>
                        <a:prstGeom prst="borderCallout1">
                          <a:avLst>
                            <a:gd name="adj1" fmla="val 20637"/>
                            <a:gd name="adj2" fmla="val -1666"/>
                            <a:gd name="adj3" fmla="val 42133"/>
                            <a:gd name="adj4" fmla="val -18507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E7149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Exibir numeração q</w:t>
                            </w:r>
                            <w:r w:rsidRPr="005601F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uando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houver mais de 1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B9402" id="Line Callout 1 14" o:spid="_x0000_s1027" type="#_x0000_t47" style="position:absolute;left:0;text-align:left;margin-left:708.75pt;margin-top:.6pt;width:123.75pt;height:39.7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" adj="-39977,9101,-360,4458" fillcolor="white [3212]" strokecolor="red" strokeweight="2pt">
                <v:textbox>
                  <w:txbxContent>
                    <w:p w14:paraId="68DE7149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Exibir numeração q</w:t>
                      </w:r>
                      <w:r w:rsidRPr="005601F2">
                        <w:rPr>
                          <w:color w:val="000000" w:themeColor="text1"/>
                          <w:sz w:val="18"/>
                          <w:szCs w:val="18"/>
                        </w:rPr>
                        <w:t>uando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houver mais de 1 Objeto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317ED">
        <w:rPr>
          <w:noProof/>
        </w:rPr>
        <w:drawing>
          <wp:inline distT="0" distB="0" distL="0" distR="0" wp14:anchorId="5841B629" wp14:editId="6BF63888">
            <wp:extent cx="8686800" cy="162877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99FD" w14:textId="1A14B4AF" w:rsidR="00F317ED" w:rsidRDefault="00F317ED" w:rsidP="005601F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27645CE4" wp14:editId="504C5CF6">
            <wp:extent cx="8696325" cy="5619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23CF" w14:textId="47463C41" w:rsidR="00F317ED" w:rsidRDefault="00F317ED" w:rsidP="005601F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C825D02" wp14:editId="6036F5EF">
            <wp:extent cx="8696325" cy="4600575"/>
            <wp:effectExtent l="0" t="0" r="9525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B45B" w14:textId="5435FF89" w:rsidR="00F317ED" w:rsidRDefault="00F317ED" w:rsidP="005601F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69916BE" wp14:editId="2A0A470C">
            <wp:extent cx="8696325" cy="3695700"/>
            <wp:effectExtent l="0" t="0" r="952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0E6" w14:textId="3C9A00A3" w:rsidR="00F317ED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7B17439B" wp14:editId="46897BB5">
            <wp:extent cx="8705850" cy="5143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2E3" w14:textId="77777777" w:rsidR="00CB2ACC" w:rsidRDefault="00CB2ACC" w:rsidP="005601F2">
      <w:pPr>
        <w:spacing w:line="276" w:lineRule="auto"/>
        <w:rPr>
          <w:noProof/>
        </w:rPr>
      </w:pPr>
    </w:p>
    <w:p w14:paraId="2A5412BA" w14:textId="62FD2D57" w:rsidR="00CB2ACC" w:rsidRDefault="00CB2ACC" w:rsidP="005601F2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5C14DFB" wp14:editId="03D954D4">
            <wp:extent cx="8648700" cy="399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5E6" w14:textId="26FBFE53" w:rsidR="00F317ED" w:rsidRDefault="00F317ED" w:rsidP="005601F2">
      <w:pPr>
        <w:spacing w:line="276" w:lineRule="auto"/>
      </w:pPr>
    </w:p>
    <w:p w14:paraId="4DF0016B" w14:textId="189A3E65" w:rsidR="00CB2ACC" w:rsidRDefault="00CB2ACC" w:rsidP="005601F2">
      <w:pPr>
        <w:spacing w:line="276" w:lineRule="auto"/>
      </w:pPr>
    </w:p>
    <w:p w14:paraId="0F62930A" w14:textId="74803170" w:rsidR="00F317ED" w:rsidRDefault="00524A07" w:rsidP="005601F2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F5815B" wp14:editId="19671080">
                <wp:simplePos x="0" y="0"/>
                <wp:positionH relativeFrom="page">
                  <wp:posOffset>9182100</wp:posOffset>
                </wp:positionH>
                <wp:positionV relativeFrom="paragraph">
                  <wp:posOffset>-329565</wp:posOffset>
                </wp:positionV>
                <wp:extent cx="1314450" cy="800100"/>
                <wp:effectExtent l="2914650" t="0" r="19050" b="19050"/>
                <wp:wrapNone/>
                <wp:docPr id="20" name="Line Callout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800100"/>
                        </a:xfrm>
                        <a:prstGeom prst="borderCallout1">
                          <a:avLst>
                            <a:gd name="adj1" fmla="val 17560"/>
                            <a:gd name="adj2" fmla="val -386"/>
                            <a:gd name="adj3" fmla="val 57739"/>
                            <a:gd name="adj4" fmla="val -2204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A47C4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Exibir seção apenas quando houver cobertura para equipamentos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815B" id="Line Callout 1 20" o:spid="_x0000_s1028" type="#_x0000_t47" style="position:absolute;left:0;text-align:left;margin-left:723pt;margin-top:-25.95pt;width:103.5pt;height:63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" adj="-47620,12472,-83,3793" fillcolor="white [3212]" strokecolor="red" strokeweight="2pt">
                <v:textbox>
                  <w:txbxContent>
                    <w:p w14:paraId="7A5A47C4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Exibir seção apenas quando houver cobertura para equipamentos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317ED">
        <w:rPr>
          <w:noProof/>
        </w:rPr>
        <w:drawing>
          <wp:inline distT="0" distB="0" distL="0" distR="0" wp14:anchorId="4BB285AA" wp14:editId="32984080">
            <wp:extent cx="8686800" cy="113347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459"/>
                    <a:stretch/>
                  </pic:blipFill>
                  <pic:spPr bwMode="auto">
                    <a:xfrm>
                      <a:off x="0" y="0"/>
                      <a:ext cx="86868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3CA22" w14:textId="4FC75E26" w:rsidR="00F317ED" w:rsidRDefault="00F317ED" w:rsidP="005601F2">
      <w:pPr>
        <w:spacing w:line="276" w:lineRule="auto"/>
      </w:pPr>
      <w:r>
        <w:rPr>
          <w:noProof/>
        </w:rPr>
        <w:drawing>
          <wp:inline distT="0" distB="0" distL="0" distR="0" wp14:anchorId="2E73C4C0" wp14:editId="4ABE5BFD">
            <wp:extent cx="8686800" cy="3400425"/>
            <wp:effectExtent l="0" t="0" r="0" b="952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23" b="1100"/>
                    <a:stretch/>
                  </pic:blipFill>
                  <pic:spPr bwMode="auto">
                    <a:xfrm>
                      <a:off x="0" y="0"/>
                      <a:ext cx="868680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09EF" w14:textId="22B8C385" w:rsidR="005601F2" w:rsidRDefault="00524A07" w:rsidP="00741985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31884E" wp14:editId="5276148C">
                <wp:simplePos x="0" y="0"/>
                <wp:positionH relativeFrom="page">
                  <wp:posOffset>9248775</wp:posOffset>
                </wp:positionH>
                <wp:positionV relativeFrom="paragraph">
                  <wp:posOffset>-339090</wp:posOffset>
                </wp:positionV>
                <wp:extent cx="1257300" cy="581025"/>
                <wp:effectExtent l="3352800" t="0" r="19050" b="28575"/>
                <wp:wrapNone/>
                <wp:docPr id="26" name="Line Callout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81025"/>
                        </a:xfrm>
                        <a:prstGeom prst="borderCallout1">
                          <a:avLst>
                            <a:gd name="adj1" fmla="val 20000"/>
                            <a:gd name="adj2" fmla="val 472"/>
                            <a:gd name="adj3" fmla="val 88422"/>
                            <a:gd name="adj4" fmla="val -26599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3628F" w14:textId="4AFBB37F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Exibir seção quando houver beneficiários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884E" id="Line Callout 1 26" o:spid="_x0000_s1029" type="#_x0000_t47" style="position:absolute;left:0;text-align:left;margin-left:728.25pt;margin-top:-26.7pt;width:99pt;height:45.7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" adj="-57454,19099,102,4320" fillcolor="white [3212]" strokecolor="red" strokeweight="2pt">
                <v:textbox>
                  <w:txbxContent>
                    <w:p w14:paraId="2013628F" w14:textId="4AFBB37F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Exibir seção quando houver beneficiários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317ED">
        <w:rPr>
          <w:noProof/>
        </w:rPr>
        <w:drawing>
          <wp:inline distT="0" distB="0" distL="0" distR="0" wp14:anchorId="0192A8B4" wp14:editId="725EB84F">
            <wp:extent cx="8686800" cy="733425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B460" w14:textId="3B4FD995" w:rsidR="00F317ED" w:rsidRDefault="00F317ED" w:rsidP="00741985">
      <w:pPr>
        <w:spacing w:line="276" w:lineRule="auto"/>
      </w:pPr>
      <w:r>
        <w:rPr>
          <w:noProof/>
        </w:rPr>
        <w:drawing>
          <wp:inline distT="0" distB="0" distL="0" distR="0" wp14:anchorId="015AFDA7" wp14:editId="1AC19EF3">
            <wp:extent cx="8677275" cy="876300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9B5C" w14:textId="5EEA8BFD" w:rsidR="00F317ED" w:rsidRDefault="00F317ED" w:rsidP="00741985">
      <w:pPr>
        <w:spacing w:line="276" w:lineRule="auto"/>
      </w:pPr>
      <w:r>
        <w:rPr>
          <w:noProof/>
        </w:rPr>
        <w:drawing>
          <wp:inline distT="0" distB="0" distL="0" distR="0" wp14:anchorId="67094D76" wp14:editId="6AED9EED">
            <wp:extent cx="8705850" cy="771525"/>
            <wp:effectExtent l="0" t="0" r="0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2D3" w14:textId="5551C674" w:rsidR="00F317ED" w:rsidRDefault="00524A07" w:rsidP="00741985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373D9D" wp14:editId="23F44994">
                <wp:simplePos x="0" y="0"/>
                <wp:positionH relativeFrom="page">
                  <wp:posOffset>5372100</wp:posOffset>
                </wp:positionH>
                <wp:positionV relativeFrom="paragraph">
                  <wp:posOffset>1455420</wp:posOffset>
                </wp:positionV>
                <wp:extent cx="1924050" cy="7620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F2597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Quando o Tipo de Pagamento for Boleto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73D9D" id="Rectangle 252" o:spid="_x0000_s1030" style="position:absolute;left:0;text-align:left;margin-left:423pt;margin-top:114.6pt;width:151.5pt;height:60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" fillcolor="white [3212]" strokecolor="red" strokeweight="2pt">
                <v:textbox>
                  <w:txbxContent>
                    <w:p w14:paraId="16FF2597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Quando o Tipo de Pagamento for Boleto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317ED">
        <w:rPr>
          <w:noProof/>
        </w:rPr>
        <w:drawing>
          <wp:inline distT="0" distB="0" distL="0" distR="0" wp14:anchorId="5B40D08D" wp14:editId="608DA177">
            <wp:extent cx="8667750" cy="329565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FD1" w14:textId="65A71A31" w:rsidR="00F317ED" w:rsidRDefault="00524A07" w:rsidP="00741985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A4B3E6" wp14:editId="5745ABB0">
                <wp:simplePos x="0" y="0"/>
                <wp:positionH relativeFrom="page">
                  <wp:posOffset>5438775</wp:posOffset>
                </wp:positionH>
                <wp:positionV relativeFrom="paragraph">
                  <wp:posOffset>1242060</wp:posOffset>
                </wp:positionV>
                <wp:extent cx="1924050" cy="619125"/>
                <wp:effectExtent l="0" t="0" r="19050" b="2857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619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01876" w14:textId="5B0D470B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Quando o Tipo de Pagamento for 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4B3E6" id="Rectangle 253" o:spid="_x0000_s1031" style="position:absolute;left:0;text-align:left;margin-left:428.25pt;margin-top:97.8pt;width:151.5pt;height:48.7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" fillcolor="white [3212]" strokecolor="red" strokeweight="2pt">
                <v:textbox>
                  <w:txbxContent>
                    <w:p w14:paraId="13B01876" w14:textId="5B0D470B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Quando o Tipo de Pagamento for ADC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317ED">
        <w:rPr>
          <w:noProof/>
        </w:rPr>
        <w:drawing>
          <wp:inline distT="0" distB="0" distL="0" distR="0" wp14:anchorId="6EA9B62B" wp14:editId="7FBE7033">
            <wp:extent cx="8686800" cy="4600575"/>
            <wp:effectExtent l="0" t="0" r="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229" w14:textId="7A61FEBD" w:rsidR="00524A07" w:rsidRDefault="00524A07" w:rsidP="00741985">
      <w:pPr>
        <w:spacing w:line="276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67BF32" wp14:editId="75FC79C4">
                <wp:simplePos x="0" y="0"/>
                <wp:positionH relativeFrom="page">
                  <wp:posOffset>8982075</wp:posOffset>
                </wp:positionH>
                <wp:positionV relativeFrom="paragraph">
                  <wp:posOffset>-110490</wp:posOffset>
                </wp:positionV>
                <wp:extent cx="1438275" cy="723900"/>
                <wp:effectExtent l="2286000" t="0" r="28575" b="57150"/>
                <wp:wrapNone/>
                <wp:docPr id="30" name="Line Callout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23900"/>
                        </a:xfrm>
                        <a:prstGeom prst="borderCallout1">
                          <a:avLst>
                            <a:gd name="adj1" fmla="val 18750"/>
                            <a:gd name="adj2" fmla="val 939"/>
                            <a:gd name="adj3" fmla="val 102829"/>
                            <a:gd name="adj4" fmla="val -15687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196B5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Exibir seção quando for Transferência Eletrônica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7BF32" id="Line Callout 1 30" o:spid="_x0000_s1032" type="#_x0000_t47" style="position:absolute;left:0;text-align:left;margin-left:707.25pt;margin-top:-8.7pt;width:113.25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" adj="-33885,22211,203" fillcolor="white [3212]" strokecolor="red" strokeweight="2pt">
                <v:textbox>
                  <w:txbxContent>
                    <w:p w14:paraId="540196B5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Exibir seção quando for Transferência Eletrônica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5749193" w14:textId="3E1D0552" w:rsidR="00524A07" w:rsidRDefault="00524A07" w:rsidP="00741985">
      <w:pPr>
        <w:spacing w:line="276" w:lineRule="auto"/>
        <w:rPr>
          <w:noProof/>
        </w:rPr>
      </w:pPr>
    </w:p>
    <w:p w14:paraId="47E359F9" w14:textId="29F164BC" w:rsidR="00F317ED" w:rsidRDefault="00F317ED" w:rsidP="00741985">
      <w:pPr>
        <w:spacing w:line="276" w:lineRule="auto"/>
      </w:pPr>
      <w:r>
        <w:rPr>
          <w:noProof/>
        </w:rPr>
        <w:drawing>
          <wp:inline distT="0" distB="0" distL="0" distR="0" wp14:anchorId="3B7FE96F" wp14:editId="352B19E5">
            <wp:extent cx="8696325" cy="2533650"/>
            <wp:effectExtent l="0" t="0" r="952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679" w14:textId="7365097A" w:rsidR="00F317ED" w:rsidRDefault="00524A07" w:rsidP="00741985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3AA707" wp14:editId="53CB4DEC">
                <wp:simplePos x="0" y="0"/>
                <wp:positionH relativeFrom="page">
                  <wp:posOffset>9344025</wp:posOffset>
                </wp:positionH>
                <wp:positionV relativeFrom="paragraph">
                  <wp:posOffset>3756660</wp:posOffset>
                </wp:positionV>
                <wp:extent cx="1238250" cy="666750"/>
                <wp:effectExtent l="590550" t="0" r="19050" b="19050"/>
                <wp:wrapNone/>
                <wp:docPr id="226" name="Line Callout 1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66750"/>
                        </a:xfrm>
                        <a:prstGeom prst="borderCallout1">
                          <a:avLst>
                            <a:gd name="adj1" fmla="val 24464"/>
                            <a:gd name="adj2" fmla="val -587"/>
                            <a:gd name="adj3" fmla="val 92500"/>
                            <a:gd name="adj4" fmla="val -4748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69321" w14:textId="77777777" w:rsidR="00524A07" w:rsidRPr="005601F2" w:rsidRDefault="00524A07" w:rsidP="00524A0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Rodapé deve aparecer ao final de cada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A707" id="Line Callout 1 226" o:spid="_x0000_s1033" type="#_x0000_t47" style="position:absolute;left:0;text-align:left;margin-left:735.75pt;margin-top:295.8pt;width:97.5pt;height:52.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" adj="-10257,19980,-127,5284" fillcolor="white [3212]" strokecolor="red" strokeweight="2pt">
                <v:textbox>
                  <w:txbxContent>
                    <w:p w14:paraId="75C69321" w14:textId="77777777" w:rsidR="00524A07" w:rsidRPr="005601F2" w:rsidRDefault="00524A07" w:rsidP="00524A07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Rodapé deve aparecer ao final de cada página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317ED">
        <w:rPr>
          <w:noProof/>
        </w:rPr>
        <w:drawing>
          <wp:inline distT="0" distB="0" distL="0" distR="0" wp14:anchorId="6EB2680C" wp14:editId="4D4E929D">
            <wp:extent cx="8648700" cy="38576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266" w14:textId="2638FD95" w:rsidR="00A96767" w:rsidRDefault="00A96767" w:rsidP="00CD09C3"/>
    <w:p w14:paraId="070182CF" w14:textId="135AFBBC" w:rsidR="00B3189A" w:rsidRPr="00A96767" w:rsidRDefault="00A96767" w:rsidP="00A96767">
      <w:r>
        <w:rPr>
          <w:noProof/>
        </w:rPr>
        <w:drawing>
          <wp:inline distT="0" distB="0" distL="0" distR="0" wp14:anchorId="75E3D694" wp14:editId="40ABE394">
            <wp:extent cx="8801100" cy="4000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F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D7FD80" wp14:editId="00C12DBF">
                <wp:simplePos x="0" y="0"/>
                <wp:positionH relativeFrom="column">
                  <wp:posOffset>5210175</wp:posOffset>
                </wp:positionH>
                <wp:positionV relativeFrom="paragraph">
                  <wp:posOffset>5042535</wp:posOffset>
                </wp:positionV>
                <wp:extent cx="914400" cy="116205"/>
                <wp:effectExtent l="0" t="0" r="1905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62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8A177" id="Rectangle 12" o:spid="_x0000_s1026" style="position:absolute;margin-left:410.25pt;margin-top:397.05pt;width:1in;height: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" fillcolor="white [3212]" strokecolor="white [3212]" strokeweight="2pt"/>
            </w:pict>
          </mc:Fallback>
        </mc:AlternateContent>
      </w:r>
    </w:p>
    <w:p w14:paraId="070182D0" w14:textId="623B6E67" w:rsidR="000C2477" w:rsidRPr="00D4662C" w:rsidRDefault="000C2477" w:rsidP="000C2477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0" w:name="_Toc431375311"/>
      <w:bookmarkStart w:id="11" w:name="_Toc271556015"/>
      <w:bookmarkStart w:id="12" w:name="_Toc271615160"/>
      <w:r>
        <w:rPr>
          <w:sz w:val="24"/>
          <w:szCs w:val="24"/>
        </w:rPr>
        <w:lastRenderedPageBreak/>
        <w:t>Comportamento dos campos</w:t>
      </w:r>
      <w:bookmarkEnd w:id="10"/>
    </w:p>
    <w:p w14:paraId="070182D1" w14:textId="7A0E6BF1" w:rsidR="00866176" w:rsidRDefault="00866176" w:rsidP="00866176">
      <w:pPr>
        <w:pStyle w:val="BodyText"/>
        <w:rPr>
          <w:lang w:val="pt-PT"/>
        </w:rPr>
      </w:pPr>
    </w:p>
    <w:p w14:paraId="6CE8DC12" w14:textId="41C08804" w:rsidR="00CE167A" w:rsidRPr="00CE167A" w:rsidRDefault="00A15BAC" w:rsidP="00CE167A">
      <w:pPr>
        <w:pStyle w:val="Heading2"/>
      </w:pPr>
      <w:bookmarkStart w:id="13" w:name="_Toc431375312"/>
      <w:r>
        <w:t>Informação dos campos</w:t>
      </w:r>
      <w:bookmarkEnd w:id="13"/>
    </w:p>
    <w:tbl>
      <w:tblPr>
        <w:tblW w:w="503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064"/>
        <w:gridCol w:w="1558"/>
        <w:gridCol w:w="1985"/>
        <w:gridCol w:w="1418"/>
        <w:gridCol w:w="853"/>
        <w:gridCol w:w="707"/>
        <w:gridCol w:w="1418"/>
        <w:gridCol w:w="1418"/>
        <w:gridCol w:w="853"/>
        <w:gridCol w:w="707"/>
        <w:gridCol w:w="853"/>
        <w:gridCol w:w="705"/>
      </w:tblGrid>
      <w:tr w:rsidR="008E2BE8" w:rsidRPr="00C96D16" w14:paraId="324E367D" w14:textId="77777777" w:rsidTr="00C926DF">
        <w:trPr>
          <w:cantSplit/>
          <w:trHeight w:val="558"/>
          <w:tblHeader/>
        </w:trPr>
        <w:tc>
          <w:tcPr>
            <w:tcW w:w="177" w:type="pct"/>
            <w:shd w:val="pct25" w:color="auto" w:fill="auto"/>
            <w:vAlign w:val="center"/>
          </w:tcPr>
          <w:p w14:paraId="31694D79" w14:textId="32A9E095" w:rsidR="008E2BE8" w:rsidRPr="00C96D16" w:rsidRDefault="00145B80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ID</w:t>
            </w:r>
          </w:p>
        </w:tc>
        <w:tc>
          <w:tcPr>
            <w:tcW w:w="379" w:type="pct"/>
            <w:shd w:val="pct25" w:color="auto" w:fill="auto"/>
            <w:vAlign w:val="center"/>
          </w:tcPr>
          <w:p w14:paraId="2FCDE117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Nome Lógico</w:t>
            </w:r>
          </w:p>
        </w:tc>
        <w:tc>
          <w:tcPr>
            <w:tcW w:w="555" w:type="pct"/>
            <w:shd w:val="pct25" w:color="auto" w:fill="auto"/>
            <w:vAlign w:val="center"/>
          </w:tcPr>
          <w:p w14:paraId="084109CC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Nome Físico</w:t>
            </w:r>
          </w:p>
        </w:tc>
        <w:tc>
          <w:tcPr>
            <w:tcW w:w="707" w:type="pct"/>
            <w:shd w:val="pct25" w:color="auto" w:fill="auto"/>
            <w:vAlign w:val="center"/>
          </w:tcPr>
          <w:p w14:paraId="422193CD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1D2FFE42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Entidade Canônica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5539FB33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Serviço</w:t>
            </w:r>
          </w:p>
        </w:tc>
        <w:tc>
          <w:tcPr>
            <w:tcW w:w="252" w:type="pct"/>
            <w:shd w:val="pct25" w:color="auto" w:fill="auto"/>
            <w:vAlign w:val="center"/>
          </w:tcPr>
          <w:p w14:paraId="2C66A979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7980478B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Posicionamento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49458F5D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Comportamento/ Formatação Campo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0C99C3F8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252" w:type="pct"/>
            <w:shd w:val="pct25" w:color="auto" w:fill="auto"/>
            <w:vAlign w:val="center"/>
          </w:tcPr>
          <w:p w14:paraId="01FFCB21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4D204FC9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51" w:type="pct"/>
            <w:shd w:val="pct25" w:color="auto" w:fill="auto"/>
            <w:vAlign w:val="center"/>
          </w:tcPr>
          <w:p w14:paraId="6BA19E99" w14:textId="77777777" w:rsidR="008E2BE8" w:rsidRPr="00C96D16" w:rsidRDefault="008E2BE8" w:rsidP="00C926D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96D16"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8E2BE8" w:rsidRPr="00C96D16" w14:paraId="26A8F51A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D8D2A41" w14:textId="3A197637" w:rsidR="008E2BE8" w:rsidRPr="00C96D16" w:rsidRDefault="00145B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379" w:type="pct"/>
            <w:vAlign w:val="center"/>
          </w:tcPr>
          <w:p w14:paraId="2B9AFF7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nome oferta</w:t>
            </w:r>
          </w:p>
        </w:tc>
        <w:tc>
          <w:tcPr>
            <w:tcW w:w="555" w:type="pct"/>
            <w:vAlign w:val="center"/>
          </w:tcPr>
          <w:p w14:paraId="7446676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nomeOferta</w:t>
            </w:r>
          </w:p>
        </w:tc>
        <w:tc>
          <w:tcPr>
            <w:tcW w:w="707" w:type="pct"/>
            <w:vAlign w:val="center"/>
          </w:tcPr>
          <w:p w14:paraId="4BF9634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Descrição da oferta do produto comercial</w:t>
            </w:r>
          </w:p>
        </w:tc>
        <w:tc>
          <w:tcPr>
            <w:tcW w:w="505" w:type="pct"/>
            <w:vAlign w:val="center"/>
          </w:tcPr>
          <w:p w14:paraId="3961C59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C96D16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76E66AA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0095797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162392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03856D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7C68D6E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D0A189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75EADB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63B93F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8ABC4F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3ACFB605" w14:textId="7DD8FDC2" w:rsidR="008E2BE8" w:rsidRPr="00660622" w:rsidRDefault="00145B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379" w:type="pct"/>
            <w:vAlign w:val="center"/>
          </w:tcPr>
          <w:p w14:paraId="4D86B3E9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numero apolice anterior</w:t>
            </w:r>
          </w:p>
        </w:tc>
        <w:tc>
          <w:tcPr>
            <w:tcW w:w="555" w:type="pct"/>
            <w:vAlign w:val="center"/>
          </w:tcPr>
          <w:p w14:paraId="43B0C02B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antaplnum</w:t>
            </w:r>
          </w:p>
        </w:tc>
        <w:tc>
          <w:tcPr>
            <w:tcW w:w="707" w:type="pct"/>
            <w:vAlign w:val="center"/>
          </w:tcPr>
          <w:p w14:paraId="6EC9193F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Número da apólice anterior</w:t>
            </w:r>
          </w:p>
        </w:tc>
        <w:tc>
          <w:tcPr>
            <w:tcW w:w="505" w:type="pct"/>
            <w:vAlign w:val="center"/>
          </w:tcPr>
          <w:p w14:paraId="33DA67BF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CCAC68D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TAB: reemapl</w:t>
            </w:r>
          </w:p>
        </w:tc>
        <w:tc>
          <w:tcPr>
            <w:tcW w:w="252" w:type="pct"/>
            <w:vAlign w:val="center"/>
          </w:tcPr>
          <w:p w14:paraId="6A3009F4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NUMBER(22)</w:t>
            </w:r>
          </w:p>
        </w:tc>
        <w:tc>
          <w:tcPr>
            <w:tcW w:w="505" w:type="pct"/>
            <w:vAlign w:val="center"/>
          </w:tcPr>
          <w:p w14:paraId="4FFAC3B6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232F070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Aparecer somente em caso de renovação. Caso seja SEGURO NOVO, no campo deve constar a  palavra: NOVA.</w:t>
            </w:r>
          </w:p>
        </w:tc>
        <w:tc>
          <w:tcPr>
            <w:tcW w:w="304" w:type="pct"/>
            <w:vAlign w:val="center"/>
          </w:tcPr>
          <w:p w14:paraId="573ED1ED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00857C0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B1B34BE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DC34E9D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F8196A" w:rsidRPr="00C96D16" w14:paraId="224DBA62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BDBFF10" w14:textId="088BFD42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</w:t>
            </w:r>
          </w:p>
        </w:tc>
        <w:tc>
          <w:tcPr>
            <w:tcW w:w="379" w:type="pct"/>
            <w:vAlign w:val="center"/>
          </w:tcPr>
          <w:p w14:paraId="11D4D1DF" w14:textId="420A9156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codigo ramo</w:t>
            </w:r>
          </w:p>
        </w:tc>
        <w:tc>
          <w:tcPr>
            <w:tcW w:w="555" w:type="pct"/>
            <w:vAlign w:val="center"/>
          </w:tcPr>
          <w:p w14:paraId="2C840F4F" w14:textId="00E6BB57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ramcod</w:t>
            </w:r>
          </w:p>
        </w:tc>
        <w:tc>
          <w:tcPr>
            <w:tcW w:w="707" w:type="pct"/>
            <w:vAlign w:val="center"/>
          </w:tcPr>
          <w:p w14:paraId="614C257C" w14:textId="675E2A86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Pr="00F8196A">
              <w:rPr>
                <w:rFonts w:cs="Arial"/>
                <w:iCs/>
                <w:sz w:val="16"/>
                <w:szCs w:val="16"/>
              </w:rPr>
              <w:t>ódigo do ramo do seguro definido pelo grupo e ramo SUSEP</w:t>
            </w:r>
          </w:p>
        </w:tc>
        <w:tc>
          <w:tcPr>
            <w:tcW w:w="505" w:type="pct"/>
            <w:vAlign w:val="center"/>
          </w:tcPr>
          <w:p w14:paraId="4146F371" w14:textId="58401C3E" w:rsid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9F61762" w14:textId="659A0F66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8196A">
              <w:rPr>
                <w:rFonts w:cs="Arial"/>
                <w:iCs/>
                <w:sz w:val="16"/>
                <w:szCs w:val="16"/>
              </w:rPr>
              <w:t>apolice</w:t>
            </w:r>
          </w:p>
        </w:tc>
        <w:tc>
          <w:tcPr>
            <w:tcW w:w="252" w:type="pct"/>
            <w:vAlign w:val="center"/>
          </w:tcPr>
          <w:p w14:paraId="50EBE291" w14:textId="53009424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8196A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045FB7F6" w14:textId="08FF9847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720FF54" w14:textId="3D17600B" w:rsid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7F024BC" w14:textId="44CC4B28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2BE3DBA" w14:textId="6C6C0A1B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752E51B" w14:textId="07CCA014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22C2328" w14:textId="5025D2E4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F8196A" w:rsidRPr="00C96D16" w14:paraId="033BFC72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5D04DAE" w14:textId="7D7F712A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</w:t>
            </w:r>
          </w:p>
        </w:tc>
        <w:tc>
          <w:tcPr>
            <w:tcW w:w="379" w:type="pct"/>
            <w:vAlign w:val="center"/>
          </w:tcPr>
          <w:p w14:paraId="534104FF" w14:textId="1449C392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8196A">
              <w:rPr>
                <w:rFonts w:cs="Arial"/>
                <w:iCs/>
                <w:sz w:val="16"/>
                <w:szCs w:val="16"/>
              </w:rPr>
              <w:t>codigo sucursal</w:t>
            </w:r>
          </w:p>
        </w:tc>
        <w:tc>
          <w:tcPr>
            <w:tcW w:w="555" w:type="pct"/>
            <w:vAlign w:val="center"/>
          </w:tcPr>
          <w:p w14:paraId="00697CFD" w14:textId="3313D0CC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8196A">
              <w:rPr>
                <w:rFonts w:cs="Arial"/>
                <w:iCs/>
                <w:sz w:val="16"/>
                <w:szCs w:val="16"/>
              </w:rPr>
              <w:t>succod</w:t>
            </w:r>
          </w:p>
        </w:tc>
        <w:tc>
          <w:tcPr>
            <w:tcW w:w="707" w:type="pct"/>
            <w:vAlign w:val="center"/>
          </w:tcPr>
          <w:p w14:paraId="69EC9AEC" w14:textId="04B9CBED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Pr="00F8196A">
              <w:rPr>
                <w:rFonts w:cs="Arial"/>
                <w:iCs/>
                <w:sz w:val="16"/>
                <w:szCs w:val="16"/>
              </w:rPr>
              <w:t>ódigo da filial do corretor</w:t>
            </w:r>
          </w:p>
        </w:tc>
        <w:tc>
          <w:tcPr>
            <w:tcW w:w="505" w:type="pct"/>
            <w:vAlign w:val="center"/>
          </w:tcPr>
          <w:p w14:paraId="35004599" w14:textId="42FC4AAE" w:rsid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67ADC17" w14:textId="63C9CE26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8196A">
              <w:rPr>
                <w:rFonts w:cs="Arial"/>
                <w:iCs/>
                <w:sz w:val="16"/>
                <w:szCs w:val="16"/>
              </w:rPr>
              <w:t>apolice</w:t>
            </w:r>
          </w:p>
        </w:tc>
        <w:tc>
          <w:tcPr>
            <w:tcW w:w="252" w:type="pct"/>
            <w:vAlign w:val="center"/>
          </w:tcPr>
          <w:p w14:paraId="125A5293" w14:textId="4FF678F2" w:rsidR="00F8196A" w:rsidRPr="00660622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8196A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2E1E7A51" w14:textId="02CB133F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2472FA5" w14:textId="56185470" w:rsid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FFBABF3" w14:textId="7E6C1DD5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5006F67" w14:textId="14C169B8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CBEB25D" w14:textId="5B017CB4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ACD5B80" w14:textId="6319DC75" w:rsidR="00F8196A" w:rsidRPr="00C96D16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2D1C75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0AFE8BB" w14:textId="1D254E33" w:rsidR="008E2BE8" w:rsidRPr="00660622" w:rsidRDefault="00145B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</w:t>
            </w:r>
          </w:p>
        </w:tc>
        <w:tc>
          <w:tcPr>
            <w:tcW w:w="379" w:type="pct"/>
            <w:vAlign w:val="center"/>
          </w:tcPr>
          <w:p w14:paraId="57804631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numero apolice</w:t>
            </w:r>
          </w:p>
        </w:tc>
        <w:tc>
          <w:tcPr>
            <w:tcW w:w="555" w:type="pct"/>
            <w:vAlign w:val="center"/>
          </w:tcPr>
          <w:p w14:paraId="6F11B418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aplnum</w:t>
            </w:r>
          </w:p>
        </w:tc>
        <w:tc>
          <w:tcPr>
            <w:tcW w:w="707" w:type="pct"/>
            <w:vAlign w:val="center"/>
          </w:tcPr>
          <w:p w14:paraId="1536E4F2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Número da apólice</w:t>
            </w:r>
          </w:p>
        </w:tc>
        <w:tc>
          <w:tcPr>
            <w:tcW w:w="505" w:type="pct"/>
            <w:vAlign w:val="center"/>
          </w:tcPr>
          <w:p w14:paraId="75F9E4DD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ECDE108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TAB: reemapl</w:t>
            </w:r>
          </w:p>
        </w:tc>
        <w:tc>
          <w:tcPr>
            <w:tcW w:w="252" w:type="pct"/>
            <w:vAlign w:val="center"/>
          </w:tcPr>
          <w:p w14:paraId="0B3EB55E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NUMBER(22)</w:t>
            </w:r>
          </w:p>
        </w:tc>
        <w:tc>
          <w:tcPr>
            <w:tcW w:w="505" w:type="pct"/>
            <w:vAlign w:val="center"/>
          </w:tcPr>
          <w:p w14:paraId="7FC0993B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AC37495" w14:textId="77777777" w:rsidR="008E2BE8" w:rsidRPr="00660622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75C2D41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640E824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316522C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A5B1218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20D228E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4D9FE70" w14:textId="3B35AA68" w:rsidR="008E2BE8" w:rsidRPr="00C96D16" w:rsidRDefault="00145B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379" w:type="pct"/>
            <w:vAlign w:val="center"/>
          </w:tcPr>
          <w:p w14:paraId="5A02DA1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codigo origem emissao</w:t>
            </w:r>
          </w:p>
        </w:tc>
        <w:tc>
          <w:tcPr>
            <w:tcW w:w="555" w:type="pct"/>
            <w:vAlign w:val="center"/>
          </w:tcPr>
          <w:p w14:paraId="3A748DA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emsorgcod</w:t>
            </w:r>
          </w:p>
        </w:tc>
        <w:tc>
          <w:tcPr>
            <w:tcW w:w="707" w:type="pct"/>
            <w:vAlign w:val="center"/>
          </w:tcPr>
          <w:p w14:paraId="246BF4F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Código da origem da emissão da proposta de seguro</w:t>
            </w:r>
          </w:p>
        </w:tc>
        <w:tc>
          <w:tcPr>
            <w:tcW w:w="505" w:type="pct"/>
            <w:vAlign w:val="center"/>
          </w:tcPr>
          <w:p w14:paraId="5CA1C71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56017B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TAB: reakemsorg</w:t>
            </w:r>
          </w:p>
        </w:tc>
        <w:tc>
          <w:tcPr>
            <w:tcW w:w="252" w:type="pct"/>
            <w:vAlign w:val="center"/>
          </w:tcPr>
          <w:p w14:paraId="1279ED0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6A878F9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D9D8B5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FF6AA58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4F1DEF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E0474C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C00496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EB25E83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CF35A29" w14:textId="14D7343F" w:rsidR="008E2BE8" w:rsidRPr="00C96D16" w:rsidRDefault="00145B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7</w:t>
            </w:r>
          </w:p>
        </w:tc>
        <w:tc>
          <w:tcPr>
            <w:tcW w:w="379" w:type="pct"/>
            <w:vAlign w:val="center"/>
          </w:tcPr>
          <w:p w14:paraId="3ED68FB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numero proposta</w:t>
            </w:r>
          </w:p>
        </w:tc>
        <w:tc>
          <w:tcPr>
            <w:tcW w:w="555" w:type="pct"/>
            <w:vAlign w:val="center"/>
          </w:tcPr>
          <w:p w14:paraId="4853470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prpnum</w:t>
            </w:r>
          </w:p>
        </w:tc>
        <w:tc>
          <w:tcPr>
            <w:tcW w:w="707" w:type="pct"/>
            <w:vAlign w:val="center"/>
          </w:tcPr>
          <w:p w14:paraId="3DD7B2B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Número da proposta</w:t>
            </w:r>
          </w:p>
        </w:tc>
        <w:tc>
          <w:tcPr>
            <w:tcW w:w="505" w:type="pct"/>
            <w:vAlign w:val="center"/>
          </w:tcPr>
          <w:p w14:paraId="16EF65D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9233A7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660622">
              <w:rPr>
                <w:rFonts w:cs="Arial"/>
                <w:iCs/>
                <w:sz w:val="16"/>
                <w:szCs w:val="16"/>
              </w:rPr>
              <w:t>reemapl</w:t>
            </w:r>
          </w:p>
        </w:tc>
        <w:tc>
          <w:tcPr>
            <w:tcW w:w="252" w:type="pct"/>
            <w:vAlign w:val="center"/>
          </w:tcPr>
          <w:p w14:paraId="5786614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5950069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E18AD9B" w14:textId="7A2ED5C1" w:rsidR="008E2BE8" w:rsidRPr="00C96D16" w:rsidRDefault="00D97444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9999999-9 (considerar o último número como dígito)</w:t>
            </w:r>
          </w:p>
        </w:tc>
        <w:tc>
          <w:tcPr>
            <w:tcW w:w="304" w:type="pct"/>
            <w:vAlign w:val="center"/>
          </w:tcPr>
          <w:p w14:paraId="43C917B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49F531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F439F7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049EA68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8975442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BE0B36A" w14:textId="2421421D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</w:t>
            </w:r>
          </w:p>
        </w:tc>
        <w:tc>
          <w:tcPr>
            <w:tcW w:w="379" w:type="pct"/>
            <w:vAlign w:val="center"/>
          </w:tcPr>
          <w:p w14:paraId="664FAB98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codigo ramo</w:t>
            </w:r>
          </w:p>
        </w:tc>
        <w:tc>
          <w:tcPr>
            <w:tcW w:w="555" w:type="pct"/>
            <w:vAlign w:val="center"/>
          </w:tcPr>
          <w:p w14:paraId="1976C801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codigoRamo</w:t>
            </w:r>
          </w:p>
        </w:tc>
        <w:tc>
          <w:tcPr>
            <w:tcW w:w="707" w:type="pct"/>
            <w:vAlign w:val="center"/>
          </w:tcPr>
          <w:p w14:paraId="7CE38369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Código do ramo do seguro definido pelo grupo e ramo SUSEP</w:t>
            </w:r>
          </w:p>
        </w:tc>
        <w:tc>
          <w:tcPr>
            <w:tcW w:w="505" w:type="pct"/>
            <w:vAlign w:val="center"/>
          </w:tcPr>
          <w:p w14:paraId="3F354410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A61D43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7980E975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618930ED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6726E503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5A2C9A07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Quando houver mais de um ramo, separar por barras (/)</w:t>
            </w:r>
          </w:p>
        </w:tc>
        <w:tc>
          <w:tcPr>
            <w:tcW w:w="304" w:type="pct"/>
            <w:vAlign w:val="center"/>
          </w:tcPr>
          <w:p w14:paraId="7C1DD4A2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F733FBE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3611D4A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FAD5B60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3F2F7F9A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0882E6A" w14:textId="2AF21466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</w:t>
            </w:r>
          </w:p>
        </w:tc>
        <w:tc>
          <w:tcPr>
            <w:tcW w:w="379" w:type="pct"/>
            <w:vAlign w:val="center"/>
          </w:tcPr>
          <w:p w14:paraId="03694219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data inicio vigencia seguro</w:t>
            </w:r>
          </w:p>
        </w:tc>
        <w:tc>
          <w:tcPr>
            <w:tcW w:w="555" w:type="pct"/>
            <w:vAlign w:val="center"/>
          </w:tcPr>
          <w:p w14:paraId="7819654A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dataInicioVigenciaSeguro</w:t>
            </w:r>
          </w:p>
        </w:tc>
        <w:tc>
          <w:tcPr>
            <w:tcW w:w="707" w:type="pct"/>
            <w:vAlign w:val="center"/>
          </w:tcPr>
          <w:p w14:paraId="014FB3AB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Menor data de início de vigência do seguro</w:t>
            </w:r>
          </w:p>
        </w:tc>
        <w:tc>
          <w:tcPr>
            <w:tcW w:w="505" w:type="pct"/>
            <w:vAlign w:val="center"/>
          </w:tcPr>
          <w:p w14:paraId="69AC4B02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A61D43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11C68C28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08FBA636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39242AA0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B842121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6F7C322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A05C883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AEA4FA3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9FDF868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0B7FD1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C3F1E46" w14:textId="240559EF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</w:t>
            </w:r>
          </w:p>
        </w:tc>
        <w:tc>
          <w:tcPr>
            <w:tcW w:w="379" w:type="pct"/>
            <w:vAlign w:val="center"/>
          </w:tcPr>
          <w:p w14:paraId="3C79296A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data fim vigencia seguro</w:t>
            </w:r>
          </w:p>
        </w:tc>
        <w:tc>
          <w:tcPr>
            <w:tcW w:w="555" w:type="pct"/>
            <w:vAlign w:val="center"/>
          </w:tcPr>
          <w:p w14:paraId="0F369403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dataFimVigenciaSeguro</w:t>
            </w:r>
          </w:p>
        </w:tc>
        <w:tc>
          <w:tcPr>
            <w:tcW w:w="707" w:type="pct"/>
            <w:vAlign w:val="center"/>
          </w:tcPr>
          <w:p w14:paraId="3BD8FC06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Maior data de fim de vigência</w:t>
            </w:r>
          </w:p>
        </w:tc>
        <w:tc>
          <w:tcPr>
            <w:tcW w:w="505" w:type="pct"/>
            <w:vAlign w:val="center"/>
          </w:tcPr>
          <w:p w14:paraId="0E495038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A61D43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2D97263F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1AA317AE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7DD02B0D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6107E72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1CFA478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5E56D42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D9D3266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2A36074" w14:textId="77777777" w:rsidR="008E2BE8" w:rsidRPr="00A61D43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F8196A" w:rsidRPr="00C96D16" w14:paraId="01D69518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3C219B95" w14:textId="6270B819" w:rsid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</w:t>
            </w:r>
          </w:p>
        </w:tc>
        <w:tc>
          <w:tcPr>
            <w:tcW w:w="379" w:type="pct"/>
            <w:vAlign w:val="center"/>
          </w:tcPr>
          <w:p w14:paraId="705A740D" w14:textId="0F03AC6D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data calculo</w:t>
            </w:r>
          </w:p>
        </w:tc>
        <w:tc>
          <w:tcPr>
            <w:tcW w:w="555" w:type="pct"/>
            <w:vAlign w:val="center"/>
          </w:tcPr>
          <w:p w14:paraId="5922F727" w14:textId="0B8ACEAA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clcdat</w:t>
            </w:r>
          </w:p>
        </w:tc>
        <w:tc>
          <w:tcPr>
            <w:tcW w:w="707" w:type="pct"/>
            <w:vAlign w:val="center"/>
          </w:tcPr>
          <w:p w14:paraId="2D708AAE" w14:textId="3C55097B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Data na qual os cálculos do valor do seguro são realizados</w:t>
            </w:r>
          </w:p>
        </w:tc>
        <w:tc>
          <w:tcPr>
            <w:tcW w:w="505" w:type="pct"/>
            <w:vAlign w:val="center"/>
          </w:tcPr>
          <w:p w14:paraId="5185042F" w14:textId="3E426218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76FE6A25" w14:textId="7EB59FCA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TAB: reemorcvrs</w:t>
            </w:r>
          </w:p>
        </w:tc>
        <w:tc>
          <w:tcPr>
            <w:tcW w:w="252" w:type="pct"/>
            <w:vAlign w:val="center"/>
          </w:tcPr>
          <w:p w14:paraId="193AFCF0" w14:textId="20999052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DATE</w:t>
            </w:r>
          </w:p>
        </w:tc>
        <w:tc>
          <w:tcPr>
            <w:tcW w:w="505" w:type="pct"/>
            <w:vAlign w:val="center"/>
          </w:tcPr>
          <w:p w14:paraId="07064175" w14:textId="4B84C3DE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609D6CF" w14:textId="3F5AFFFA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4" w:type="pct"/>
            <w:vAlign w:val="center"/>
          </w:tcPr>
          <w:p w14:paraId="12828A9C" w14:textId="211AFBFB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50C3A1F" w14:textId="23417DB7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04" w:type="pct"/>
            <w:vAlign w:val="center"/>
          </w:tcPr>
          <w:p w14:paraId="311E7AA0" w14:textId="22808B6E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1" w:type="pct"/>
            <w:vAlign w:val="center"/>
          </w:tcPr>
          <w:p w14:paraId="79530AE9" w14:textId="3871CC69" w:rsidR="00F8196A" w:rsidRPr="00F8196A" w:rsidRDefault="00F8196A" w:rsidP="00F819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F8196A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C673C" w:rsidRPr="00C96D16" w14:paraId="60B52AE0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5D75F323" w14:textId="19537B0A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</w:t>
            </w:r>
          </w:p>
        </w:tc>
        <w:tc>
          <w:tcPr>
            <w:tcW w:w="379" w:type="pct"/>
            <w:vAlign w:val="center"/>
          </w:tcPr>
          <w:p w14:paraId="10FD6926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codigo processo susep principal</w:t>
            </w:r>
          </w:p>
        </w:tc>
        <w:tc>
          <w:tcPr>
            <w:tcW w:w="555" w:type="pct"/>
            <w:vAlign w:val="center"/>
          </w:tcPr>
          <w:p w14:paraId="64B78BB4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pcpsuspcscod</w:t>
            </w:r>
          </w:p>
        </w:tc>
        <w:tc>
          <w:tcPr>
            <w:tcW w:w="707" w:type="pct"/>
            <w:vAlign w:val="center"/>
          </w:tcPr>
          <w:p w14:paraId="70775B5E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Código dos processos definidos pela SUSEP associados à modalidade do seguro</w:t>
            </w:r>
          </w:p>
        </w:tc>
        <w:tc>
          <w:tcPr>
            <w:tcW w:w="505" w:type="pct"/>
            <w:vAlign w:val="center"/>
          </w:tcPr>
          <w:p w14:paraId="2DF92354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9CD22DC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TAB: reikmdl</w:t>
            </w:r>
          </w:p>
        </w:tc>
        <w:tc>
          <w:tcPr>
            <w:tcW w:w="252" w:type="pct"/>
            <w:vAlign w:val="center"/>
          </w:tcPr>
          <w:p w14:paraId="5DBF277D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VARCHAR2(30)</w:t>
            </w:r>
          </w:p>
        </w:tc>
        <w:tc>
          <w:tcPr>
            <w:tcW w:w="505" w:type="pct"/>
            <w:vAlign w:val="center"/>
          </w:tcPr>
          <w:p w14:paraId="095AD0E3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7C0C4C35" w14:textId="307EAEAD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D492D9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C1289F1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E42A6D0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E063F3F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4257B7C8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213ACF29" w14:textId="64C91B95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379" w:type="pct"/>
            <w:vAlign w:val="center"/>
          </w:tcPr>
          <w:p w14:paraId="682A0E11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 xml:space="preserve">nome pessoa </w:t>
            </w:r>
          </w:p>
        </w:tc>
        <w:tc>
          <w:tcPr>
            <w:tcW w:w="555" w:type="pct"/>
            <w:vAlign w:val="center"/>
          </w:tcPr>
          <w:p w14:paraId="306A8887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D1F43">
              <w:rPr>
                <w:rFonts w:cs="Arial"/>
                <w:iCs/>
                <w:sz w:val="16"/>
                <w:szCs w:val="16"/>
              </w:rPr>
              <w:t>pesnom</w:t>
            </w:r>
          </w:p>
        </w:tc>
        <w:tc>
          <w:tcPr>
            <w:tcW w:w="707" w:type="pct"/>
            <w:vAlign w:val="center"/>
          </w:tcPr>
          <w:p w14:paraId="02048188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Razão social/nome do segurado</w:t>
            </w:r>
          </w:p>
        </w:tc>
        <w:tc>
          <w:tcPr>
            <w:tcW w:w="505" w:type="pct"/>
            <w:vAlign w:val="center"/>
          </w:tcPr>
          <w:p w14:paraId="01E9F3C2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739198C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4D1F43">
              <w:rPr>
                <w:rFonts w:cs="Arial"/>
                <w:iCs/>
                <w:sz w:val="16"/>
                <w:szCs w:val="16"/>
              </w:rPr>
              <w:t>repksgrpes</w:t>
            </w:r>
          </w:p>
        </w:tc>
        <w:tc>
          <w:tcPr>
            <w:tcW w:w="252" w:type="pct"/>
            <w:vAlign w:val="center"/>
          </w:tcPr>
          <w:p w14:paraId="3495BF96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VARCHAR2(200)</w:t>
            </w:r>
          </w:p>
        </w:tc>
        <w:tc>
          <w:tcPr>
            <w:tcW w:w="505" w:type="pct"/>
            <w:vAlign w:val="center"/>
          </w:tcPr>
          <w:p w14:paraId="6FE3A464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B268239" w14:textId="2509838F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F5E7BC7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BF6E8A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9007787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1F65640" w14:textId="77777777" w:rsidR="00CC673C" w:rsidRPr="00A61D43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A4368" w:rsidRPr="00C96D16" w14:paraId="69C53311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47243F8E" w14:textId="12340630" w:rsidR="008A4368" w:rsidRDefault="005D2A80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14</w:t>
            </w:r>
          </w:p>
        </w:tc>
        <w:tc>
          <w:tcPr>
            <w:tcW w:w="379" w:type="pct"/>
            <w:vAlign w:val="center"/>
          </w:tcPr>
          <w:p w14:paraId="54A6F2D1" w14:textId="78CCE611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555" w:type="pct"/>
            <w:vAlign w:val="center"/>
          </w:tcPr>
          <w:p w14:paraId="23BE19AA" w14:textId="67A30AB7" w:rsidR="008A4368" w:rsidRPr="004D1F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707" w:type="pct"/>
            <w:vAlign w:val="center"/>
          </w:tcPr>
          <w:p w14:paraId="4EEB4B26" w14:textId="2B462CA1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tipo de pessoa</w:t>
            </w:r>
            <w:r>
              <w:rPr>
                <w:rFonts w:cs="Arial"/>
                <w:iCs/>
                <w:sz w:val="16"/>
                <w:szCs w:val="16"/>
              </w:rPr>
              <w:t xml:space="preserve"> (Física/Jurídica)</w:t>
            </w:r>
          </w:p>
        </w:tc>
        <w:tc>
          <w:tcPr>
            <w:tcW w:w="505" w:type="pct"/>
            <w:vAlign w:val="center"/>
          </w:tcPr>
          <w:p w14:paraId="33AEDA14" w14:textId="3E2AE10C" w:rsidR="008A4368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5F112F9" w14:textId="0E086AEB" w:rsidR="008A4368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546B2">
              <w:rPr>
                <w:rFonts w:cs="Arial"/>
                <w:iCs/>
                <w:sz w:val="16"/>
                <w:szCs w:val="16"/>
              </w:rPr>
              <w:t>reakpestip</w:t>
            </w:r>
          </w:p>
        </w:tc>
        <w:tc>
          <w:tcPr>
            <w:tcW w:w="252" w:type="pct"/>
            <w:vAlign w:val="center"/>
          </w:tcPr>
          <w:p w14:paraId="1C71AEE7" w14:textId="73FA7FE0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04FA298" w14:textId="6C08B1A7" w:rsidR="008A4368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A1D706C" w14:textId="3042F38B" w:rsidR="008A4368" w:rsidRPr="009576CD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66E927B" w14:textId="67AD776A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AF6822E" w14:textId="04CB0A75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DECDE2D" w14:textId="7C5CE206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314386A" w14:textId="1257F0E0" w:rsidR="008A4368" w:rsidRPr="00A61D43" w:rsidRDefault="008A4368" w:rsidP="008A4368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6604B" w:rsidRPr="00C96D16" w14:paraId="1B0FBD4C" w14:textId="77777777" w:rsidTr="00B6604B">
        <w:trPr>
          <w:cantSplit/>
          <w:trHeight w:val="301"/>
        </w:trPr>
        <w:tc>
          <w:tcPr>
            <w:tcW w:w="177" w:type="pct"/>
            <w:vAlign w:val="center"/>
          </w:tcPr>
          <w:p w14:paraId="4701201A" w14:textId="70DE17DB" w:rsidR="00B6604B" w:rsidRPr="00C96D16" w:rsidRDefault="005D2A80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15</w:t>
            </w:r>
          </w:p>
        </w:tc>
        <w:tc>
          <w:tcPr>
            <w:tcW w:w="379" w:type="pct"/>
            <w:vAlign w:val="center"/>
          </w:tcPr>
          <w:p w14:paraId="113966C8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555" w:type="pct"/>
            <w:vAlign w:val="center"/>
          </w:tcPr>
          <w:p w14:paraId="6228B84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707" w:type="pct"/>
            <w:vAlign w:val="center"/>
          </w:tcPr>
          <w:p w14:paraId="4F319F4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Número do documento (CPF ou CNPJ)</w:t>
            </w:r>
          </w:p>
        </w:tc>
        <w:tc>
          <w:tcPr>
            <w:tcW w:w="505" w:type="pct"/>
            <w:vAlign w:val="center"/>
          </w:tcPr>
          <w:p w14:paraId="3DB7744E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04" w:type="pct"/>
            <w:vAlign w:val="center"/>
          </w:tcPr>
          <w:p w14:paraId="41F5993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Vinculo</w:t>
            </w:r>
          </w:p>
        </w:tc>
        <w:tc>
          <w:tcPr>
            <w:tcW w:w="252" w:type="pct"/>
            <w:vAlign w:val="center"/>
          </w:tcPr>
          <w:p w14:paraId="0602EA3C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38E0B5D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FAC11B5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27300D1F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797412DC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5046F64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63237B4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F8FCF48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7A164A12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3A324807" w14:textId="13462426" w:rsidR="00CC673C" w:rsidRPr="00351ACE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16</w:t>
            </w:r>
          </w:p>
        </w:tc>
        <w:tc>
          <w:tcPr>
            <w:tcW w:w="379" w:type="pct"/>
            <w:vAlign w:val="center"/>
          </w:tcPr>
          <w:p w14:paraId="3601FC40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numero documento</w:t>
            </w:r>
          </w:p>
        </w:tc>
        <w:tc>
          <w:tcPr>
            <w:tcW w:w="555" w:type="pct"/>
            <w:vAlign w:val="center"/>
          </w:tcPr>
          <w:p w14:paraId="0536F693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dctnum</w:t>
            </w:r>
          </w:p>
        </w:tc>
        <w:tc>
          <w:tcPr>
            <w:tcW w:w="707" w:type="pct"/>
            <w:vAlign w:val="center"/>
          </w:tcPr>
          <w:p w14:paraId="289E1848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660622">
              <w:rPr>
                <w:rFonts w:cs="Arial"/>
                <w:iCs/>
                <w:sz w:val="16"/>
                <w:szCs w:val="16"/>
              </w:rPr>
              <w:t>úmero do documento da pessoa</w:t>
            </w:r>
          </w:p>
        </w:tc>
        <w:tc>
          <w:tcPr>
            <w:tcW w:w="505" w:type="pct"/>
            <w:vAlign w:val="center"/>
          </w:tcPr>
          <w:p w14:paraId="54164272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4FFE368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660622">
              <w:rPr>
                <w:rFonts w:cs="Arial"/>
                <w:iCs/>
                <w:sz w:val="16"/>
                <w:szCs w:val="16"/>
              </w:rPr>
              <w:t>repksgrpesdct</w:t>
            </w:r>
          </w:p>
        </w:tc>
        <w:tc>
          <w:tcPr>
            <w:tcW w:w="252" w:type="pct"/>
            <w:vAlign w:val="center"/>
          </w:tcPr>
          <w:p w14:paraId="17C3FE60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60622">
              <w:rPr>
                <w:rFonts w:cs="Arial"/>
                <w:iCs/>
                <w:sz w:val="16"/>
                <w:szCs w:val="16"/>
              </w:rPr>
              <w:t>ARCHAR2(20)</w:t>
            </w:r>
          </w:p>
        </w:tc>
        <w:tc>
          <w:tcPr>
            <w:tcW w:w="505" w:type="pct"/>
            <w:vAlign w:val="center"/>
          </w:tcPr>
          <w:p w14:paraId="55026A70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5787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8BA220D" w14:textId="7DA2DE50" w:rsidR="00CC673C" w:rsidRPr="00C96D16" w:rsidRDefault="00B6604B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99.999.999-9</w:t>
            </w:r>
          </w:p>
        </w:tc>
        <w:tc>
          <w:tcPr>
            <w:tcW w:w="304" w:type="pct"/>
            <w:vAlign w:val="center"/>
          </w:tcPr>
          <w:p w14:paraId="77B944FB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9983F7B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0C8138D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6A2AEBD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892080B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44248FD5" w14:textId="04E57563" w:rsidR="00CC673C" w:rsidRPr="00351ACE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17</w:t>
            </w:r>
          </w:p>
        </w:tc>
        <w:tc>
          <w:tcPr>
            <w:tcW w:w="379" w:type="pct"/>
            <w:vAlign w:val="center"/>
          </w:tcPr>
          <w:p w14:paraId="49AEC734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data emissao documento</w:t>
            </w:r>
          </w:p>
        </w:tc>
        <w:tc>
          <w:tcPr>
            <w:tcW w:w="555" w:type="pct"/>
            <w:vAlign w:val="center"/>
          </w:tcPr>
          <w:p w14:paraId="511CF426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dctemsdat</w:t>
            </w:r>
          </w:p>
        </w:tc>
        <w:tc>
          <w:tcPr>
            <w:tcW w:w="707" w:type="pct"/>
            <w:vAlign w:val="center"/>
          </w:tcPr>
          <w:p w14:paraId="5ECF42F9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351ACE">
              <w:rPr>
                <w:rFonts w:cs="Arial"/>
                <w:iCs/>
                <w:sz w:val="16"/>
                <w:szCs w:val="16"/>
              </w:rPr>
              <w:t>ata de emissão do documento</w:t>
            </w:r>
          </w:p>
        </w:tc>
        <w:tc>
          <w:tcPr>
            <w:tcW w:w="505" w:type="pct"/>
            <w:vAlign w:val="center"/>
          </w:tcPr>
          <w:p w14:paraId="50493D3F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4BF7E38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660622">
              <w:rPr>
                <w:rFonts w:cs="Arial"/>
                <w:iCs/>
                <w:sz w:val="16"/>
                <w:szCs w:val="16"/>
              </w:rPr>
              <w:t>repksgrpesdct</w:t>
            </w:r>
          </w:p>
        </w:tc>
        <w:tc>
          <w:tcPr>
            <w:tcW w:w="252" w:type="pct"/>
            <w:vAlign w:val="center"/>
          </w:tcPr>
          <w:p w14:paraId="6159E623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50DEA49B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5787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85DAAA0" w14:textId="432FDDFD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C676736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5EF4719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7878B08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5EDA2FA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7CA67549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054B62D2" w14:textId="71D5178D" w:rsidR="00CC673C" w:rsidRPr="00351ACE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18</w:t>
            </w:r>
          </w:p>
        </w:tc>
        <w:tc>
          <w:tcPr>
            <w:tcW w:w="379" w:type="pct"/>
            <w:vAlign w:val="center"/>
          </w:tcPr>
          <w:p w14:paraId="381AB714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nome orgao expedidor</w:t>
            </w:r>
          </w:p>
        </w:tc>
        <w:tc>
          <w:tcPr>
            <w:tcW w:w="555" w:type="pct"/>
            <w:vAlign w:val="center"/>
          </w:tcPr>
          <w:p w14:paraId="73EE5B38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exiogonom</w:t>
            </w:r>
          </w:p>
        </w:tc>
        <w:tc>
          <w:tcPr>
            <w:tcW w:w="707" w:type="pct"/>
            <w:vAlign w:val="center"/>
          </w:tcPr>
          <w:p w14:paraId="1A2E7532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351ACE">
              <w:rPr>
                <w:rFonts w:cs="Arial"/>
                <w:iCs/>
                <w:sz w:val="16"/>
                <w:szCs w:val="16"/>
              </w:rPr>
              <w:t>ome do órgão expedidor do documento</w:t>
            </w:r>
          </w:p>
        </w:tc>
        <w:tc>
          <w:tcPr>
            <w:tcW w:w="505" w:type="pct"/>
            <w:vAlign w:val="center"/>
          </w:tcPr>
          <w:p w14:paraId="0352D0C4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B1F9B43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660622">
              <w:rPr>
                <w:rFonts w:cs="Arial"/>
                <w:iCs/>
                <w:sz w:val="16"/>
                <w:szCs w:val="16"/>
              </w:rPr>
              <w:t>repksgrpesdct</w:t>
            </w:r>
          </w:p>
        </w:tc>
        <w:tc>
          <w:tcPr>
            <w:tcW w:w="252" w:type="pct"/>
            <w:vAlign w:val="center"/>
          </w:tcPr>
          <w:p w14:paraId="26942BB1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VARCHAR2(60)</w:t>
            </w:r>
          </w:p>
        </w:tc>
        <w:tc>
          <w:tcPr>
            <w:tcW w:w="505" w:type="pct"/>
            <w:vAlign w:val="center"/>
          </w:tcPr>
          <w:p w14:paraId="1D5CE152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5787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F3CCD3A" w14:textId="7DB1C5C8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A99D3A8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A59A69A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C59423B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74E9491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B353DE2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18EE5FF7" w14:textId="16F56C18" w:rsidR="00CC673C" w:rsidRPr="00351ACE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19</w:t>
            </w:r>
          </w:p>
        </w:tc>
        <w:tc>
          <w:tcPr>
            <w:tcW w:w="379" w:type="pct"/>
            <w:vAlign w:val="center"/>
          </w:tcPr>
          <w:p w14:paraId="0BE456AF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codigo unidade federacao</w:t>
            </w:r>
          </w:p>
        </w:tc>
        <w:tc>
          <w:tcPr>
            <w:tcW w:w="555" w:type="pct"/>
            <w:vAlign w:val="center"/>
          </w:tcPr>
          <w:p w14:paraId="51DE23C8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ufdcod</w:t>
            </w:r>
          </w:p>
        </w:tc>
        <w:tc>
          <w:tcPr>
            <w:tcW w:w="707" w:type="pct"/>
            <w:vAlign w:val="center"/>
          </w:tcPr>
          <w:p w14:paraId="520F8FF0" w14:textId="77777777" w:rsidR="00CC673C" w:rsidRPr="00A312FF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351ACE">
              <w:rPr>
                <w:rFonts w:cs="Arial"/>
                <w:iCs/>
                <w:sz w:val="16"/>
                <w:szCs w:val="16"/>
              </w:rPr>
              <w:t>igla do estado</w:t>
            </w:r>
          </w:p>
        </w:tc>
        <w:tc>
          <w:tcPr>
            <w:tcW w:w="505" w:type="pct"/>
            <w:vAlign w:val="center"/>
          </w:tcPr>
          <w:p w14:paraId="3A11D3B0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8F2D72F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660622">
              <w:rPr>
                <w:rFonts w:cs="Arial"/>
                <w:iCs/>
                <w:sz w:val="16"/>
                <w:szCs w:val="16"/>
              </w:rPr>
              <w:t>repksgrpesdct</w:t>
            </w:r>
          </w:p>
        </w:tc>
        <w:tc>
          <w:tcPr>
            <w:tcW w:w="252" w:type="pct"/>
            <w:vAlign w:val="center"/>
          </w:tcPr>
          <w:p w14:paraId="77361484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70BE021D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5787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463FD9C" w14:textId="4602FEA2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6CD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B0512E0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CB206F9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4C25200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DD0B825" w14:textId="77777777" w:rsidR="00CC673C" w:rsidRPr="00C96D16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61D43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6604B" w:rsidRPr="00C96D16" w14:paraId="5B8313B7" w14:textId="77777777" w:rsidTr="00B6604B">
        <w:trPr>
          <w:cantSplit/>
          <w:trHeight w:val="301"/>
        </w:trPr>
        <w:tc>
          <w:tcPr>
            <w:tcW w:w="177" w:type="pct"/>
            <w:vAlign w:val="center"/>
          </w:tcPr>
          <w:p w14:paraId="5CC82937" w14:textId="60408F89" w:rsidR="00B6604B" w:rsidRPr="00C96D16" w:rsidRDefault="005D2A80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20</w:t>
            </w:r>
          </w:p>
        </w:tc>
        <w:tc>
          <w:tcPr>
            <w:tcW w:w="379" w:type="pct"/>
            <w:vAlign w:val="center"/>
          </w:tcPr>
          <w:p w14:paraId="05E203CB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 cep</w:t>
            </w:r>
          </w:p>
        </w:tc>
        <w:tc>
          <w:tcPr>
            <w:tcW w:w="555" w:type="pct"/>
            <w:vAlign w:val="center"/>
          </w:tcPr>
          <w:p w14:paraId="4AB829EF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cepnum (lgdtipnom)</w:t>
            </w:r>
          </w:p>
        </w:tc>
        <w:tc>
          <w:tcPr>
            <w:tcW w:w="707" w:type="pct"/>
            <w:vAlign w:val="center"/>
          </w:tcPr>
          <w:p w14:paraId="162D8F97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Código de Endereçamento Postal (CEP) de cobrança</w:t>
            </w:r>
          </w:p>
        </w:tc>
        <w:tc>
          <w:tcPr>
            <w:tcW w:w="505" w:type="pct"/>
            <w:vAlign w:val="center"/>
          </w:tcPr>
          <w:p w14:paraId="6CEA5E8E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63A7175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3B1F89B8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43F32731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2336A5A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6983D995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23F0FA3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8477FE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A02E11D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6604B" w:rsidRPr="00C96D16" w14:paraId="245BDE6C" w14:textId="77777777" w:rsidTr="00B6604B">
        <w:trPr>
          <w:cantSplit/>
          <w:trHeight w:val="301"/>
        </w:trPr>
        <w:tc>
          <w:tcPr>
            <w:tcW w:w="177" w:type="pct"/>
            <w:vAlign w:val="center"/>
          </w:tcPr>
          <w:p w14:paraId="4CD6231B" w14:textId="27CF6B2A" w:rsidR="00B6604B" w:rsidRPr="00C96D16" w:rsidRDefault="005D2A80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21</w:t>
            </w:r>
          </w:p>
        </w:tc>
        <w:tc>
          <w:tcPr>
            <w:tcW w:w="379" w:type="pct"/>
            <w:vAlign w:val="center"/>
          </w:tcPr>
          <w:p w14:paraId="4E0D8FD6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cidade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7953D417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lcidnom (gdtipnom)</w:t>
            </w:r>
          </w:p>
        </w:tc>
        <w:tc>
          <w:tcPr>
            <w:tcW w:w="707" w:type="pct"/>
            <w:vAlign w:val="center"/>
          </w:tcPr>
          <w:p w14:paraId="1FFC5DE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da cidade da empresa ou residência</w:t>
            </w:r>
          </w:p>
        </w:tc>
        <w:tc>
          <w:tcPr>
            <w:tcW w:w="505" w:type="pct"/>
            <w:vAlign w:val="center"/>
          </w:tcPr>
          <w:p w14:paraId="2FAB685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DCDDFDD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3E120577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4687A73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72E6DE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96F5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B3B5F35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FC04CBF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F4D02B8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86E23B0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6604B" w:rsidRPr="00C96D16" w14:paraId="286780F3" w14:textId="77777777" w:rsidTr="00B6604B">
        <w:trPr>
          <w:cantSplit/>
          <w:trHeight w:val="301"/>
        </w:trPr>
        <w:tc>
          <w:tcPr>
            <w:tcW w:w="177" w:type="pct"/>
            <w:vAlign w:val="center"/>
          </w:tcPr>
          <w:p w14:paraId="0F2CC3C7" w14:textId="5B4EEF6A" w:rsidR="00B6604B" w:rsidRPr="00C96D16" w:rsidRDefault="005D2A80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22</w:t>
            </w:r>
          </w:p>
        </w:tc>
        <w:tc>
          <w:tcPr>
            <w:tcW w:w="379" w:type="pct"/>
            <w:vAlign w:val="center"/>
          </w:tcPr>
          <w:p w14:paraId="435F743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codigo unidade federacao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3FFA7AC2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Ufdcod</w:t>
            </w:r>
            <w:r>
              <w:rPr>
                <w:rFonts w:cs="Arial"/>
                <w:iCs/>
                <w:sz w:val="16"/>
                <w:szCs w:val="16"/>
              </w:rPr>
              <w:t xml:space="preserve"> (lgdtipnom)</w:t>
            </w:r>
          </w:p>
        </w:tc>
        <w:tc>
          <w:tcPr>
            <w:tcW w:w="707" w:type="pct"/>
            <w:vAlign w:val="center"/>
          </w:tcPr>
          <w:p w14:paraId="07444C55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Código do estado da empresa</w:t>
            </w:r>
          </w:p>
        </w:tc>
        <w:tc>
          <w:tcPr>
            <w:tcW w:w="505" w:type="pct"/>
            <w:vAlign w:val="center"/>
          </w:tcPr>
          <w:p w14:paraId="623102E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D49A107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5CB35119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663B17D4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40E0180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XX</w:t>
            </w:r>
          </w:p>
        </w:tc>
        <w:tc>
          <w:tcPr>
            <w:tcW w:w="304" w:type="pct"/>
            <w:vAlign w:val="center"/>
          </w:tcPr>
          <w:p w14:paraId="285C4B0A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7B799AB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98F298F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43A3747" w14:textId="77777777" w:rsidR="00B6604B" w:rsidRPr="00813500" w:rsidRDefault="00B6604B" w:rsidP="00B6604B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5D8EC6E7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A49F081" w14:textId="7E43A872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23</w:t>
            </w:r>
          </w:p>
        </w:tc>
        <w:tc>
          <w:tcPr>
            <w:tcW w:w="379" w:type="pct"/>
            <w:vAlign w:val="center"/>
          </w:tcPr>
          <w:p w14:paraId="519C478C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logradouro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7371B905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lgdnom (lgdtipnom)</w:t>
            </w:r>
          </w:p>
        </w:tc>
        <w:tc>
          <w:tcPr>
            <w:tcW w:w="707" w:type="pct"/>
            <w:vAlign w:val="center"/>
          </w:tcPr>
          <w:p w14:paraId="6CD3FBFC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 xml:space="preserve">Descrição do logradouro </w:t>
            </w:r>
            <w:r>
              <w:rPr>
                <w:rFonts w:cs="Arial"/>
                <w:iCs/>
                <w:sz w:val="16"/>
                <w:szCs w:val="16"/>
              </w:rPr>
              <w:t>do segurado</w:t>
            </w:r>
          </w:p>
        </w:tc>
        <w:tc>
          <w:tcPr>
            <w:tcW w:w="505" w:type="pct"/>
            <w:vAlign w:val="center"/>
          </w:tcPr>
          <w:p w14:paraId="1B76E67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B7416B5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6F97EF6C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2C901F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45E1535" w14:textId="6B53131D" w:rsidR="008E2BE8" w:rsidRPr="00813500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8608B5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ACE5075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7F1A01F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B98BCC5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02B7BB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9717724" w14:textId="04A20FAF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24</w:t>
            </w:r>
          </w:p>
        </w:tc>
        <w:tc>
          <w:tcPr>
            <w:tcW w:w="379" w:type="pct"/>
            <w:vAlign w:val="center"/>
          </w:tcPr>
          <w:p w14:paraId="20F47726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 logradouro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5D8BA2D4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lgdnum (lgdtipnom)</w:t>
            </w:r>
          </w:p>
        </w:tc>
        <w:tc>
          <w:tcPr>
            <w:tcW w:w="707" w:type="pct"/>
            <w:vAlign w:val="center"/>
          </w:tcPr>
          <w:p w14:paraId="50F2776E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Número do imóvel no logradouro</w:t>
            </w:r>
            <w:r>
              <w:rPr>
                <w:rFonts w:cs="Arial"/>
                <w:iCs/>
                <w:sz w:val="16"/>
                <w:szCs w:val="16"/>
              </w:rPr>
              <w:t xml:space="preserve"> do segurado</w:t>
            </w:r>
          </w:p>
        </w:tc>
        <w:tc>
          <w:tcPr>
            <w:tcW w:w="505" w:type="pct"/>
            <w:vAlign w:val="center"/>
          </w:tcPr>
          <w:p w14:paraId="00DC9DB1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A9A43E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7B2BBC06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57D925FB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092F0B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02970D9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0DB22E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1D6CB3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83FBC6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02D5D2C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6F35A2BF" w14:textId="58406033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25</w:t>
            </w:r>
          </w:p>
        </w:tc>
        <w:tc>
          <w:tcPr>
            <w:tcW w:w="379" w:type="pct"/>
            <w:vAlign w:val="center"/>
          </w:tcPr>
          <w:p w14:paraId="77B16AFA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complemento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6C61E0BE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cplnom (lgdtipnom)</w:t>
            </w:r>
          </w:p>
        </w:tc>
        <w:tc>
          <w:tcPr>
            <w:tcW w:w="707" w:type="pct"/>
            <w:vAlign w:val="center"/>
          </w:tcPr>
          <w:p w14:paraId="01F7D6D5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 xml:space="preserve">Descrição do complemento </w:t>
            </w:r>
            <w:r>
              <w:rPr>
                <w:rFonts w:cs="Arial"/>
                <w:iCs/>
                <w:sz w:val="16"/>
                <w:szCs w:val="16"/>
              </w:rPr>
              <w:t>do segurado</w:t>
            </w:r>
          </w:p>
        </w:tc>
        <w:tc>
          <w:tcPr>
            <w:tcW w:w="505" w:type="pct"/>
            <w:vAlign w:val="center"/>
          </w:tcPr>
          <w:p w14:paraId="1BF95BF5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84990C9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49444423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AF6D9BD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B0C1E7F" w14:textId="444F8BB8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96F5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AFACB20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24F4E0F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7728192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EE19C13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3A643B0F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075C136A" w14:textId="38B76423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26</w:t>
            </w:r>
          </w:p>
        </w:tc>
        <w:tc>
          <w:tcPr>
            <w:tcW w:w="379" w:type="pct"/>
            <w:vAlign w:val="center"/>
          </w:tcPr>
          <w:p w14:paraId="72618659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bairro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55" w:type="pct"/>
            <w:vAlign w:val="center"/>
          </w:tcPr>
          <w:p w14:paraId="226BF10E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brrnom (lgdtipnom)</w:t>
            </w:r>
          </w:p>
        </w:tc>
        <w:tc>
          <w:tcPr>
            <w:tcW w:w="707" w:type="pct"/>
            <w:vAlign w:val="center"/>
          </w:tcPr>
          <w:p w14:paraId="220B6F25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Descrição do bairro de cobrança</w:t>
            </w:r>
          </w:p>
        </w:tc>
        <w:tc>
          <w:tcPr>
            <w:tcW w:w="505" w:type="pct"/>
            <w:vAlign w:val="center"/>
          </w:tcPr>
          <w:p w14:paraId="2BB395BD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3844F73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repkend</w:t>
            </w:r>
          </w:p>
        </w:tc>
        <w:tc>
          <w:tcPr>
            <w:tcW w:w="252" w:type="pct"/>
            <w:vAlign w:val="center"/>
          </w:tcPr>
          <w:p w14:paraId="25E8B5D0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B93A787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A8EE460" w14:textId="085EFC5B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96F5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6DBF3F0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F2A3FD0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2DEF1B1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DEAF920" w14:textId="77777777" w:rsidR="00CC673C" w:rsidRPr="00813500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51BD44BD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36BAA2AA" w14:textId="6E8963DC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27</w:t>
            </w:r>
          </w:p>
        </w:tc>
        <w:tc>
          <w:tcPr>
            <w:tcW w:w="379" w:type="pct"/>
            <w:vAlign w:val="center"/>
          </w:tcPr>
          <w:p w14:paraId="30FF2F06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interveniente</w:t>
            </w:r>
          </w:p>
        </w:tc>
        <w:tc>
          <w:tcPr>
            <w:tcW w:w="555" w:type="pct"/>
            <w:vAlign w:val="center"/>
          </w:tcPr>
          <w:p w14:paraId="48BBCCC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irvnom</w:t>
            </w:r>
          </w:p>
        </w:tc>
        <w:tc>
          <w:tcPr>
            <w:tcW w:w="707" w:type="pct"/>
            <w:vAlign w:val="center"/>
          </w:tcPr>
          <w:p w14:paraId="67ACA338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Nome do cossegurado</w:t>
            </w:r>
          </w:p>
        </w:tc>
        <w:tc>
          <w:tcPr>
            <w:tcW w:w="505" w:type="pct"/>
            <w:vAlign w:val="center"/>
          </w:tcPr>
          <w:p w14:paraId="64FE97DF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61541DF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488CC52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B744B66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77D66EB" w14:textId="1243E8DD" w:rsidR="008E2BE8" w:rsidRPr="00813500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0E1F733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7D5315A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8D30AA9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34CBB61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53BB1" w:rsidRPr="00C96D16" w14:paraId="279189C1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73B305A" w14:textId="27C8E443" w:rsidR="00B53BB1" w:rsidRDefault="005D2A80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28</w:t>
            </w:r>
          </w:p>
        </w:tc>
        <w:tc>
          <w:tcPr>
            <w:tcW w:w="379" w:type="pct"/>
            <w:vAlign w:val="center"/>
          </w:tcPr>
          <w:p w14:paraId="24BAB1DB" w14:textId="125EE5A6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555" w:type="pct"/>
            <w:vAlign w:val="center"/>
          </w:tcPr>
          <w:p w14:paraId="2945EB23" w14:textId="5D9CCB99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707" w:type="pct"/>
            <w:vAlign w:val="center"/>
          </w:tcPr>
          <w:p w14:paraId="7A5A699D" w14:textId="0FCF7EE2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tipo de pessoa</w:t>
            </w:r>
            <w:r>
              <w:rPr>
                <w:rFonts w:cs="Arial"/>
                <w:iCs/>
                <w:sz w:val="16"/>
                <w:szCs w:val="16"/>
              </w:rPr>
              <w:t xml:space="preserve"> (Física/Jurídica) cossegurado</w:t>
            </w:r>
          </w:p>
        </w:tc>
        <w:tc>
          <w:tcPr>
            <w:tcW w:w="505" w:type="pct"/>
            <w:vAlign w:val="center"/>
          </w:tcPr>
          <w:p w14:paraId="7992AC4F" w14:textId="60F1D5F5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AE951B5" w14:textId="38A9FCA2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546B2">
              <w:rPr>
                <w:rFonts w:cs="Arial"/>
                <w:iCs/>
                <w:sz w:val="16"/>
                <w:szCs w:val="16"/>
              </w:rPr>
              <w:t>reakpestip</w:t>
            </w:r>
          </w:p>
        </w:tc>
        <w:tc>
          <w:tcPr>
            <w:tcW w:w="252" w:type="pct"/>
            <w:vAlign w:val="center"/>
          </w:tcPr>
          <w:p w14:paraId="33F03BBC" w14:textId="6C4DAA84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23070DE" w14:textId="7A9377B8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766B8C2" w14:textId="560CCF76" w:rsidR="00B53BB1" w:rsidRPr="00476BC9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ACAC895" w14:textId="64DCAD1F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07E01BA" w14:textId="00EA6644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D151151" w14:textId="3B61F6AD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C46149B" w14:textId="384118A0" w:rsidR="00B53BB1" w:rsidRPr="0081350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D0C4E5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502F1F5" w14:textId="60E9A332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29</w:t>
            </w:r>
          </w:p>
        </w:tc>
        <w:tc>
          <w:tcPr>
            <w:tcW w:w="379" w:type="pct"/>
            <w:vAlign w:val="center"/>
          </w:tcPr>
          <w:p w14:paraId="3D09220A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555" w:type="pct"/>
            <w:vAlign w:val="center"/>
          </w:tcPr>
          <w:p w14:paraId="226BB1E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707" w:type="pct"/>
            <w:vAlign w:val="center"/>
          </w:tcPr>
          <w:p w14:paraId="18949D59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Número do documento (CPF ou CNPJ) do cossegurado</w:t>
            </w:r>
          </w:p>
        </w:tc>
        <w:tc>
          <w:tcPr>
            <w:tcW w:w="505" w:type="pct"/>
            <w:vAlign w:val="center"/>
          </w:tcPr>
          <w:p w14:paraId="18651C2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9F6B0B4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TAB: reemprpvrsirv</w:t>
            </w:r>
          </w:p>
        </w:tc>
        <w:tc>
          <w:tcPr>
            <w:tcW w:w="252" w:type="pct"/>
            <w:vAlign w:val="center"/>
          </w:tcPr>
          <w:p w14:paraId="07E5D8B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17B87B24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B58DB90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3AEBE1BA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063F822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D71B783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E99FB27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444C37D" w14:textId="77777777" w:rsidR="008E2BE8" w:rsidRPr="0081350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1350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676D" w:rsidRPr="00C96D16" w14:paraId="1836C9D9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45432AAB" w14:textId="7E26B297" w:rsidR="0020676D" w:rsidRPr="00C96D16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30</w:t>
            </w:r>
          </w:p>
        </w:tc>
        <w:tc>
          <w:tcPr>
            <w:tcW w:w="379" w:type="pct"/>
            <w:vAlign w:val="center"/>
          </w:tcPr>
          <w:p w14:paraId="3CC8BF55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numero cep (codigo logradouro)</w:t>
            </w:r>
          </w:p>
        </w:tc>
        <w:tc>
          <w:tcPr>
            <w:tcW w:w="555" w:type="pct"/>
            <w:vAlign w:val="center"/>
          </w:tcPr>
          <w:p w14:paraId="7C60F837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numeroCep</w:t>
            </w:r>
          </w:p>
        </w:tc>
        <w:tc>
          <w:tcPr>
            <w:tcW w:w="707" w:type="pct"/>
            <w:vAlign w:val="center"/>
          </w:tcPr>
          <w:p w14:paraId="2F1F5C1A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Código de Endereçamento Postal (CEP)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611D30AD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37E157E1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5AF53651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0C31AAA1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86B96DC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028774DB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19A9D7F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398E3DC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B6A4DC8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676D" w:rsidRPr="00C96D16" w14:paraId="3CBEB4B0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4ECD22EC" w14:textId="2D9E4D9B" w:rsidR="0020676D" w:rsidRPr="00C96D16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31</w:t>
            </w:r>
          </w:p>
        </w:tc>
        <w:tc>
          <w:tcPr>
            <w:tcW w:w="379" w:type="pct"/>
            <w:vAlign w:val="center"/>
          </w:tcPr>
          <w:p w14:paraId="2EC19924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 cidade (codigo logradouro)</w:t>
            </w:r>
          </w:p>
        </w:tc>
        <w:tc>
          <w:tcPr>
            <w:tcW w:w="555" w:type="pct"/>
            <w:vAlign w:val="center"/>
          </w:tcPr>
          <w:p w14:paraId="541CD903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nomeCidade</w:t>
            </w:r>
          </w:p>
        </w:tc>
        <w:tc>
          <w:tcPr>
            <w:tcW w:w="707" w:type="pct"/>
            <w:vAlign w:val="center"/>
          </w:tcPr>
          <w:p w14:paraId="71BE273F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 da cidade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26F48FF4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0F43450E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22BCF385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5D6E918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0B904E6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503DB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4FDDAD3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9C0A061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DD566E8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ED99890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676D" w:rsidRPr="00C96D16" w14:paraId="3E5719D5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04D1A141" w14:textId="2D140BCD" w:rsidR="0020676D" w:rsidRPr="00C96D16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32</w:t>
            </w:r>
          </w:p>
        </w:tc>
        <w:tc>
          <w:tcPr>
            <w:tcW w:w="379" w:type="pct"/>
            <w:vAlign w:val="center"/>
          </w:tcPr>
          <w:p w14:paraId="7923F37B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codigo unidade federacao (codigo logradouro)</w:t>
            </w:r>
          </w:p>
        </w:tc>
        <w:tc>
          <w:tcPr>
            <w:tcW w:w="555" w:type="pct"/>
            <w:vAlign w:val="center"/>
          </w:tcPr>
          <w:p w14:paraId="7340B0B7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codigoUnidadeFederacao</w:t>
            </w:r>
          </w:p>
        </w:tc>
        <w:tc>
          <w:tcPr>
            <w:tcW w:w="707" w:type="pct"/>
            <w:vAlign w:val="center"/>
          </w:tcPr>
          <w:p w14:paraId="13C84037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Sigla do estado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04542878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2BA136B2" w14:textId="77777777" w:rsidR="0020676D" w:rsidRPr="00F25E9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62BC1FDB" w14:textId="666A182E" w:rsidR="0020676D" w:rsidRPr="00F25E9E" w:rsidRDefault="0020676D" w:rsidP="00324F6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4F6C">
              <w:rPr>
                <w:rFonts w:cs="Arial"/>
                <w:iCs/>
                <w:sz w:val="16"/>
                <w:szCs w:val="16"/>
                <w:highlight w:val="cyan"/>
              </w:rPr>
              <w:t>VARCHAR2</w:t>
            </w:r>
            <w:r w:rsidR="00324F6C" w:rsidRPr="00324F6C">
              <w:rPr>
                <w:rFonts w:cs="Arial"/>
                <w:iCs/>
                <w:sz w:val="16"/>
                <w:szCs w:val="16"/>
                <w:highlight w:val="cyan"/>
              </w:rPr>
              <w:t>(2</w:t>
            </w:r>
            <w:r w:rsidRPr="00324F6C">
              <w:rPr>
                <w:rFonts w:cs="Arial"/>
                <w:iCs/>
                <w:sz w:val="16"/>
                <w:szCs w:val="16"/>
                <w:highlight w:val="cyan"/>
              </w:rPr>
              <w:t>)</w:t>
            </w:r>
          </w:p>
        </w:tc>
        <w:tc>
          <w:tcPr>
            <w:tcW w:w="505" w:type="pct"/>
            <w:vAlign w:val="center"/>
          </w:tcPr>
          <w:p w14:paraId="661F028D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EB1CDF0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XX</w:t>
            </w:r>
          </w:p>
        </w:tc>
        <w:tc>
          <w:tcPr>
            <w:tcW w:w="304" w:type="pct"/>
            <w:vAlign w:val="center"/>
          </w:tcPr>
          <w:p w14:paraId="16364D8D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C49DA23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842483A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1D9DF45" w14:textId="77777777" w:rsidR="0020676D" w:rsidRPr="00741985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437E39FC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6A1FE811" w14:textId="75157ECD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33</w:t>
            </w:r>
          </w:p>
        </w:tc>
        <w:tc>
          <w:tcPr>
            <w:tcW w:w="379" w:type="pct"/>
            <w:vAlign w:val="center"/>
          </w:tcPr>
          <w:p w14:paraId="6516D4E7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 logradouro (codigo logradouro)</w:t>
            </w:r>
          </w:p>
        </w:tc>
        <w:tc>
          <w:tcPr>
            <w:tcW w:w="555" w:type="pct"/>
            <w:vAlign w:val="center"/>
          </w:tcPr>
          <w:p w14:paraId="37F27E01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nomeLogradouro</w:t>
            </w:r>
          </w:p>
        </w:tc>
        <w:tc>
          <w:tcPr>
            <w:tcW w:w="707" w:type="pct"/>
            <w:vAlign w:val="center"/>
          </w:tcPr>
          <w:p w14:paraId="6CD8CF44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Descrição do logradouro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54945AEA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5A709C8C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2D328306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5D940B2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A939306" w14:textId="0546DEE6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87BBB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A7C4D63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DB17A59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CAF88B0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51BB867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38025F1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5C83480B" w14:textId="54AE7BAD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34</w:t>
            </w:r>
          </w:p>
        </w:tc>
        <w:tc>
          <w:tcPr>
            <w:tcW w:w="379" w:type="pct"/>
            <w:vAlign w:val="center"/>
          </w:tcPr>
          <w:p w14:paraId="336FC37C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numero logradouro (codigo logradouro)</w:t>
            </w:r>
          </w:p>
        </w:tc>
        <w:tc>
          <w:tcPr>
            <w:tcW w:w="555" w:type="pct"/>
            <w:vAlign w:val="center"/>
          </w:tcPr>
          <w:p w14:paraId="61AB3EB1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numeroLogradouro</w:t>
            </w:r>
          </w:p>
        </w:tc>
        <w:tc>
          <w:tcPr>
            <w:tcW w:w="707" w:type="pct"/>
            <w:vAlign w:val="center"/>
          </w:tcPr>
          <w:p w14:paraId="0190F38E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Número do imóvel no logradouro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30DC4D9A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0E99DD93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3FD5FA1A" w14:textId="77777777" w:rsidR="008E2BE8" w:rsidRPr="00F25E9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0EE8814A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08B4BAC5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86DC49A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1C01CA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B7D84EA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960D960" w14:textId="77777777" w:rsidR="008E2BE8" w:rsidRPr="00741985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DB33E6F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163C883D" w14:textId="44CB89C4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35</w:t>
            </w:r>
          </w:p>
        </w:tc>
        <w:tc>
          <w:tcPr>
            <w:tcW w:w="379" w:type="pct"/>
            <w:vAlign w:val="center"/>
          </w:tcPr>
          <w:p w14:paraId="2B433F0A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 complemento (codigo logradouro)</w:t>
            </w:r>
          </w:p>
        </w:tc>
        <w:tc>
          <w:tcPr>
            <w:tcW w:w="555" w:type="pct"/>
            <w:vAlign w:val="center"/>
          </w:tcPr>
          <w:p w14:paraId="4DD622EC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nomeComplemento</w:t>
            </w:r>
          </w:p>
        </w:tc>
        <w:tc>
          <w:tcPr>
            <w:tcW w:w="707" w:type="pct"/>
            <w:vAlign w:val="center"/>
          </w:tcPr>
          <w:p w14:paraId="2B068BBB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Nome do bairro do endereço do local de risco</w:t>
            </w:r>
            <w:r>
              <w:rPr>
                <w:rFonts w:cs="Arial"/>
                <w:iCs/>
                <w:sz w:val="16"/>
                <w:szCs w:val="16"/>
              </w:rPr>
              <w:t xml:space="preserve"> do destinatário</w:t>
            </w:r>
          </w:p>
        </w:tc>
        <w:tc>
          <w:tcPr>
            <w:tcW w:w="505" w:type="pct"/>
            <w:vAlign w:val="center"/>
          </w:tcPr>
          <w:p w14:paraId="352B502A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59AF1CD2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2DF17BA8" w14:textId="77777777" w:rsidR="00CC673C" w:rsidRPr="00F25E9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25E9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421ADEE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B1A4B65" w14:textId="2A594621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503DB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ACB238D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E1FCB76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4CD55CC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461241D" w14:textId="77777777" w:rsidR="00CC673C" w:rsidRPr="00741985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41985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53BB1" w:rsidRPr="00C96D16" w14:paraId="5DDCD344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4DAFA61B" w14:textId="4F710FF3" w:rsidR="00B53BB1" w:rsidRPr="00C96D16" w:rsidRDefault="005D2A80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36</w:t>
            </w:r>
          </w:p>
        </w:tc>
        <w:tc>
          <w:tcPr>
            <w:tcW w:w="379" w:type="pct"/>
            <w:vAlign w:val="center"/>
          </w:tcPr>
          <w:p w14:paraId="6684433B" w14:textId="2EB65D5F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5D12">
              <w:rPr>
                <w:rFonts w:cs="Arial"/>
                <w:iCs/>
                <w:sz w:val="16"/>
                <w:szCs w:val="16"/>
              </w:rPr>
              <w:t>nome bairro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F567E8">
              <w:rPr>
                <w:rFonts w:cs="Arial"/>
                <w:iCs/>
                <w:sz w:val="16"/>
                <w:szCs w:val="16"/>
              </w:rPr>
              <w:t>codigo logradouro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7B141E13" w14:textId="4AC3F9FC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nomeBairro</w:t>
            </w:r>
          </w:p>
        </w:tc>
        <w:tc>
          <w:tcPr>
            <w:tcW w:w="707" w:type="pct"/>
            <w:vAlign w:val="center"/>
          </w:tcPr>
          <w:p w14:paraId="4DD2B178" w14:textId="38269815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 bairro do destinatário</w:t>
            </w:r>
          </w:p>
        </w:tc>
        <w:tc>
          <w:tcPr>
            <w:tcW w:w="505" w:type="pct"/>
            <w:vAlign w:val="center"/>
          </w:tcPr>
          <w:p w14:paraId="26EF1818" w14:textId="293935E6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D7C1FD8" w14:textId="12D56F08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567E8">
              <w:rPr>
                <w:rFonts w:cs="Arial"/>
                <w:iCs/>
                <w:sz w:val="16"/>
                <w:szCs w:val="16"/>
              </w:rPr>
              <w:t>repkend</w:t>
            </w:r>
          </w:p>
        </w:tc>
        <w:tc>
          <w:tcPr>
            <w:tcW w:w="252" w:type="pct"/>
            <w:vAlign w:val="center"/>
          </w:tcPr>
          <w:p w14:paraId="5DDE741D" w14:textId="21113B68" w:rsidR="00B53BB1" w:rsidRPr="00F25E9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567E8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A1963C9" w14:textId="2D20D2C8" w:rsidR="00B53BB1" w:rsidRPr="00741985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B15FB65" w14:textId="2A749E1E" w:rsidR="00B53BB1" w:rsidRPr="00D503DB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503DB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55A48AE" w14:textId="2D2A5FFE" w:rsidR="00B53BB1" w:rsidRPr="00741985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3A2FFC5" w14:textId="4DB14CAB" w:rsidR="00B53BB1" w:rsidRPr="00741985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F3B0A1F" w14:textId="25D71B35" w:rsidR="00B53BB1" w:rsidRPr="00741985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7003421" w14:textId="483B86FC" w:rsidR="00B53BB1" w:rsidRPr="00741985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676D" w:rsidRPr="00C96D16" w14:paraId="3B74A954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205DE253" w14:textId="3F7DBEC2" w:rsidR="0020676D" w:rsidRPr="00351ACE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37</w:t>
            </w:r>
          </w:p>
        </w:tc>
        <w:tc>
          <w:tcPr>
            <w:tcW w:w="379" w:type="pct"/>
            <w:vAlign w:val="center"/>
          </w:tcPr>
          <w:p w14:paraId="4CC03D7A" w14:textId="77777777" w:rsidR="0020676D" w:rsidRPr="00351AC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codigo corretor</w:t>
            </w:r>
          </w:p>
        </w:tc>
        <w:tc>
          <w:tcPr>
            <w:tcW w:w="555" w:type="pct"/>
            <w:vAlign w:val="center"/>
          </w:tcPr>
          <w:p w14:paraId="06035B6C" w14:textId="77777777" w:rsidR="0020676D" w:rsidRPr="00A312FF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corcod</w:t>
            </w:r>
          </w:p>
        </w:tc>
        <w:tc>
          <w:tcPr>
            <w:tcW w:w="707" w:type="pct"/>
            <w:vAlign w:val="center"/>
          </w:tcPr>
          <w:p w14:paraId="49D6F981" w14:textId="77777777" w:rsidR="0020676D" w:rsidRPr="00A312FF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Pr="00351ACE">
              <w:rPr>
                <w:rFonts w:cs="Arial"/>
                <w:iCs/>
                <w:sz w:val="16"/>
                <w:szCs w:val="16"/>
              </w:rPr>
              <w:t>ódigo SUSEP do corretor</w:t>
            </w:r>
          </w:p>
        </w:tc>
        <w:tc>
          <w:tcPr>
            <w:tcW w:w="505" w:type="pct"/>
            <w:vAlign w:val="center"/>
          </w:tcPr>
          <w:p w14:paraId="572E9757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170B767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351ACE">
              <w:rPr>
                <w:rFonts w:cs="Arial"/>
                <w:iCs/>
                <w:sz w:val="16"/>
                <w:szCs w:val="16"/>
              </w:rPr>
              <w:t>reemngcpircor</w:t>
            </w:r>
          </w:p>
        </w:tc>
        <w:tc>
          <w:tcPr>
            <w:tcW w:w="252" w:type="pct"/>
            <w:vAlign w:val="center"/>
          </w:tcPr>
          <w:p w14:paraId="4C38B93E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5" w:type="pct"/>
            <w:vAlign w:val="center"/>
          </w:tcPr>
          <w:p w14:paraId="37275CA9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C1A90C3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2309316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C876B6A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23092BB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C79E5E1" w14:textId="77777777" w:rsidR="0020676D" w:rsidRPr="00C96D16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9A727A2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9C22B0C" w14:textId="560BFE61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38</w:t>
            </w:r>
          </w:p>
        </w:tc>
        <w:tc>
          <w:tcPr>
            <w:tcW w:w="379" w:type="pct"/>
            <w:vAlign w:val="center"/>
          </w:tcPr>
          <w:p w14:paraId="38FA5A2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</w:t>
            </w:r>
            <w:r w:rsidRPr="004A543C">
              <w:rPr>
                <w:rFonts w:cs="Arial"/>
                <w:iCs/>
                <w:sz w:val="16"/>
                <w:szCs w:val="16"/>
              </w:rPr>
              <w:t xml:space="preserve"> corretor</w:t>
            </w:r>
          </w:p>
        </w:tc>
        <w:tc>
          <w:tcPr>
            <w:tcW w:w="555" w:type="pct"/>
            <w:vAlign w:val="center"/>
          </w:tcPr>
          <w:p w14:paraId="776262FC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nomeCorretor</w:t>
            </w:r>
          </w:p>
        </w:tc>
        <w:tc>
          <w:tcPr>
            <w:tcW w:w="707" w:type="pct"/>
            <w:vAlign w:val="center"/>
          </w:tcPr>
          <w:p w14:paraId="147C5A4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Nome do corretor</w:t>
            </w:r>
          </w:p>
        </w:tc>
        <w:tc>
          <w:tcPr>
            <w:tcW w:w="505" w:type="pct"/>
            <w:vAlign w:val="center"/>
          </w:tcPr>
          <w:p w14:paraId="01A12673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E4CC187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01A910EB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DFAC12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7D1CD94" w14:textId="71803D1D" w:rsidR="008E2BE8" w:rsidRPr="004A543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6C87584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3511F1F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A23BDC2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833789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502087BE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41C9596" w14:textId="252AAA47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39</w:t>
            </w:r>
          </w:p>
        </w:tc>
        <w:tc>
          <w:tcPr>
            <w:tcW w:w="379" w:type="pct"/>
            <w:vAlign w:val="center"/>
          </w:tcPr>
          <w:p w14:paraId="37A39A1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codigo area</w:t>
            </w:r>
          </w:p>
        </w:tc>
        <w:tc>
          <w:tcPr>
            <w:tcW w:w="555" w:type="pct"/>
            <w:vAlign w:val="center"/>
          </w:tcPr>
          <w:p w14:paraId="1A5C700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codigoArea</w:t>
            </w:r>
          </w:p>
        </w:tc>
        <w:tc>
          <w:tcPr>
            <w:tcW w:w="707" w:type="pct"/>
            <w:vAlign w:val="center"/>
          </w:tcPr>
          <w:p w14:paraId="674385E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 xml:space="preserve">Número do DDD - Discagem Direta a Distância do telefone </w:t>
            </w:r>
            <w:r>
              <w:rPr>
                <w:rFonts w:cs="Arial"/>
                <w:iCs/>
                <w:sz w:val="16"/>
                <w:szCs w:val="16"/>
              </w:rPr>
              <w:t>do corretor</w:t>
            </w:r>
          </w:p>
        </w:tc>
        <w:tc>
          <w:tcPr>
            <w:tcW w:w="505" w:type="pct"/>
            <w:vAlign w:val="center"/>
          </w:tcPr>
          <w:p w14:paraId="2475C1D2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4995E45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1AC253C3" w14:textId="2A4C91CA" w:rsidR="008E2BE8" w:rsidRPr="004A543C" w:rsidRDefault="00324F6C" w:rsidP="00324F6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4F6C">
              <w:rPr>
                <w:rFonts w:cs="Arial"/>
                <w:iCs/>
                <w:sz w:val="16"/>
                <w:szCs w:val="16"/>
                <w:highlight w:val="cyan"/>
              </w:rPr>
              <w:t>NUMBER(2)</w:t>
            </w:r>
          </w:p>
        </w:tc>
        <w:tc>
          <w:tcPr>
            <w:tcW w:w="505" w:type="pct"/>
            <w:vAlign w:val="center"/>
          </w:tcPr>
          <w:p w14:paraId="2C141963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A1EB1A0" w14:textId="0E4AA4CA" w:rsidR="008E2BE8" w:rsidRPr="004A543C" w:rsidRDefault="005D2A80" w:rsidP="005D2A8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304" w:type="pct"/>
            <w:vAlign w:val="center"/>
          </w:tcPr>
          <w:p w14:paraId="2691059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491449C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401CFB6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48A7E6B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17775B5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B0458B2" w14:textId="70D333DE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40</w:t>
            </w:r>
          </w:p>
        </w:tc>
        <w:tc>
          <w:tcPr>
            <w:tcW w:w="379" w:type="pct"/>
            <w:vAlign w:val="center"/>
          </w:tcPr>
          <w:p w14:paraId="40CB61E1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555" w:type="pct"/>
            <w:vAlign w:val="center"/>
          </w:tcPr>
          <w:p w14:paraId="5576DDF0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707" w:type="pct"/>
            <w:vAlign w:val="center"/>
          </w:tcPr>
          <w:p w14:paraId="4C2D1AED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Número do telefone do corretor</w:t>
            </w:r>
          </w:p>
        </w:tc>
        <w:tc>
          <w:tcPr>
            <w:tcW w:w="505" w:type="pct"/>
            <w:vAlign w:val="center"/>
          </w:tcPr>
          <w:p w14:paraId="796ECEA9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AFB1E0F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7EBCF83E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328C57B6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2C9E478" w14:textId="77777777" w:rsidR="00B53BB1" w:rsidRPr="005D2A80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4D0DBE41" w14:textId="464EB951" w:rsidR="008E2BE8" w:rsidRPr="004A543C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304" w:type="pct"/>
            <w:vAlign w:val="center"/>
          </w:tcPr>
          <w:p w14:paraId="234894FD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2886B6D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68E134F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38787F5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53250B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85D0ADF" w14:textId="60A087C3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41</w:t>
            </w:r>
          </w:p>
        </w:tc>
        <w:tc>
          <w:tcPr>
            <w:tcW w:w="379" w:type="pct"/>
            <w:vAlign w:val="center"/>
          </w:tcPr>
          <w:p w14:paraId="54770B91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4A543C">
              <w:rPr>
                <w:rFonts w:cs="Arial"/>
                <w:iCs/>
                <w:sz w:val="16"/>
                <w:szCs w:val="16"/>
              </w:rPr>
              <w:t>usep</w:t>
            </w:r>
            <w:r>
              <w:rPr>
                <w:rFonts w:cs="Arial"/>
                <w:iCs/>
                <w:sz w:val="16"/>
                <w:szCs w:val="16"/>
              </w:rPr>
              <w:t xml:space="preserve"> c</w:t>
            </w:r>
            <w:r w:rsidRPr="004A543C">
              <w:rPr>
                <w:rFonts w:cs="Arial"/>
                <w:iCs/>
                <w:sz w:val="16"/>
                <w:szCs w:val="16"/>
              </w:rPr>
              <w:t>orretor</w:t>
            </w:r>
          </w:p>
        </w:tc>
        <w:tc>
          <w:tcPr>
            <w:tcW w:w="555" w:type="pct"/>
            <w:vAlign w:val="center"/>
          </w:tcPr>
          <w:p w14:paraId="76038B7F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susepCorretor</w:t>
            </w:r>
          </w:p>
        </w:tc>
        <w:tc>
          <w:tcPr>
            <w:tcW w:w="707" w:type="pct"/>
            <w:vAlign w:val="center"/>
          </w:tcPr>
          <w:p w14:paraId="010B6E78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Número SUSEP oficial do corretor</w:t>
            </w:r>
          </w:p>
        </w:tc>
        <w:tc>
          <w:tcPr>
            <w:tcW w:w="505" w:type="pct"/>
            <w:vAlign w:val="center"/>
          </w:tcPr>
          <w:p w14:paraId="2E99914A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467975A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25264A60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5" w:type="pct"/>
            <w:vAlign w:val="center"/>
          </w:tcPr>
          <w:p w14:paraId="49000B9B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1CA2522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2FF4B70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6FDE977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5F27C03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28C2348" w14:textId="77777777" w:rsidR="008E2BE8" w:rsidRPr="004A543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A543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B06658E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464FEC07" w14:textId="09852E64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42</w:t>
            </w:r>
          </w:p>
        </w:tc>
        <w:tc>
          <w:tcPr>
            <w:tcW w:w="379" w:type="pct"/>
            <w:vAlign w:val="center"/>
          </w:tcPr>
          <w:p w14:paraId="031E9712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555" w:type="pct"/>
            <w:vAlign w:val="center"/>
          </w:tcPr>
          <w:p w14:paraId="47964EC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707" w:type="pct"/>
            <w:vAlign w:val="center"/>
          </w:tcPr>
          <w:p w14:paraId="6C59F05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E-mail do corretor</w:t>
            </w:r>
          </w:p>
        </w:tc>
        <w:tc>
          <w:tcPr>
            <w:tcW w:w="505" w:type="pct"/>
            <w:vAlign w:val="center"/>
          </w:tcPr>
          <w:p w14:paraId="5165BFE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77FBE4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0AB3C74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DF15AB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F330457" w14:textId="28A0130B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6A7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33A44D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D70A22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509CA81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3AA658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512ACCDA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2F72CD2E" w14:textId="5551710B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43</w:t>
            </w:r>
          </w:p>
        </w:tc>
        <w:tc>
          <w:tcPr>
            <w:tcW w:w="379" w:type="pct"/>
            <w:vAlign w:val="center"/>
          </w:tcPr>
          <w:p w14:paraId="62363A52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logradouro</w:t>
            </w:r>
          </w:p>
        </w:tc>
        <w:tc>
          <w:tcPr>
            <w:tcW w:w="555" w:type="pct"/>
            <w:vAlign w:val="center"/>
          </w:tcPr>
          <w:p w14:paraId="5568491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nomeLogradouro</w:t>
            </w:r>
          </w:p>
        </w:tc>
        <w:tc>
          <w:tcPr>
            <w:tcW w:w="707" w:type="pct"/>
            <w:vAlign w:val="center"/>
          </w:tcPr>
          <w:p w14:paraId="1CC9918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do logradouro do local de risco</w:t>
            </w:r>
          </w:p>
        </w:tc>
        <w:tc>
          <w:tcPr>
            <w:tcW w:w="505" w:type="pct"/>
            <w:vAlign w:val="center"/>
          </w:tcPr>
          <w:p w14:paraId="7BE110D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1D015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0450847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1FF69A1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281CAB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84B3D20" w14:textId="544F1074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6A7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974E29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426BA1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CBEC7E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E07829F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5646375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2019EC9" w14:textId="306A8E1C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44</w:t>
            </w:r>
          </w:p>
        </w:tc>
        <w:tc>
          <w:tcPr>
            <w:tcW w:w="379" w:type="pct"/>
            <w:vAlign w:val="center"/>
          </w:tcPr>
          <w:p w14:paraId="43356BD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numero logradouro</w:t>
            </w:r>
          </w:p>
        </w:tc>
        <w:tc>
          <w:tcPr>
            <w:tcW w:w="555" w:type="pct"/>
            <w:vAlign w:val="center"/>
          </w:tcPr>
          <w:p w14:paraId="73763938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numeroLogradouro</w:t>
            </w:r>
          </w:p>
        </w:tc>
        <w:tc>
          <w:tcPr>
            <w:tcW w:w="707" w:type="pct"/>
            <w:vAlign w:val="center"/>
          </w:tcPr>
          <w:p w14:paraId="197E02B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Número do imóvel no logradouro do local de risco</w:t>
            </w:r>
          </w:p>
        </w:tc>
        <w:tc>
          <w:tcPr>
            <w:tcW w:w="505" w:type="pct"/>
            <w:vAlign w:val="center"/>
          </w:tcPr>
          <w:p w14:paraId="123A292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1D015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5C488EE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669E6145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650686DB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67063E3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0B4DD9F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5A6F4A8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10486FB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5BB1CA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0459B34D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5EC5B8D4" w14:textId="02DA9D38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45</w:t>
            </w:r>
          </w:p>
        </w:tc>
        <w:tc>
          <w:tcPr>
            <w:tcW w:w="379" w:type="pct"/>
            <w:vAlign w:val="center"/>
          </w:tcPr>
          <w:p w14:paraId="62508E01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bairro</w:t>
            </w:r>
          </w:p>
        </w:tc>
        <w:tc>
          <w:tcPr>
            <w:tcW w:w="555" w:type="pct"/>
            <w:vAlign w:val="center"/>
          </w:tcPr>
          <w:p w14:paraId="4764B94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nomeBairro</w:t>
            </w:r>
          </w:p>
        </w:tc>
        <w:tc>
          <w:tcPr>
            <w:tcW w:w="707" w:type="pct"/>
            <w:vAlign w:val="center"/>
          </w:tcPr>
          <w:p w14:paraId="7E245E0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do bairro do endereço do local de risco</w:t>
            </w:r>
          </w:p>
        </w:tc>
        <w:tc>
          <w:tcPr>
            <w:tcW w:w="505" w:type="pct"/>
          </w:tcPr>
          <w:p w14:paraId="5438748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14DB699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406E73B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859ED4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CEF8BD0" w14:textId="2F75334D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B4C7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CD3830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957776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B8D1AB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F46A5F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676D" w:rsidRPr="00C96D16" w14:paraId="6DD96F7A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26A2D68D" w14:textId="17CE270B" w:rsidR="0020676D" w:rsidRPr="00C96D16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46</w:t>
            </w:r>
          </w:p>
        </w:tc>
        <w:tc>
          <w:tcPr>
            <w:tcW w:w="379" w:type="pct"/>
            <w:vAlign w:val="center"/>
          </w:tcPr>
          <w:p w14:paraId="500DB743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numero cep</w:t>
            </w:r>
          </w:p>
        </w:tc>
        <w:tc>
          <w:tcPr>
            <w:tcW w:w="555" w:type="pct"/>
            <w:vAlign w:val="center"/>
          </w:tcPr>
          <w:p w14:paraId="393C6F97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numeroCep</w:t>
            </w:r>
          </w:p>
        </w:tc>
        <w:tc>
          <w:tcPr>
            <w:tcW w:w="707" w:type="pct"/>
            <w:vAlign w:val="center"/>
          </w:tcPr>
          <w:p w14:paraId="5E91BD0F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Código de Endereçamento Postal (CEP) do local de risco</w:t>
            </w:r>
          </w:p>
        </w:tc>
        <w:tc>
          <w:tcPr>
            <w:tcW w:w="505" w:type="pct"/>
          </w:tcPr>
          <w:p w14:paraId="180ED40D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0BE9A3E8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1D41C311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7EE51719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5B41591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304" w:type="pct"/>
            <w:vAlign w:val="center"/>
          </w:tcPr>
          <w:p w14:paraId="58AC1C56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DC80614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D9E0A40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2FC230D" w14:textId="77777777" w:rsidR="0020676D" w:rsidRPr="001D015E" w:rsidRDefault="0020676D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53BB1" w:rsidRPr="00C96D16" w14:paraId="4F672E38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0239FB36" w14:textId="5ABC7F3A" w:rsidR="00B53BB1" w:rsidRPr="00C96D16" w:rsidRDefault="005D2A80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47</w:t>
            </w:r>
          </w:p>
        </w:tc>
        <w:tc>
          <w:tcPr>
            <w:tcW w:w="379" w:type="pct"/>
            <w:vAlign w:val="center"/>
          </w:tcPr>
          <w:p w14:paraId="0566F6BA" w14:textId="5CD3BA1D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5D12">
              <w:rPr>
                <w:rFonts w:cs="Arial"/>
                <w:iCs/>
                <w:sz w:val="16"/>
                <w:szCs w:val="16"/>
              </w:rPr>
              <w:t>nome complemento</w:t>
            </w:r>
          </w:p>
        </w:tc>
        <w:tc>
          <w:tcPr>
            <w:tcW w:w="555" w:type="pct"/>
            <w:vAlign w:val="center"/>
          </w:tcPr>
          <w:p w14:paraId="5A13E236" w14:textId="76F9412C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nomeComplemento</w:t>
            </w:r>
          </w:p>
        </w:tc>
        <w:tc>
          <w:tcPr>
            <w:tcW w:w="707" w:type="pct"/>
            <w:vAlign w:val="center"/>
          </w:tcPr>
          <w:p w14:paraId="47DA1BA2" w14:textId="46ACED2F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</w:t>
            </w:r>
            <w:r w:rsidRPr="00BF6322">
              <w:rPr>
                <w:rFonts w:cs="Arial"/>
                <w:iCs/>
                <w:sz w:val="16"/>
                <w:szCs w:val="16"/>
              </w:rPr>
              <w:t xml:space="preserve"> complemento </w:t>
            </w:r>
            <w:r>
              <w:rPr>
                <w:rFonts w:cs="Arial"/>
                <w:iCs/>
                <w:sz w:val="16"/>
                <w:szCs w:val="16"/>
              </w:rPr>
              <w:t>do local de risco</w:t>
            </w:r>
          </w:p>
        </w:tc>
        <w:tc>
          <w:tcPr>
            <w:tcW w:w="505" w:type="pct"/>
          </w:tcPr>
          <w:p w14:paraId="1562E13B" w14:textId="085E4756" w:rsidR="00B53BB1" w:rsidRPr="00A074E2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0D6763F0" w14:textId="652E6141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527196F3" w14:textId="2CF5A673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567E8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AB8BAEC" w14:textId="66FF50BB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BE7D6FC" w14:textId="4989CCA8" w:rsidR="00B53BB1" w:rsidRPr="00DB4C7F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B4C7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82F66ED" w14:textId="1C772D7C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D8C62B8" w14:textId="2318AAAA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DB417C4" w14:textId="04581394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1009BD6" w14:textId="41F3C3BF" w:rsidR="00B53BB1" w:rsidRPr="001D015E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3577422E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004037DD" w14:textId="0C69C7B0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48</w:t>
            </w:r>
          </w:p>
        </w:tc>
        <w:tc>
          <w:tcPr>
            <w:tcW w:w="379" w:type="pct"/>
            <w:vAlign w:val="center"/>
          </w:tcPr>
          <w:p w14:paraId="3AABD72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cidade</w:t>
            </w:r>
          </w:p>
        </w:tc>
        <w:tc>
          <w:tcPr>
            <w:tcW w:w="555" w:type="pct"/>
            <w:vAlign w:val="center"/>
          </w:tcPr>
          <w:p w14:paraId="6D6AB48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nomeCidade</w:t>
            </w:r>
          </w:p>
        </w:tc>
        <w:tc>
          <w:tcPr>
            <w:tcW w:w="707" w:type="pct"/>
            <w:vAlign w:val="center"/>
          </w:tcPr>
          <w:p w14:paraId="319CD62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da cidade do local de risco</w:t>
            </w:r>
          </w:p>
        </w:tc>
        <w:tc>
          <w:tcPr>
            <w:tcW w:w="505" w:type="pct"/>
          </w:tcPr>
          <w:p w14:paraId="68D106C3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35FD4A32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5114347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F2D539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8ED38C0" w14:textId="67D92592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B4C7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FA6F69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34FCF3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7CD0CD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072F6E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17ABFA7C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3B32AA04" w14:textId="511E68D4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49</w:t>
            </w:r>
          </w:p>
        </w:tc>
        <w:tc>
          <w:tcPr>
            <w:tcW w:w="379" w:type="pct"/>
            <w:vAlign w:val="center"/>
          </w:tcPr>
          <w:p w14:paraId="21B123F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codigo unidade federacao</w:t>
            </w:r>
          </w:p>
        </w:tc>
        <w:tc>
          <w:tcPr>
            <w:tcW w:w="555" w:type="pct"/>
            <w:vAlign w:val="center"/>
          </w:tcPr>
          <w:p w14:paraId="23BE4DC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codigoUnidadeFederacao</w:t>
            </w:r>
          </w:p>
        </w:tc>
        <w:tc>
          <w:tcPr>
            <w:tcW w:w="707" w:type="pct"/>
            <w:vAlign w:val="center"/>
          </w:tcPr>
          <w:p w14:paraId="56BB370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Sigla do estado do local de risco</w:t>
            </w:r>
          </w:p>
        </w:tc>
        <w:tc>
          <w:tcPr>
            <w:tcW w:w="505" w:type="pct"/>
          </w:tcPr>
          <w:p w14:paraId="673A7F3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4A2FA7B1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52" w:type="pct"/>
            <w:vAlign w:val="center"/>
          </w:tcPr>
          <w:p w14:paraId="2141000D" w14:textId="4B2D6788" w:rsidR="00CC673C" w:rsidRPr="001D015E" w:rsidRDefault="00CC673C" w:rsidP="00324F6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4F6C">
              <w:rPr>
                <w:rFonts w:cs="Arial"/>
                <w:iCs/>
                <w:sz w:val="16"/>
                <w:szCs w:val="16"/>
                <w:highlight w:val="cyan"/>
              </w:rPr>
              <w:t>VARCHAR2(</w:t>
            </w:r>
            <w:r w:rsidR="00324F6C" w:rsidRPr="00324F6C">
              <w:rPr>
                <w:rFonts w:cs="Arial"/>
                <w:iCs/>
                <w:sz w:val="16"/>
                <w:szCs w:val="16"/>
                <w:highlight w:val="cyan"/>
              </w:rPr>
              <w:t>2</w:t>
            </w:r>
            <w:r w:rsidRPr="00324F6C">
              <w:rPr>
                <w:rFonts w:cs="Arial"/>
                <w:iCs/>
                <w:sz w:val="16"/>
                <w:szCs w:val="16"/>
                <w:highlight w:val="cyan"/>
              </w:rPr>
              <w:t>)</w:t>
            </w:r>
          </w:p>
        </w:tc>
        <w:tc>
          <w:tcPr>
            <w:tcW w:w="505" w:type="pct"/>
            <w:vAlign w:val="center"/>
          </w:tcPr>
          <w:p w14:paraId="55ABC8E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A46A852" w14:textId="14A9F7BB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B4C7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3B4354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36D607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61B072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5EF480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6DCED9D4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65047DEE" w14:textId="55B26EE7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50</w:t>
            </w:r>
          </w:p>
        </w:tc>
        <w:tc>
          <w:tcPr>
            <w:tcW w:w="379" w:type="pct"/>
            <w:vAlign w:val="center"/>
          </w:tcPr>
          <w:p w14:paraId="78600A2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evento</w:t>
            </w:r>
          </w:p>
        </w:tc>
        <w:tc>
          <w:tcPr>
            <w:tcW w:w="555" w:type="pct"/>
            <w:vAlign w:val="center"/>
          </w:tcPr>
          <w:p w14:paraId="177222D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nomeEvento</w:t>
            </w:r>
          </w:p>
        </w:tc>
        <w:tc>
          <w:tcPr>
            <w:tcW w:w="707" w:type="pct"/>
            <w:vAlign w:val="center"/>
          </w:tcPr>
          <w:p w14:paraId="10AFF750" w14:textId="16A86835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 xml:space="preserve">Descrição do </w:t>
            </w:r>
            <w:r w:rsidR="005D2A80">
              <w:rPr>
                <w:rFonts w:cs="Arial"/>
                <w:iCs/>
                <w:sz w:val="16"/>
                <w:szCs w:val="16"/>
              </w:rPr>
              <w:t xml:space="preserve">nome do </w:t>
            </w:r>
            <w:r w:rsidRPr="001D015E"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505" w:type="pct"/>
          </w:tcPr>
          <w:p w14:paraId="49AF840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6D695483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252" w:type="pct"/>
            <w:vAlign w:val="center"/>
          </w:tcPr>
          <w:p w14:paraId="7CDC207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3D6979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A82BA18" w14:textId="69E9CAC1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2268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42A320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1CE854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ADB878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2EB094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15CC20A7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33878457" w14:textId="39556FDB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51</w:t>
            </w:r>
          </w:p>
        </w:tc>
        <w:tc>
          <w:tcPr>
            <w:tcW w:w="379" w:type="pct"/>
            <w:vAlign w:val="center"/>
          </w:tcPr>
          <w:p w14:paraId="70ECCDD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tipo proponente evento</w:t>
            </w:r>
          </w:p>
        </w:tc>
        <w:tc>
          <w:tcPr>
            <w:tcW w:w="555" w:type="pct"/>
            <w:vAlign w:val="center"/>
          </w:tcPr>
          <w:p w14:paraId="47A212A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nomeTipoProponenteEvento</w:t>
            </w:r>
          </w:p>
        </w:tc>
        <w:tc>
          <w:tcPr>
            <w:tcW w:w="707" w:type="pct"/>
            <w:vAlign w:val="center"/>
          </w:tcPr>
          <w:p w14:paraId="2FB1ED8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do tipo de proponente do seguro de evento</w:t>
            </w:r>
          </w:p>
        </w:tc>
        <w:tc>
          <w:tcPr>
            <w:tcW w:w="505" w:type="pct"/>
          </w:tcPr>
          <w:p w14:paraId="57F2269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074E2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04" w:type="pct"/>
            <w:vAlign w:val="center"/>
          </w:tcPr>
          <w:p w14:paraId="7FC0355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252" w:type="pct"/>
            <w:vAlign w:val="center"/>
          </w:tcPr>
          <w:p w14:paraId="0BCA4DE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B1C4D5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7D0176A" w14:textId="2B3B4908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2268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51F0D7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3541413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B92FD2F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107DD93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2C669EFC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530D6EC0" w14:textId="1DB0F988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52</w:t>
            </w:r>
          </w:p>
        </w:tc>
        <w:tc>
          <w:tcPr>
            <w:tcW w:w="379" w:type="pct"/>
            <w:vAlign w:val="center"/>
          </w:tcPr>
          <w:p w14:paraId="455E8B8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categoria evento</w:t>
            </w:r>
          </w:p>
        </w:tc>
        <w:tc>
          <w:tcPr>
            <w:tcW w:w="555" w:type="pct"/>
            <w:vAlign w:val="center"/>
          </w:tcPr>
          <w:p w14:paraId="571C64D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evnctgnom</w:t>
            </w:r>
          </w:p>
        </w:tc>
        <w:tc>
          <w:tcPr>
            <w:tcW w:w="707" w:type="pct"/>
            <w:vAlign w:val="center"/>
          </w:tcPr>
          <w:p w14:paraId="77560E1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da categoria do evento</w:t>
            </w:r>
          </w:p>
        </w:tc>
        <w:tc>
          <w:tcPr>
            <w:tcW w:w="505" w:type="pct"/>
            <w:vAlign w:val="center"/>
          </w:tcPr>
          <w:p w14:paraId="3B672461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EEB74A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reakevnctg</w:t>
            </w:r>
          </w:p>
        </w:tc>
        <w:tc>
          <w:tcPr>
            <w:tcW w:w="252" w:type="pct"/>
            <w:vAlign w:val="center"/>
          </w:tcPr>
          <w:p w14:paraId="29E8101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6BD933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1C5E83E" w14:textId="2E4A0E6E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2268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06B7A0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3425FF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9A272D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81D7036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45CA0469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77EDFB71" w14:textId="29618922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53</w:t>
            </w:r>
          </w:p>
        </w:tc>
        <w:tc>
          <w:tcPr>
            <w:tcW w:w="379" w:type="pct"/>
            <w:vAlign w:val="center"/>
          </w:tcPr>
          <w:p w14:paraId="7FD40C5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tema evento</w:t>
            </w:r>
          </w:p>
        </w:tc>
        <w:tc>
          <w:tcPr>
            <w:tcW w:w="555" w:type="pct"/>
            <w:vAlign w:val="center"/>
          </w:tcPr>
          <w:p w14:paraId="04EA7433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evntmanom</w:t>
            </w:r>
          </w:p>
        </w:tc>
        <w:tc>
          <w:tcPr>
            <w:tcW w:w="707" w:type="pct"/>
            <w:vAlign w:val="center"/>
          </w:tcPr>
          <w:p w14:paraId="31786F1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do tema do evento</w:t>
            </w:r>
          </w:p>
        </w:tc>
        <w:tc>
          <w:tcPr>
            <w:tcW w:w="505" w:type="pct"/>
            <w:vAlign w:val="center"/>
          </w:tcPr>
          <w:p w14:paraId="744B9A4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36A817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reakevntma</w:t>
            </w:r>
          </w:p>
        </w:tc>
        <w:tc>
          <w:tcPr>
            <w:tcW w:w="252" w:type="pct"/>
            <w:vAlign w:val="center"/>
          </w:tcPr>
          <w:p w14:paraId="77F58CD1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2281EE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836F3E9" w14:textId="411E207F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2268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F3829F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8AF513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8CC368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D558B3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53BB1" w:rsidRPr="00C96D16" w14:paraId="64059674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21804A9" w14:textId="1DD6B612" w:rsidR="00B53BB1" w:rsidRPr="008A4368" w:rsidRDefault="005D2A80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54</w:t>
            </w:r>
          </w:p>
        </w:tc>
        <w:tc>
          <w:tcPr>
            <w:tcW w:w="379" w:type="pct"/>
            <w:vAlign w:val="center"/>
          </w:tcPr>
          <w:p w14:paraId="1E77C367" w14:textId="3FE0897D" w:rsidR="00B53BB1" w:rsidRPr="008A4368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texto comentario</w:t>
            </w:r>
          </w:p>
        </w:tc>
        <w:tc>
          <w:tcPr>
            <w:tcW w:w="555" w:type="pct"/>
            <w:vAlign w:val="center"/>
          </w:tcPr>
          <w:p w14:paraId="73901191" w14:textId="240763D8" w:rsidR="00B53BB1" w:rsidRPr="008A4368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cmttxt</w:t>
            </w:r>
          </w:p>
        </w:tc>
        <w:tc>
          <w:tcPr>
            <w:tcW w:w="707" w:type="pct"/>
            <w:vAlign w:val="center"/>
          </w:tcPr>
          <w:p w14:paraId="78FEEEFE" w14:textId="46309B21" w:rsidR="00B53BB1" w:rsidRPr="008A4368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Texto comentário do evento</w:t>
            </w:r>
          </w:p>
        </w:tc>
        <w:tc>
          <w:tcPr>
            <w:tcW w:w="505" w:type="pct"/>
            <w:vAlign w:val="center"/>
          </w:tcPr>
          <w:p w14:paraId="67238846" w14:textId="51BC18CE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92FC4F6" w14:textId="38106C2E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 xml:space="preserve">TAB: reemrscobjevn </w:t>
            </w:r>
          </w:p>
        </w:tc>
        <w:tc>
          <w:tcPr>
            <w:tcW w:w="252" w:type="pct"/>
            <w:vAlign w:val="center"/>
          </w:tcPr>
          <w:p w14:paraId="18A401EA" w14:textId="6912F647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66EA1ABD" w14:textId="177EEC45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E10AF5C" w14:textId="206B1F69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21242913" w14:textId="61F1A2DA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34890C7" w14:textId="0E016FBF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1E6D1BA" w14:textId="6828B119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F087F39" w14:textId="7C1F0D8E" w:rsidR="00B53BB1" w:rsidRPr="00C96D16" w:rsidRDefault="00B53BB1" w:rsidP="00B53BB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A849F91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4569DDCC" w14:textId="51138669" w:rsidR="008E2BE8" w:rsidRPr="008A4368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55</w:t>
            </w:r>
          </w:p>
        </w:tc>
        <w:tc>
          <w:tcPr>
            <w:tcW w:w="379" w:type="pct"/>
            <w:vAlign w:val="center"/>
          </w:tcPr>
          <w:p w14:paraId="096EA60B" w14:textId="77777777" w:rsidR="008E2BE8" w:rsidRPr="008A436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4368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555" w:type="pct"/>
            <w:vAlign w:val="center"/>
          </w:tcPr>
          <w:p w14:paraId="74E499AF" w14:textId="77777777" w:rsidR="008E2BE8" w:rsidRPr="008A436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4368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07" w:type="pct"/>
            <w:vAlign w:val="center"/>
          </w:tcPr>
          <w:p w14:paraId="00E8B66E" w14:textId="77777777" w:rsidR="008E2BE8" w:rsidRPr="008A436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4368">
              <w:rPr>
                <w:rFonts w:cs="Arial"/>
                <w:iCs/>
                <w:sz w:val="16"/>
                <w:szCs w:val="16"/>
              </w:rPr>
              <w:t>Descrição da cobertura do seguro</w:t>
            </w:r>
          </w:p>
        </w:tc>
        <w:tc>
          <w:tcPr>
            <w:tcW w:w="505" w:type="pct"/>
            <w:vAlign w:val="center"/>
          </w:tcPr>
          <w:p w14:paraId="7AAB4424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7622366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52" w:type="pct"/>
            <w:vAlign w:val="center"/>
          </w:tcPr>
          <w:p w14:paraId="2AF4CAE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C1911BB" w14:textId="77777777" w:rsidR="008E2BE8" w:rsidRPr="001D015E" w:rsidRDefault="008E2BE8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8C9F88B" w14:textId="28F593A1" w:rsidR="008E2BE8" w:rsidRPr="001D015E" w:rsidRDefault="008E2BE8" w:rsidP="00CC673C">
            <w:pPr>
              <w:spacing w:line="36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Lista</w:t>
            </w:r>
          </w:p>
        </w:tc>
        <w:tc>
          <w:tcPr>
            <w:tcW w:w="304" w:type="pct"/>
            <w:vAlign w:val="center"/>
          </w:tcPr>
          <w:p w14:paraId="3750BC85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F5D13DB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0CF94B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68940B7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7BDC875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CEA7DE0" w14:textId="75185AFC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56</w:t>
            </w:r>
          </w:p>
        </w:tc>
        <w:tc>
          <w:tcPr>
            <w:tcW w:w="379" w:type="pct"/>
            <w:vAlign w:val="center"/>
          </w:tcPr>
          <w:p w14:paraId="4AEBF26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 limite maximo indenizacao</w:t>
            </w:r>
          </w:p>
        </w:tc>
        <w:tc>
          <w:tcPr>
            <w:tcW w:w="555" w:type="pct"/>
            <w:vAlign w:val="center"/>
          </w:tcPr>
          <w:p w14:paraId="58BF7FAF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valorLimiteMaximoIndenizacao</w:t>
            </w:r>
          </w:p>
        </w:tc>
        <w:tc>
          <w:tcPr>
            <w:tcW w:w="707" w:type="pct"/>
            <w:vAlign w:val="center"/>
          </w:tcPr>
          <w:p w14:paraId="459238BC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 de Limite Máximo de Indenização da cobertura</w:t>
            </w:r>
          </w:p>
        </w:tc>
        <w:tc>
          <w:tcPr>
            <w:tcW w:w="505" w:type="pct"/>
            <w:vAlign w:val="center"/>
          </w:tcPr>
          <w:p w14:paraId="15976E2C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1D015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6D6A5AB5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52" w:type="pct"/>
            <w:vAlign w:val="center"/>
          </w:tcPr>
          <w:p w14:paraId="2426D1F5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05175C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01F271B" w14:textId="11767C3D" w:rsidR="008E2BE8" w:rsidRPr="001D015E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999.999,00</w:t>
            </w:r>
          </w:p>
        </w:tc>
        <w:tc>
          <w:tcPr>
            <w:tcW w:w="304" w:type="pct"/>
            <w:vAlign w:val="center"/>
          </w:tcPr>
          <w:p w14:paraId="562C2747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6EBA94E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9CAFF5C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BB3472A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BB2F89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6C0252B" w14:textId="42676484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57</w:t>
            </w:r>
          </w:p>
        </w:tc>
        <w:tc>
          <w:tcPr>
            <w:tcW w:w="379" w:type="pct"/>
            <w:vAlign w:val="center"/>
          </w:tcPr>
          <w:p w14:paraId="545EB56A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 premio</w:t>
            </w:r>
          </w:p>
        </w:tc>
        <w:tc>
          <w:tcPr>
            <w:tcW w:w="555" w:type="pct"/>
            <w:vAlign w:val="center"/>
          </w:tcPr>
          <w:p w14:paraId="506298B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valorPremio</w:t>
            </w:r>
          </w:p>
        </w:tc>
        <w:tc>
          <w:tcPr>
            <w:tcW w:w="707" w:type="pct"/>
            <w:vAlign w:val="center"/>
          </w:tcPr>
          <w:p w14:paraId="7188C1CC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Valor do prêmio líquido da cobertura</w:t>
            </w:r>
          </w:p>
        </w:tc>
        <w:tc>
          <w:tcPr>
            <w:tcW w:w="505" w:type="pct"/>
            <w:vAlign w:val="center"/>
          </w:tcPr>
          <w:p w14:paraId="267FA6D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1D015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0A309080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52" w:type="pct"/>
            <w:vAlign w:val="center"/>
          </w:tcPr>
          <w:p w14:paraId="042444C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7E6F9507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9B52EB9" w14:textId="37863CED" w:rsidR="008E2BE8" w:rsidRPr="001D015E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999.999,00</w:t>
            </w:r>
          </w:p>
        </w:tc>
        <w:tc>
          <w:tcPr>
            <w:tcW w:w="304" w:type="pct"/>
            <w:vAlign w:val="center"/>
          </w:tcPr>
          <w:p w14:paraId="56CE2860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DEFDB6B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5C16AF8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831706D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61F1B6F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C846E03" w14:textId="1387F63F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58</w:t>
            </w:r>
          </w:p>
        </w:tc>
        <w:tc>
          <w:tcPr>
            <w:tcW w:w="379" w:type="pct"/>
            <w:vAlign w:val="center"/>
          </w:tcPr>
          <w:p w14:paraId="2F7D4AA6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555" w:type="pct"/>
            <w:vAlign w:val="center"/>
          </w:tcPr>
          <w:p w14:paraId="74A588F6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07" w:type="pct"/>
            <w:vAlign w:val="center"/>
          </w:tcPr>
          <w:p w14:paraId="0D842A3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da cobertura do seguro</w:t>
            </w:r>
          </w:p>
        </w:tc>
        <w:tc>
          <w:tcPr>
            <w:tcW w:w="505" w:type="pct"/>
            <w:vAlign w:val="center"/>
          </w:tcPr>
          <w:p w14:paraId="2254931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9ABC28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52" w:type="pct"/>
            <w:vAlign w:val="center"/>
          </w:tcPr>
          <w:p w14:paraId="4831213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FD4679E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297DF0F" w14:textId="0E590DAA" w:rsidR="008E2BE8" w:rsidRPr="001D015E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</w:tc>
        <w:tc>
          <w:tcPr>
            <w:tcW w:w="304" w:type="pct"/>
            <w:vAlign w:val="center"/>
          </w:tcPr>
          <w:p w14:paraId="075500F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311E3C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405B6AE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E203F0A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D5A99A1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26C18A9" w14:textId="61FE7DA4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59</w:t>
            </w:r>
          </w:p>
        </w:tc>
        <w:tc>
          <w:tcPr>
            <w:tcW w:w="379" w:type="pct"/>
            <w:vAlign w:val="center"/>
          </w:tcPr>
          <w:p w14:paraId="37FAF31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texto participacao segurado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1D015E">
              <w:rPr>
                <w:rFonts w:cs="Arial"/>
                <w:iCs/>
                <w:sz w:val="16"/>
                <w:szCs w:val="16"/>
              </w:rPr>
              <w:t>codigo cobertura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314CC88B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segptctxt (cbtcod)</w:t>
            </w:r>
          </w:p>
        </w:tc>
        <w:tc>
          <w:tcPr>
            <w:tcW w:w="707" w:type="pct"/>
            <w:vAlign w:val="center"/>
          </w:tcPr>
          <w:p w14:paraId="69B65AC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do texto de participação do segurado</w:t>
            </w:r>
          </w:p>
        </w:tc>
        <w:tc>
          <w:tcPr>
            <w:tcW w:w="505" w:type="pct"/>
            <w:vAlign w:val="center"/>
          </w:tcPr>
          <w:p w14:paraId="13C48B4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6203BF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reemorcvrsitmcbt</w:t>
            </w:r>
          </w:p>
        </w:tc>
        <w:tc>
          <w:tcPr>
            <w:tcW w:w="252" w:type="pct"/>
            <w:vAlign w:val="center"/>
          </w:tcPr>
          <w:p w14:paraId="4DA8973E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VARCHAR2(4000)</w:t>
            </w:r>
          </w:p>
        </w:tc>
        <w:tc>
          <w:tcPr>
            <w:tcW w:w="505" w:type="pct"/>
            <w:vAlign w:val="center"/>
          </w:tcPr>
          <w:p w14:paraId="57BF07C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27E336B" w14:textId="1E876F42" w:rsidR="00CC673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  <w:p w14:paraId="569955F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538409A6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B72F72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47F6DF3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7A9EFA0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5C7B6C" w:rsidRPr="00C96D16" w14:paraId="3117C03F" w14:textId="77777777" w:rsidTr="00F317ED">
        <w:trPr>
          <w:cantSplit/>
          <w:trHeight w:val="301"/>
        </w:trPr>
        <w:tc>
          <w:tcPr>
            <w:tcW w:w="177" w:type="pct"/>
            <w:vAlign w:val="center"/>
          </w:tcPr>
          <w:p w14:paraId="623DF60B" w14:textId="7B26E39A" w:rsidR="005C7B6C" w:rsidRPr="00C96D16" w:rsidRDefault="005D2A80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60</w:t>
            </w:r>
          </w:p>
        </w:tc>
        <w:tc>
          <w:tcPr>
            <w:tcW w:w="379" w:type="pct"/>
            <w:vAlign w:val="center"/>
          </w:tcPr>
          <w:p w14:paraId="7E14DE22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desconto agravo</w:t>
            </w:r>
            <w:r>
              <w:rPr>
                <w:rFonts w:cs="Arial"/>
                <w:iCs/>
                <w:sz w:val="16"/>
                <w:szCs w:val="16"/>
              </w:rPr>
              <w:t xml:space="preserve"> (codigo desconto agravo)</w:t>
            </w:r>
          </w:p>
        </w:tc>
        <w:tc>
          <w:tcPr>
            <w:tcW w:w="555" w:type="pct"/>
            <w:vAlign w:val="center"/>
          </w:tcPr>
          <w:p w14:paraId="019AABE7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agrdscnom (</w:t>
            </w:r>
            <w:r w:rsidRPr="00C86FD9">
              <w:rPr>
                <w:rFonts w:cs="Arial"/>
                <w:iCs/>
                <w:sz w:val="16"/>
                <w:szCs w:val="16"/>
              </w:rPr>
              <w:t>agrdsccod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25C15F9D" w14:textId="31A491A4" w:rsidR="005C7B6C" w:rsidRPr="00C86FD9" w:rsidRDefault="005C7B6C" w:rsidP="005C7B6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 xml:space="preserve">Descrição do desconto </w:t>
            </w:r>
            <w:r>
              <w:rPr>
                <w:rFonts w:cs="Arial"/>
                <w:iCs/>
                <w:sz w:val="16"/>
                <w:szCs w:val="16"/>
              </w:rPr>
              <w:t>ou agravamento do Objeto de Risco</w:t>
            </w:r>
          </w:p>
        </w:tc>
        <w:tc>
          <w:tcPr>
            <w:tcW w:w="505" w:type="pct"/>
            <w:vAlign w:val="center"/>
          </w:tcPr>
          <w:p w14:paraId="067DC156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6EC12B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52" w:type="pct"/>
            <w:vAlign w:val="center"/>
          </w:tcPr>
          <w:p w14:paraId="30F5644E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115BFB7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A68BA97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Lista </w:t>
            </w:r>
          </w:p>
        </w:tc>
        <w:tc>
          <w:tcPr>
            <w:tcW w:w="304" w:type="pct"/>
            <w:vAlign w:val="center"/>
          </w:tcPr>
          <w:p w14:paraId="2ECB129D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F95F01F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6299BFE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5524B19" w14:textId="77777777" w:rsidR="005C7B6C" w:rsidRPr="00C86FD9" w:rsidRDefault="005C7B6C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7C2523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7C47A6C" w14:textId="1DF681C9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61</w:t>
            </w:r>
          </w:p>
        </w:tc>
        <w:tc>
          <w:tcPr>
            <w:tcW w:w="379" w:type="pct"/>
            <w:vAlign w:val="center"/>
          </w:tcPr>
          <w:p w14:paraId="77995F44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texto questao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codigo questao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51E8B255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qsttxt (</w:t>
            </w:r>
            <w:r w:rsidRPr="00DC38AC">
              <w:rPr>
                <w:rFonts w:cs="Arial"/>
                <w:iCs/>
                <w:sz w:val="16"/>
                <w:szCs w:val="16"/>
              </w:rPr>
              <w:t>qstcod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670E3FD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Descrição da pergunta do questionário</w:t>
            </w:r>
          </w:p>
        </w:tc>
        <w:tc>
          <w:tcPr>
            <w:tcW w:w="505" w:type="pct"/>
            <w:vAlign w:val="center"/>
          </w:tcPr>
          <w:p w14:paraId="28B32612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BC83EA7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reikqst</w:t>
            </w:r>
          </w:p>
        </w:tc>
        <w:tc>
          <w:tcPr>
            <w:tcW w:w="252" w:type="pct"/>
            <w:vAlign w:val="center"/>
          </w:tcPr>
          <w:p w14:paraId="4C187CC3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6277147D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9E36677" w14:textId="13DEB97A" w:rsidR="00CC673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  <w:p w14:paraId="0D59DC79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4B6BD85C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358296D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839F29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21B98D1" w14:textId="77777777" w:rsidR="008E2BE8" w:rsidRPr="001D015E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1419C402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04D98624" w14:textId="14DDB2CC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62</w:t>
            </w:r>
          </w:p>
        </w:tc>
        <w:tc>
          <w:tcPr>
            <w:tcW w:w="379" w:type="pct"/>
            <w:vAlign w:val="center"/>
          </w:tcPr>
          <w:p w14:paraId="27FBCB5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texto resposta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codigo questao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01B4FEF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C38AC">
              <w:rPr>
                <w:rFonts w:cs="Arial"/>
                <w:iCs/>
                <w:sz w:val="16"/>
                <w:szCs w:val="16"/>
              </w:rPr>
              <w:t>rsptxt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qstcod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17A6C15F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Resposta da pergunta do quesionário</w:t>
            </w:r>
          </w:p>
        </w:tc>
        <w:tc>
          <w:tcPr>
            <w:tcW w:w="505" w:type="pct"/>
            <w:vAlign w:val="center"/>
          </w:tcPr>
          <w:p w14:paraId="7355195A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2BA794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DC38AC">
              <w:rPr>
                <w:rFonts w:cs="Arial"/>
                <w:iCs/>
                <w:sz w:val="16"/>
                <w:szCs w:val="16"/>
              </w:rPr>
              <w:t>reemorcvrsqtnrsp</w:t>
            </w:r>
          </w:p>
        </w:tc>
        <w:tc>
          <w:tcPr>
            <w:tcW w:w="252" w:type="pct"/>
            <w:vAlign w:val="center"/>
          </w:tcPr>
          <w:p w14:paraId="66CA40EC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7829922B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DD98629" w14:textId="57ECE00E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</w:tc>
        <w:tc>
          <w:tcPr>
            <w:tcW w:w="304" w:type="pct"/>
            <w:vAlign w:val="center"/>
          </w:tcPr>
          <w:p w14:paraId="4CFCCD8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966816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C7F0478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FDB1DF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C673C" w:rsidRPr="00C96D16" w14:paraId="34372DE8" w14:textId="77777777" w:rsidTr="00CC673C">
        <w:trPr>
          <w:cantSplit/>
          <w:trHeight w:val="301"/>
        </w:trPr>
        <w:tc>
          <w:tcPr>
            <w:tcW w:w="177" w:type="pct"/>
            <w:vAlign w:val="center"/>
          </w:tcPr>
          <w:p w14:paraId="3B813F98" w14:textId="1820E71F" w:rsidR="00CC673C" w:rsidRPr="00C96D16" w:rsidRDefault="005D2A80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63</w:t>
            </w:r>
          </w:p>
        </w:tc>
        <w:tc>
          <w:tcPr>
            <w:tcW w:w="379" w:type="pct"/>
            <w:vAlign w:val="center"/>
          </w:tcPr>
          <w:p w14:paraId="68716CE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555" w:type="pct"/>
            <w:vAlign w:val="center"/>
          </w:tcPr>
          <w:p w14:paraId="626BCD15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07" w:type="pct"/>
            <w:vAlign w:val="center"/>
          </w:tcPr>
          <w:p w14:paraId="5CA77F6F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Nome da cobertura do seguro</w:t>
            </w:r>
            <w:r>
              <w:rPr>
                <w:rFonts w:cs="Arial"/>
                <w:iCs/>
                <w:sz w:val="16"/>
                <w:szCs w:val="16"/>
              </w:rPr>
              <w:t xml:space="preserve"> (quando cobertura for referente à equipamentos)</w:t>
            </w:r>
          </w:p>
        </w:tc>
        <w:tc>
          <w:tcPr>
            <w:tcW w:w="505" w:type="pct"/>
            <w:vAlign w:val="center"/>
          </w:tcPr>
          <w:p w14:paraId="20D0B93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25F32E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52" w:type="pct"/>
            <w:vAlign w:val="center"/>
          </w:tcPr>
          <w:p w14:paraId="193178CE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9F42DFD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47950166" w14:textId="0D43C45C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304F2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A6392A0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8FCE589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8FE7157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44EF5C4" w14:textId="77777777" w:rsidR="00CC673C" w:rsidRPr="001D015E" w:rsidRDefault="00CC673C" w:rsidP="00CC673C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17BCDAD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3E8DE9E" w14:textId="414F4DC7" w:rsidR="008E2BE8" w:rsidRPr="004136A1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64</w:t>
            </w:r>
          </w:p>
        </w:tc>
        <w:tc>
          <w:tcPr>
            <w:tcW w:w="379" w:type="pct"/>
            <w:vAlign w:val="center"/>
          </w:tcPr>
          <w:p w14:paraId="57B13C39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4136A1">
              <w:rPr>
                <w:rFonts w:cs="Arial"/>
                <w:iCs/>
                <w:sz w:val="16"/>
                <w:szCs w:val="16"/>
              </w:rPr>
              <w:t>texto resposta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4136A1">
              <w:rPr>
                <w:rFonts w:cs="Arial"/>
                <w:iCs/>
                <w:sz w:val="16"/>
                <w:szCs w:val="16"/>
              </w:rPr>
              <w:t>codigo cobertura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codigo componente lista item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codigo item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456034F8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rsptxt (</w:t>
            </w:r>
            <w:r w:rsidRPr="004136A1">
              <w:rPr>
                <w:rFonts w:cs="Arial"/>
                <w:iCs/>
                <w:sz w:val="16"/>
                <w:szCs w:val="16"/>
              </w:rPr>
              <w:t>cbtcod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itmlstcpncod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itmcod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16DCD4E7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dos equipamentos da cobertura</w:t>
            </w:r>
          </w:p>
        </w:tc>
        <w:tc>
          <w:tcPr>
            <w:tcW w:w="505" w:type="pct"/>
            <w:vAlign w:val="center"/>
          </w:tcPr>
          <w:p w14:paraId="30E06E5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CF60A4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4136A1">
              <w:rPr>
                <w:rFonts w:cs="Arial"/>
                <w:iCs/>
                <w:sz w:val="16"/>
                <w:szCs w:val="16"/>
              </w:rPr>
              <w:t>reemorcvrsitmcbtqtnlstrsp</w:t>
            </w:r>
          </w:p>
        </w:tc>
        <w:tc>
          <w:tcPr>
            <w:tcW w:w="252" w:type="pct"/>
            <w:vAlign w:val="center"/>
          </w:tcPr>
          <w:p w14:paraId="75F5E7C3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136A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75C9221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02DCF1B" w14:textId="77777777" w:rsidR="008E2BE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386F174D" w14:textId="77777777" w:rsidR="008E2BE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  <w:p w14:paraId="18DDAC4F" w14:textId="745E3176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Codigo i</w:t>
            </w:r>
            <w:r w:rsidR="005D2A80">
              <w:rPr>
                <w:rFonts w:cs="Arial"/>
                <w:iCs/>
                <w:sz w:val="16"/>
                <w:szCs w:val="16"/>
              </w:rPr>
              <w:t>tem deve ser o mesmo do item 65</w:t>
            </w:r>
          </w:p>
        </w:tc>
        <w:tc>
          <w:tcPr>
            <w:tcW w:w="304" w:type="pct"/>
            <w:vAlign w:val="center"/>
          </w:tcPr>
          <w:p w14:paraId="0B28032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90EC33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663139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1F2FA5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BB961D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58E4468" w14:textId="1A67AA01" w:rsidR="008E2BE8" w:rsidRPr="004136A1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65</w:t>
            </w:r>
          </w:p>
        </w:tc>
        <w:tc>
          <w:tcPr>
            <w:tcW w:w="379" w:type="pct"/>
            <w:vAlign w:val="center"/>
          </w:tcPr>
          <w:p w14:paraId="1DE34378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4136A1">
              <w:rPr>
                <w:rFonts w:cs="Arial"/>
                <w:iCs/>
                <w:sz w:val="16"/>
                <w:szCs w:val="16"/>
              </w:rPr>
              <w:t>texto resposta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4136A1">
              <w:rPr>
                <w:rFonts w:cs="Arial"/>
                <w:iCs/>
                <w:sz w:val="16"/>
                <w:szCs w:val="16"/>
              </w:rPr>
              <w:t>codigo cobertura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codigo componente lista item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codigo item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32A00579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rsptxt (</w:t>
            </w:r>
            <w:r w:rsidRPr="004136A1">
              <w:rPr>
                <w:rFonts w:cs="Arial"/>
                <w:iCs/>
                <w:sz w:val="16"/>
                <w:szCs w:val="16"/>
              </w:rPr>
              <w:t>cbtcod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itmlstcpncod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4136A1">
              <w:rPr>
                <w:rFonts w:cs="Arial"/>
                <w:iCs/>
                <w:sz w:val="16"/>
                <w:szCs w:val="16"/>
              </w:rPr>
              <w:t>itmcod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3FFEB33F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dos valores dos equipamentos da cobertura</w:t>
            </w:r>
          </w:p>
        </w:tc>
        <w:tc>
          <w:tcPr>
            <w:tcW w:w="505" w:type="pct"/>
            <w:vAlign w:val="center"/>
          </w:tcPr>
          <w:p w14:paraId="292F4BE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67EE85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4136A1">
              <w:rPr>
                <w:rFonts w:cs="Arial"/>
                <w:iCs/>
                <w:sz w:val="16"/>
                <w:szCs w:val="16"/>
              </w:rPr>
              <w:t>reemorcvrsitmcbtqtnlstrsp</w:t>
            </w:r>
          </w:p>
        </w:tc>
        <w:tc>
          <w:tcPr>
            <w:tcW w:w="252" w:type="pct"/>
            <w:vAlign w:val="center"/>
          </w:tcPr>
          <w:p w14:paraId="1DA3C67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136A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2F00B46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49163EC4" w14:textId="77777777" w:rsidR="008E2BE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7572D37F" w14:textId="77777777" w:rsidR="008E2BE8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Lista</w:t>
            </w:r>
          </w:p>
          <w:p w14:paraId="5128975C" w14:textId="76797C83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Codigo </w:t>
            </w:r>
            <w:r w:rsidR="005D2A80">
              <w:rPr>
                <w:rFonts w:cs="Arial"/>
                <w:iCs/>
                <w:sz w:val="16"/>
                <w:szCs w:val="16"/>
              </w:rPr>
              <w:t>item deve ser o mesmo do item 64</w:t>
            </w:r>
          </w:p>
        </w:tc>
        <w:tc>
          <w:tcPr>
            <w:tcW w:w="304" w:type="pct"/>
            <w:vAlign w:val="center"/>
          </w:tcPr>
          <w:p w14:paraId="1D4397B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520F60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C8BC94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9B68FD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A654E67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1EBE93A" w14:textId="2DAAAA46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66</w:t>
            </w:r>
          </w:p>
        </w:tc>
        <w:tc>
          <w:tcPr>
            <w:tcW w:w="379" w:type="pct"/>
            <w:vAlign w:val="center"/>
          </w:tcPr>
          <w:p w14:paraId="525F014E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clausula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C86FD9">
              <w:rPr>
                <w:rFonts w:cs="Arial"/>
                <w:iCs/>
                <w:sz w:val="16"/>
                <w:szCs w:val="16"/>
              </w:rPr>
              <w:t>codigo tipo clausula + codigo clausula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21C1DFC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clsnom (</w:t>
            </w:r>
            <w:r w:rsidRPr="00C86FD9">
              <w:rPr>
                <w:rFonts w:cs="Arial"/>
                <w:iCs/>
                <w:sz w:val="16"/>
                <w:szCs w:val="16"/>
              </w:rPr>
              <w:t>clstipcod + clscod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25B1FED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da cláusula particular do objeto segurado</w:t>
            </w:r>
          </w:p>
        </w:tc>
        <w:tc>
          <w:tcPr>
            <w:tcW w:w="505" w:type="pct"/>
            <w:vAlign w:val="center"/>
          </w:tcPr>
          <w:p w14:paraId="3889CD5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996DFD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reemorcvrsitmcls + reikcls</w:t>
            </w:r>
          </w:p>
        </w:tc>
        <w:tc>
          <w:tcPr>
            <w:tcW w:w="252" w:type="pct"/>
            <w:vAlign w:val="center"/>
          </w:tcPr>
          <w:p w14:paraId="4C160A2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04906C3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339418A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5381972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D8FA122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A256E8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90D9DA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6B70E2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B7DBD9A" w14:textId="0752FC80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67</w:t>
            </w:r>
          </w:p>
        </w:tc>
        <w:tc>
          <w:tcPr>
            <w:tcW w:w="379" w:type="pct"/>
            <w:vAlign w:val="center"/>
          </w:tcPr>
          <w:p w14:paraId="31DFA44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texto clausula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C86FD9">
              <w:rPr>
                <w:rFonts w:cs="Arial"/>
                <w:iCs/>
                <w:sz w:val="16"/>
                <w:szCs w:val="16"/>
              </w:rPr>
              <w:t>codigo tipo clausula + codigo clausula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6BADD76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clstxt (</w:t>
            </w:r>
            <w:r w:rsidRPr="00C86FD9">
              <w:rPr>
                <w:rFonts w:cs="Arial"/>
                <w:iCs/>
                <w:sz w:val="16"/>
                <w:szCs w:val="16"/>
              </w:rPr>
              <w:t>clstipcod + clscod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072DCA0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Texto da cláusula particular do objeto segurado</w:t>
            </w:r>
          </w:p>
        </w:tc>
        <w:tc>
          <w:tcPr>
            <w:tcW w:w="505" w:type="pct"/>
            <w:vAlign w:val="center"/>
          </w:tcPr>
          <w:p w14:paraId="02AB9A1A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C43961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reemorcvr + reemorcvrsitmclstxt</w:t>
            </w:r>
          </w:p>
        </w:tc>
        <w:tc>
          <w:tcPr>
            <w:tcW w:w="252" w:type="pct"/>
            <w:vAlign w:val="center"/>
          </w:tcPr>
          <w:p w14:paraId="17E19E2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CLOB</w:t>
            </w:r>
          </w:p>
        </w:tc>
        <w:tc>
          <w:tcPr>
            <w:tcW w:w="505" w:type="pct"/>
            <w:vAlign w:val="center"/>
          </w:tcPr>
          <w:p w14:paraId="457C94E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57681CBE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04" w:type="pct"/>
            <w:vAlign w:val="center"/>
          </w:tcPr>
          <w:p w14:paraId="5023929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FBAB3F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8961AA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188C33E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F93834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57A77025" w14:textId="15AD6F67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68</w:t>
            </w:r>
          </w:p>
        </w:tc>
        <w:tc>
          <w:tcPr>
            <w:tcW w:w="379" w:type="pct"/>
            <w:vAlign w:val="center"/>
          </w:tcPr>
          <w:p w14:paraId="4D86243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beneficiario</w:t>
            </w:r>
          </w:p>
        </w:tc>
        <w:tc>
          <w:tcPr>
            <w:tcW w:w="555" w:type="pct"/>
            <w:vAlign w:val="center"/>
          </w:tcPr>
          <w:p w14:paraId="2E27431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bfonom</w:t>
            </w:r>
          </w:p>
        </w:tc>
        <w:tc>
          <w:tcPr>
            <w:tcW w:w="707" w:type="pct"/>
            <w:vAlign w:val="center"/>
          </w:tcPr>
          <w:p w14:paraId="3345BAA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do beneficiário do objeto segurado</w:t>
            </w:r>
          </w:p>
        </w:tc>
        <w:tc>
          <w:tcPr>
            <w:tcW w:w="505" w:type="pct"/>
            <w:vAlign w:val="center"/>
          </w:tcPr>
          <w:p w14:paraId="15163E5C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116310EA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reemprpvrsbfo</w:t>
            </w:r>
          </w:p>
        </w:tc>
        <w:tc>
          <w:tcPr>
            <w:tcW w:w="252" w:type="pct"/>
            <w:vAlign w:val="center"/>
          </w:tcPr>
          <w:p w14:paraId="208C8B0B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ABEFB0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1BB09003" w14:textId="5FA4C755" w:rsidR="008E2BE8" w:rsidRPr="00C86FD9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F91887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D2D6B7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27F8D9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267B4E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2B96272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91FC2F6" w14:textId="39977F09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69</w:t>
            </w:r>
          </w:p>
        </w:tc>
        <w:tc>
          <w:tcPr>
            <w:tcW w:w="379" w:type="pct"/>
            <w:vAlign w:val="center"/>
          </w:tcPr>
          <w:p w14:paraId="4287297D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numero cnpj cpf beneficiario</w:t>
            </w:r>
          </w:p>
        </w:tc>
        <w:tc>
          <w:tcPr>
            <w:tcW w:w="555" w:type="pct"/>
            <w:vAlign w:val="center"/>
          </w:tcPr>
          <w:p w14:paraId="564F7D3F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bfocpfcpjnum</w:t>
            </w:r>
          </w:p>
        </w:tc>
        <w:tc>
          <w:tcPr>
            <w:tcW w:w="707" w:type="pct"/>
            <w:vAlign w:val="center"/>
          </w:tcPr>
          <w:p w14:paraId="4284B5C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Número do Cadastro Nacional de Pessoa Jurídica (CNPJ) para pessoas jurídicas e Cadastro de Pessoa Física (CPF) para pessoas físicas referente ao beneficiário</w:t>
            </w:r>
          </w:p>
        </w:tc>
        <w:tc>
          <w:tcPr>
            <w:tcW w:w="505" w:type="pct"/>
            <w:vAlign w:val="center"/>
          </w:tcPr>
          <w:p w14:paraId="783D54BF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3E926F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reemprpvrsbfo</w:t>
            </w:r>
          </w:p>
        </w:tc>
        <w:tc>
          <w:tcPr>
            <w:tcW w:w="252" w:type="pct"/>
            <w:vAlign w:val="center"/>
          </w:tcPr>
          <w:p w14:paraId="028883B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4A31968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B67FEAD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0FA2109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304" w:type="pct"/>
            <w:vAlign w:val="center"/>
          </w:tcPr>
          <w:p w14:paraId="576306F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D0ED54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D17AF7A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0B389C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7A3A560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D02905E" w14:textId="03F15417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70</w:t>
            </w:r>
          </w:p>
        </w:tc>
        <w:tc>
          <w:tcPr>
            <w:tcW w:w="379" w:type="pct"/>
            <w:vAlign w:val="center"/>
          </w:tcPr>
          <w:p w14:paraId="666967FF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valor tipo bem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C86FD9">
              <w:rPr>
                <w:rFonts w:cs="Arial"/>
                <w:iCs/>
                <w:sz w:val="16"/>
                <w:szCs w:val="16"/>
              </w:rPr>
              <w:t>codigo tipo bem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74C7999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bemtipvlr (</w:t>
            </w:r>
            <w:r w:rsidRPr="00C86FD9">
              <w:rPr>
                <w:rFonts w:cs="Arial"/>
                <w:iCs/>
                <w:sz w:val="16"/>
                <w:szCs w:val="16"/>
              </w:rPr>
              <w:t>bemtipcod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285C550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Valor conteudo</w:t>
            </w:r>
          </w:p>
        </w:tc>
        <w:tc>
          <w:tcPr>
            <w:tcW w:w="505" w:type="pct"/>
            <w:vAlign w:val="center"/>
          </w:tcPr>
          <w:p w14:paraId="7935D9B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EDE67F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reemprpvrsbfoitmcbt</w:t>
            </w:r>
          </w:p>
        </w:tc>
        <w:tc>
          <w:tcPr>
            <w:tcW w:w="252" w:type="pct"/>
            <w:vAlign w:val="center"/>
          </w:tcPr>
          <w:p w14:paraId="3EB065C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NUMBER(18,2)</w:t>
            </w:r>
          </w:p>
        </w:tc>
        <w:tc>
          <w:tcPr>
            <w:tcW w:w="505" w:type="pct"/>
            <w:vAlign w:val="center"/>
          </w:tcPr>
          <w:p w14:paraId="103DAD1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925C90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299E1FE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323AE59E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887AC2D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7E502A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581DE6F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C0C0C25" w14:textId="5C33A556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71</w:t>
            </w:r>
          </w:p>
        </w:tc>
        <w:tc>
          <w:tcPr>
            <w:tcW w:w="379" w:type="pct"/>
            <w:vAlign w:val="center"/>
          </w:tcPr>
          <w:p w14:paraId="753AD11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valor tipo bem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C86FD9">
              <w:rPr>
                <w:rFonts w:cs="Arial"/>
                <w:iCs/>
                <w:sz w:val="16"/>
                <w:szCs w:val="16"/>
              </w:rPr>
              <w:t>codigo tipo bem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55" w:type="pct"/>
            <w:vAlign w:val="center"/>
          </w:tcPr>
          <w:p w14:paraId="6C743DB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bemtipvlr (bemtipcod)</w:t>
            </w:r>
          </w:p>
        </w:tc>
        <w:tc>
          <w:tcPr>
            <w:tcW w:w="707" w:type="pct"/>
            <w:vAlign w:val="center"/>
          </w:tcPr>
          <w:p w14:paraId="426F7D2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Valor dos bens específicos</w:t>
            </w:r>
          </w:p>
        </w:tc>
        <w:tc>
          <w:tcPr>
            <w:tcW w:w="505" w:type="pct"/>
            <w:vAlign w:val="center"/>
          </w:tcPr>
          <w:p w14:paraId="4A21108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1837F8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reemprpvrsbfoitmcbt</w:t>
            </w:r>
          </w:p>
        </w:tc>
        <w:tc>
          <w:tcPr>
            <w:tcW w:w="252" w:type="pct"/>
            <w:vAlign w:val="center"/>
          </w:tcPr>
          <w:p w14:paraId="5CBF52C0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NUMBER(18,2)</w:t>
            </w:r>
          </w:p>
        </w:tc>
        <w:tc>
          <w:tcPr>
            <w:tcW w:w="505" w:type="pct"/>
            <w:vAlign w:val="center"/>
          </w:tcPr>
          <w:p w14:paraId="32D6765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886418A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018D40D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2FD860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30B48B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2F1136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A0A3D2D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23F32E0" w14:textId="445AA9CF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72</w:t>
            </w:r>
          </w:p>
        </w:tc>
        <w:tc>
          <w:tcPr>
            <w:tcW w:w="379" w:type="pct"/>
            <w:vAlign w:val="center"/>
          </w:tcPr>
          <w:p w14:paraId="6D8F7A1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nome desconto agravo</w:t>
            </w:r>
            <w:r>
              <w:rPr>
                <w:rFonts w:cs="Arial"/>
                <w:iCs/>
                <w:sz w:val="16"/>
                <w:szCs w:val="16"/>
              </w:rPr>
              <w:t xml:space="preserve"> (codigo desconto agravo)</w:t>
            </w:r>
          </w:p>
        </w:tc>
        <w:tc>
          <w:tcPr>
            <w:tcW w:w="555" w:type="pct"/>
            <w:vAlign w:val="center"/>
          </w:tcPr>
          <w:p w14:paraId="344B9F7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agrdscnom (</w:t>
            </w:r>
            <w:r w:rsidRPr="00C86FD9">
              <w:rPr>
                <w:rFonts w:cs="Arial"/>
                <w:iCs/>
                <w:sz w:val="16"/>
                <w:szCs w:val="16"/>
              </w:rPr>
              <w:t>agrdsccod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707" w:type="pct"/>
            <w:vAlign w:val="center"/>
          </w:tcPr>
          <w:p w14:paraId="543193A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Descrição do desconto geral</w:t>
            </w:r>
          </w:p>
        </w:tc>
        <w:tc>
          <w:tcPr>
            <w:tcW w:w="505" w:type="pct"/>
            <w:vAlign w:val="center"/>
          </w:tcPr>
          <w:p w14:paraId="0CF9B44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285B606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52" w:type="pct"/>
            <w:vAlign w:val="center"/>
          </w:tcPr>
          <w:p w14:paraId="3EA4E0CB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65092B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6C18DDC0" w14:textId="5B058C70" w:rsidR="008E2BE8" w:rsidRPr="00C86FD9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Lista </w:t>
            </w:r>
          </w:p>
        </w:tc>
        <w:tc>
          <w:tcPr>
            <w:tcW w:w="304" w:type="pct"/>
            <w:vAlign w:val="center"/>
          </w:tcPr>
          <w:p w14:paraId="1100113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AA0B482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239B70C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B2FF65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0991801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5D9AB75" w14:textId="653154AC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73</w:t>
            </w:r>
          </w:p>
        </w:tc>
        <w:tc>
          <w:tcPr>
            <w:tcW w:w="379" w:type="pct"/>
            <w:vAlign w:val="center"/>
          </w:tcPr>
          <w:p w14:paraId="4A93859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premio cobertura</w:t>
            </w:r>
          </w:p>
        </w:tc>
        <w:tc>
          <w:tcPr>
            <w:tcW w:w="555" w:type="pct"/>
            <w:vAlign w:val="center"/>
          </w:tcPr>
          <w:p w14:paraId="1879B74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valorPremioCobertura</w:t>
            </w:r>
          </w:p>
        </w:tc>
        <w:tc>
          <w:tcPr>
            <w:tcW w:w="707" w:type="pct"/>
            <w:vAlign w:val="center"/>
          </w:tcPr>
          <w:p w14:paraId="1078A6B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</w:t>
            </w:r>
            <w:r w:rsidRPr="00C96D16">
              <w:rPr>
                <w:rFonts w:cs="Arial"/>
                <w:iCs/>
                <w:sz w:val="16"/>
                <w:szCs w:val="16"/>
              </w:rPr>
              <w:t>mio tarifario</w:t>
            </w:r>
          </w:p>
        </w:tc>
        <w:tc>
          <w:tcPr>
            <w:tcW w:w="505" w:type="pct"/>
            <w:vAlign w:val="center"/>
          </w:tcPr>
          <w:p w14:paraId="7FA15DDF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C86FD9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6C9B4392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1B7C392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7A8F2B9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 xml:space="preserve">À </w:t>
            </w:r>
            <w:r>
              <w:rPr>
                <w:rFonts w:cs="Arial"/>
                <w:iCs/>
                <w:sz w:val="16"/>
                <w:szCs w:val="16"/>
              </w:rPr>
              <w:t>direita</w:t>
            </w:r>
          </w:p>
        </w:tc>
        <w:tc>
          <w:tcPr>
            <w:tcW w:w="505" w:type="pct"/>
            <w:vAlign w:val="center"/>
          </w:tcPr>
          <w:p w14:paraId="7774521C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447EF12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54F5940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C3C6885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48294F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5665C08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C3A9D28" w14:textId="308A2898" w:rsidR="008E2BE8" w:rsidRPr="00A312FF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74</w:t>
            </w:r>
          </w:p>
        </w:tc>
        <w:tc>
          <w:tcPr>
            <w:tcW w:w="379" w:type="pct"/>
            <w:vAlign w:val="center"/>
          </w:tcPr>
          <w:p w14:paraId="3FABC340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351ACE">
              <w:rPr>
                <w:rFonts w:cs="Arial"/>
                <w:iCs/>
                <w:sz w:val="16"/>
                <w:szCs w:val="16"/>
              </w:rPr>
              <w:t>valor desconto agravo</w:t>
            </w:r>
          </w:p>
        </w:tc>
        <w:tc>
          <w:tcPr>
            <w:tcW w:w="555" w:type="pct"/>
            <w:vAlign w:val="center"/>
          </w:tcPr>
          <w:p w14:paraId="3B6E4AAD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7276C9">
              <w:rPr>
                <w:rFonts w:cs="Arial"/>
                <w:iCs/>
                <w:sz w:val="16"/>
                <w:szCs w:val="16"/>
              </w:rPr>
              <w:t>agrdscvlr</w:t>
            </w:r>
          </w:p>
        </w:tc>
        <w:tc>
          <w:tcPr>
            <w:tcW w:w="707" w:type="pct"/>
            <w:vAlign w:val="center"/>
          </w:tcPr>
          <w:p w14:paraId="11339788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7276C9">
              <w:rPr>
                <w:rFonts w:cs="Arial"/>
                <w:iCs/>
                <w:sz w:val="16"/>
                <w:szCs w:val="16"/>
              </w:rPr>
              <w:t>alor de desconto ou agravo</w:t>
            </w:r>
          </w:p>
        </w:tc>
        <w:tc>
          <w:tcPr>
            <w:tcW w:w="505" w:type="pct"/>
            <w:vAlign w:val="center"/>
          </w:tcPr>
          <w:p w14:paraId="0348F73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41361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7276C9">
              <w:rPr>
                <w:rFonts w:cs="Arial"/>
                <w:iCs/>
                <w:sz w:val="16"/>
                <w:szCs w:val="16"/>
              </w:rPr>
              <w:t>reemorcvrsitmcbtagrdsc</w:t>
            </w:r>
          </w:p>
        </w:tc>
        <w:tc>
          <w:tcPr>
            <w:tcW w:w="252" w:type="pct"/>
            <w:vAlign w:val="center"/>
          </w:tcPr>
          <w:p w14:paraId="5DC5489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276C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747F45E3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51A8FEA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5B3E9A7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BB9D2B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2D511B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314860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32A61F77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2E5A699" w14:textId="221B6F84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75</w:t>
            </w:r>
          </w:p>
        </w:tc>
        <w:tc>
          <w:tcPr>
            <w:tcW w:w="379" w:type="pct"/>
            <w:vAlign w:val="center"/>
          </w:tcPr>
          <w:p w14:paraId="6F3539F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premio servico</w:t>
            </w:r>
          </w:p>
        </w:tc>
        <w:tc>
          <w:tcPr>
            <w:tcW w:w="555" w:type="pct"/>
            <w:vAlign w:val="center"/>
          </w:tcPr>
          <w:p w14:paraId="67FE62D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valorPremio</w:t>
            </w:r>
            <w:r>
              <w:rPr>
                <w:rFonts w:cs="Arial"/>
                <w:iCs/>
                <w:sz w:val="16"/>
                <w:szCs w:val="16"/>
              </w:rPr>
              <w:t>Plano</w:t>
            </w:r>
            <w:r w:rsidRPr="00C966F9">
              <w:rPr>
                <w:rFonts w:cs="Arial"/>
                <w:iCs/>
                <w:sz w:val="16"/>
                <w:szCs w:val="16"/>
              </w:rPr>
              <w:t>Servico</w:t>
            </w:r>
          </w:p>
        </w:tc>
        <w:tc>
          <w:tcPr>
            <w:tcW w:w="707" w:type="pct"/>
            <w:vAlign w:val="center"/>
          </w:tcPr>
          <w:p w14:paraId="2523D543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D16">
              <w:rPr>
                <w:rFonts w:cs="Arial"/>
                <w:iCs/>
                <w:sz w:val="16"/>
                <w:szCs w:val="16"/>
              </w:rPr>
              <w:t>valor serviço</w:t>
            </w:r>
          </w:p>
        </w:tc>
        <w:tc>
          <w:tcPr>
            <w:tcW w:w="505" w:type="pct"/>
            <w:vAlign w:val="center"/>
          </w:tcPr>
          <w:p w14:paraId="6AB9336B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ItemDocumento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C86FD9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5DF68608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5580CBE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91B4571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3643E8CD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6646D7C3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6D04522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EF8F567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FEB5844" w14:textId="77777777" w:rsidR="008E2BE8" w:rsidRPr="00C86FD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6FD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9AC843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A11EE53" w14:textId="1191CD29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76</w:t>
            </w:r>
          </w:p>
        </w:tc>
        <w:tc>
          <w:tcPr>
            <w:tcW w:w="379" w:type="pct"/>
            <w:vAlign w:val="center"/>
          </w:tcPr>
          <w:p w14:paraId="0CF0B4AE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premio liquido total</w:t>
            </w:r>
          </w:p>
        </w:tc>
        <w:tc>
          <w:tcPr>
            <w:tcW w:w="555" w:type="pct"/>
            <w:vAlign w:val="center"/>
          </w:tcPr>
          <w:p w14:paraId="0950387A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valorPremioCobertura + valorPremioClausula + valorPremio</w:t>
            </w:r>
            <w:r>
              <w:rPr>
                <w:rFonts w:cs="Arial"/>
                <w:iCs/>
                <w:sz w:val="16"/>
                <w:szCs w:val="16"/>
              </w:rPr>
              <w:t>Plano</w:t>
            </w:r>
            <w:r w:rsidRPr="00C966F9">
              <w:rPr>
                <w:rFonts w:cs="Arial"/>
                <w:iCs/>
                <w:sz w:val="16"/>
                <w:szCs w:val="16"/>
              </w:rPr>
              <w:t>Servico</w:t>
            </w:r>
          </w:p>
        </w:tc>
        <w:tc>
          <w:tcPr>
            <w:tcW w:w="707" w:type="pct"/>
            <w:vAlign w:val="center"/>
          </w:tcPr>
          <w:p w14:paraId="65935BD0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do prêmio líquido total</w:t>
            </w:r>
          </w:p>
        </w:tc>
        <w:tc>
          <w:tcPr>
            <w:tcW w:w="505" w:type="pct"/>
            <w:vAlign w:val="center"/>
          </w:tcPr>
          <w:p w14:paraId="61361CF1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4013658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6D8EC447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90CD0CE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1BB32FC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443D9175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902020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D13CBA9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B78F06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D71439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A597E04" w14:textId="217845D5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77</w:t>
            </w:r>
          </w:p>
        </w:tc>
        <w:tc>
          <w:tcPr>
            <w:tcW w:w="379" w:type="pct"/>
            <w:vAlign w:val="center"/>
          </w:tcPr>
          <w:p w14:paraId="264403D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adicional fracionamento</w:t>
            </w:r>
          </w:p>
        </w:tc>
        <w:tc>
          <w:tcPr>
            <w:tcW w:w="555" w:type="pct"/>
            <w:vAlign w:val="center"/>
          </w:tcPr>
          <w:p w14:paraId="1A554021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valorAdicionalFracionamento</w:t>
            </w:r>
          </w:p>
        </w:tc>
        <w:tc>
          <w:tcPr>
            <w:tcW w:w="707" w:type="pct"/>
            <w:vAlign w:val="center"/>
          </w:tcPr>
          <w:p w14:paraId="5389FBB8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dos juros decorrentes do parcelamento</w:t>
            </w:r>
          </w:p>
        </w:tc>
        <w:tc>
          <w:tcPr>
            <w:tcW w:w="505" w:type="pct"/>
            <w:vAlign w:val="center"/>
          </w:tcPr>
          <w:p w14:paraId="6F8A917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C966F9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04" w:type="pct"/>
            <w:vAlign w:val="center"/>
          </w:tcPr>
          <w:p w14:paraId="31FC6BD6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3BC1BB4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23B2230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019B3B2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3B39AF26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F01061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552A77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EF08D80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7B003F1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D3AB467" w14:textId="1E1BCF1A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78</w:t>
            </w:r>
          </w:p>
        </w:tc>
        <w:tc>
          <w:tcPr>
            <w:tcW w:w="379" w:type="pct"/>
            <w:vAlign w:val="center"/>
          </w:tcPr>
          <w:p w14:paraId="20277DE8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555" w:type="pct"/>
            <w:vAlign w:val="center"/>
          </w:tcPr>
          <w:p w14:paraId="2615E06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707" w:type="pct"/>
            <w:vAlign w:val="center"/>
          </w:tcPr>
          <w:p w14:paraId="304DE4C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do custo da apólice</w:t>
            </w:r>
          </w:p>
        </w:tc>
        <w:tc>
          <w:tcPr>
            <w:tcW w:w="505" w:type="pct"/>
            <w:vAlign w:val="center"/>
          </w:tcPr>
          <w:p w14:paraId="374F2DBE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52352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739A9E5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52" w:type="pct"/>
            <w:vAlign w:val="center"/>
          </w:tcPr>
          <w:p w14:paraId="0DBAA63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C883239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1FFB9A2A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1255EE7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5AAF1DA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A0CF3C4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DF06931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5B3E603E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53820BDB" w14:textId="2BE4E04E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79</w:t>
            </w:r>
          </w:p>
        </w:tc>
        <w:tc>
          <w:tcPr>
            <w:tcW w:w="379" w:type="pct"/>
            <w:vAlign w:val="center"/>
          </w:tcPr>
          <w:p w14:paraId="3F0DC5F9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555" w:type="pct"/>
            <w:vAlign w:val="center"/>
          </w:tcPr>
          <w:p w14:paraId="0E70AD23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07" w:type="pct"/>
            <w:vAlign w:val="center"/>
          </w:tcPr>
          <w:p w14:paraId="13AEDCBA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do Imposto sobre Operações Financeiras (IOF)</w:t>
            </w:r>
          </w:p>
        </w:tc>
        <w:tc>
          <w:tcPr>
            <w:tcW w:w="505" w:type="pct"/>
            <w:vAlign w:val="center"/>
          </w:tcPr>
          <w:p w14:paraId="36568A36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52352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31010DC3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1079CB0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B6DC50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2D2D357A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3A69542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5CF076E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25CF2E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2E08AE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C2BFD25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02FF0291" w14:textId="067DCB3C" w:rsidR="008E2BE8" w:rsidRPr="00C96D16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80</w:t>
            </w:r>
          </w:p>
        </w:tc>
        <w:tc>
          <w:tcPr>
            <w:tcW w:w="379" w:type="pct"/>
            <w:vAlign w:val="center"/>
          </w:tcPr>
          <w:p w14:paraId="0C12389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premio total</w:t>
            </w:r>
          </w:p>
        </w:tc>
        <w:tc>
          <w:tcPr>
            <w:tcW w:w="555" w:type="pct"/>
            <w:vAlign w:val="center"/>
          </w:tcPr>
          <w:p w14:paraId="3210B58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valorPremioCobertura + valorPremioClausula + valorPremio</w:t>
            </w:r>
            <w:r>
              <w:rPr>
                <w:rFonts w:cs="Arial"/>
                <w:iCs/>
                <w:sz w:val="16"/>
                <w:szCs w:val="16"/>
              </w:rPr>
              <w:t>Plano</w:t>
            </w:r>
            <w:r w:rsidRPr="00C966F9">
              <w:rPr>
                <w:rFonts w:cs="Arial"/>
                <w:iCs/>
                <w:sz w:val="16"/>
                <w:szCs w:val="16"/>
              </w:rPr>
              <w:t>Servico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C966F9">
              <w:rPr>
                <w:rFonts w:cs="Arial"/>
                <w:iCs/>
                <w:sz w:val="16"/>
                <w:szCs w:val="16"/>
              </w:rPr>
              <w:t>valorAdicionalFracionamento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C966F9">
              <w:rPr>
                <w:rFonts w:cs="Arial"/>
                <w:iCs/>
                <w:sz w:val="16"/>
                <w:szCs w:val="16"/>
              </w:rPr>
              <w:t>valorCustoApolice</w:t>
            </w:r>
            <w:r>
              <w:rPr>
                <w:rFonts w:cs="Arial"/>
                <w:iCs/>
                <w:sz w:val="16"/>
                <w:szCs w:val="16"/>
              </w:rPr>
              <w:t xml:space="preserve"> + </w:t>
            </w:r>
            <w:r w:rsidRPr="00C966F9">
              <w:rPr>
                <w:rFonts w:cs="Arial"/>
                <w:iCs/>
                <w:sz w:val="16"/>
                <w:szCs w:val="16"/>
              </w:rPr>
              <w:t>valorImpostoOperacaoFinanceira</w:t>
            </w:r>
            <w:r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707" w:type="pct"/>
            <w:vAlign w:val="center"/>
          </w:tcPr>
          <w:p w14:paraId="46108B8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Valor do prêmio total</w:t>
            </w:r>
          </w:p>
        </w:tc>
        <w:tc>
          <w:tcPr>
            <w:tcW w:w="505" w:type="pct"/>
            <w:vAlign w:val="center"/>
          </w:tcPr>
          <w:p w14:paraId="03C63518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5EF9090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TAB: reemorcvrspgtfrm</w:t>
            </w:r>
          </w:p>
        </w:tc>
        <w:tc>
          <w:tcPr>
            <w:tcW w:w="252" w:type="pct"/>
            <w:vAlign w:val="center"/>
          </w:tcPr>
          <w:p w14:paraId="3289E304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ED6F035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500FA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46CA26B3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543B8E3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BCB06F5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6D6A2F9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336E63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179D5" w:rsidRPr="005C7B6C" w14:paraId="2F8C0D07" w14:textId="77777777" w:rsidTr="002179D5">
        <w:trPr>
          <w:cantSplit/>
          <w:trHeight w:val="301"/>
        </w:trPr>
        <w:tc>
          <w:tcPr>
            <w:tcW w:w="177" w:type="pct"/>
            <w:vAlign w:val="center"/>
          </w:tcPr>
          <w:p w14:paraId="5E9B2A77" w14:textId="22EA676F" w:rsidR="002179D5" w:rsidRPr="005C7B6C" w:rsidRDefault="005D2A80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81</w:t>
            </w:r>
          </w:p>
        </w:tc>
        <w:tc>
          <w:tcPr>
            <w:tcW w:w="379" w:type="pct"/>
            <w:vAlign w:val="center"/>
          </w:tcPr>
          <w:p w14:paraId="01B8EFA6" w14:textId="0BE2FED6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taxa juros</w:t>
            </w:r>
          </w:p>
        </w:tc>
        <w:tc>
          <w:tcPr>
            <w:tcW w:w="555" w:type="pct"/>
            <w:vAlign w:val="center"/>
          </w:tcPr>
          <w:p w14:paraId="2ECE73AB" w14:textId="1E5701DB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taxajuros</w:t>
            </w:r>
          </w:p>
        </w:tc>
        <w:tc>
          <w:tcPr>
            <w:tcW w:w="707" w:type="pct"/>
            <w:vAlign w:val="center"/>
          </w:tcPr>
          <w:p w14:paraId="41384216" w14:textId="09DAFF83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Taxa de juros ao mês</w:t>
            </w:r>
          </w:p>
        </w:tc>
        <w:tc>
          <w:tcPr>
            <w:tcW w:w="505" w:type="pct"/>
            <w:vAlign w:val="center"/>
          </w:tcPr>
          <w:p w14:paraId="264C241B" w14:textId="31890A59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211D8AE" w14:textId="715ED64A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TAB: reemprpvrsparpgd</w:t>
            </w:r>
          </w:p>
        </w:tc>
        <w:tc>
          <w:tcPr>
            <w:tcW w:w="252" w:type="pct"/>
            <w:vAlign w:val="center"/>
          </w:tcPr>
          <w:p w14:paraId="11B25FE2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NUMBER(8,5)</w:t>
            </w:r>
          </w:p>
        </w:tc>
        <w:tc>
          <w:tcPr>
            <w:tcW w:w="505" w:type="pct"/>
            <w:vAlign w:val="center"/>
          </w:tcPr>
          <w:p w14:paraId="03151E52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5C38F2A0" w14:textId="0E6B52F1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999%</w:t>
            </w:r>
          </w:p>
        </w:tc>
        <w:tc>
          <w:tcPr>
            <w:tcW w:w="304" w:type="pct"/>
            <w:vAlign w:val="center"/>
          </w:tcPr>
          <w:p w14:paraId="0FC0BEDE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06713DA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D717DCB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5F3A84B" w14:textId="77777777" w:rsidR="002179D5" w:rsidRPr="005C7B6C" w:rsidRDefault="002179D5" w:rsidP="002179D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5C7B6C" w14:paraId="2B637E7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ADC9FD5" w14:textId="158ECE5D" w:rsidR="008E2BE8" w:rsidRPr="005C7B6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82</w:t>
            </w:r>
          </w:p>
        </w:tc>
        <w:tc>
          <w:tcPr>
            <w:tcW w:w="379" w:type="pct"/>
            <w:vAlign w:val="center"/>
          </w:tcPr>
          <w:p w14:paraId="6CEC837F" w14:textId="0E367A37" w:rsidR="008E2BE8" w:rsidRPr="005C7B6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numero parcela</w:t>
            </w:r>
          </w:p>
        </w:tc>
        <w:tc>
          <w:tcPr>
            <w:tcW w:w="555" w:type="pct"/>
            <w:vAlign w:val="center"/>
          </w:tcPr>
          <w:p w14:paraId="487D862A" w14:textId="72AA3F76" w:rsidR="008E2BE8" w:rsidRPr="005C7B6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parnum</w:t>
            </w:r>
          </w:p>
        </w:tc>
        <w:tc>
          <w:tcPr>
            <w:tcW w:w="707" w:type="pct"/>
            <w:vAlign w:val="center"/>
          </w:tcPr>
          <w:p w14:paraId="1290C9CF" w14:textId="1E04D757" w:rsidR="008E2BE8" w:rsidRPr="005C7B6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Número da parcela</w:t>
            </w:r>
          </w:p>
        </w:tc>
        <w:tc>
          <w:tcPr>
            <w:tcW w:w="505" w:type="pct"/>
            <w:vAlign w:val="center"/>
          </w:tcPr>
          <w:p w14:paraId="579AC7CA" w14:textId="3AC5F2FB" w:rsidR="008E2BE8" w:rsidRPr="005C7B6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7EF760F" w14:textId="06783051" w:rsidR="008E2BE8" w:rsidRPr="005C7B6C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TAB: reemprpvrsparpgd</w:t>
            </w:r>
          </w:p>
        </w:tc>
        <w:tc>
          <w:tcPr>
            <w:tcW w:w="252" w:type="pct"/>
            <w:vAlign w:val="center"/>
          </w:tcPr>
          <w:p w14:paraId="689109F1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1F37635B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05" w:type="pct"/>
            <w:vAlign w:val="center"/>
          </w:tcPr>
          <w:p w14:paraId="2AEB56C1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16BE289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2DE72FE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AEE5037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38834EE" w14:textId="77777777" w:rsidR="008E2BE8" w:rsidRPr="005C7B6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C7B6C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7032BF3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22F7FD5E" w14:textId="228F92BD" w:rsidR="008E2BE8" w:rsidRPr="00BE1AC9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83</w:t>
            </w:r>
          </w:p>
        </w:tc>
        <w:tc>
          <w:tcPr>
            <w:tcW w:w="379" w:type="pct"/>
            <w:vAlign w:val="center"/>
          </w:tcPr>
          <w:p w14:paraId="1EBFB9F8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valor parcela</w:t>
            </w:r>
          </w:p>
        </w:tc>
        <w:tc>
          <w:tcPr>
            <w:tcW w:w="555" w:type="pct"/>
            <w:vAlign w:val="center"/>
          </w:tcPr>
          <w:p w14:paraId="3C4E2920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parvlr</w:t>
            </w:r>
          </w:p>
        </w:tc>
        <w:tc>
          <w:tcPr>
            <w:tcW w:w="707" w:type="pct"/>
            <w:vAlign w:val="center"/>
          </w:tcPr>
          <w:p w14:paraId="1D8C75C9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Valor da parcela</w:t>
            </w:r>
          </w:p>
        </w:tc>
        <w:tc>
          <w:tcPr>
            <w:tcW w:w="505" w:type="pct"/>
            <w:vAlign w:val="center"/>
          </w:tcPr>
          <w:p w14:paraId="308F6C99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945F57D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5BE76FF6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58BF090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3C966FF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304" w:type="pct"/>
            <w:vAlign w:val="center"/>
          </w:tcPr>
          <w:p w14:paraId="5081133C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2CBD365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60798110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0592592" w14:textId="77777777" w:rsidR="008E2BE8" w:rsidRPr="00C966F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8CE9295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7FBA0847" w14:textId="78FD250A" w:rsidR="008E2BE8" w:rsidRPr="00BE1AC9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84</w:t>
            </w:r>
          </w:p>
        </w:tc>
        <w:tc>
          <w:tcPr>
            <w:tcW w:w="379" w:type="pct"/>
            <w:vAlign w:val="center"/>
          </w:tcPr>
          <w:p w14:paraId="1EDC876D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data vencimento</w:t>
            </w:r>
          </w:p>
        </w:tc>
        <w:tc>
          <w:tcPr>
            <w:tcW w:w="555" w:type="pct"/>
            <w:vAlign w:val="center"/>
          </w:tcPr>
          <w:p w14:paraId="0D442F5A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vctdat</w:t>
            </w:r>
          </w:p>
        </w:tc>
        <w:tc>
          <w:tcPr>
            <w:tcW w:w="707" w:type="pct"/>
            <w:vAlign w:val="center"/>
          </w:tcPr>
          <w:p w14:paraId="0BD93F81" w14:textId="77777777" w:rsidR="008E2BE8" w:rsidRPr="00BE1AC9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E1AC9">
              <w:rPr>
                <w:rFonts w:cs="Arial"/>
                <w:iCs/>
                <w:sz w:val="16"/>
                <w:szCs w:val="16"/>
              </w:rPr>
              <w:t>data vencimento parcela</w:t>
            </w:r>
          </w:p>
        </w:tc>
        <w:tc>
          <w:tcPr>
            <w:tcW w:w="505" w:type="pct"/>
            <w:vAlign w:val="center"/>
          </w:tcPr>
          <w:p w14:paraId="2865E6F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85B81C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198E918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0D71A08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5B28A65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1818FF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227D2AC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6DF270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29E81DD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610524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37DA3C2A" w14:textId="2282DC4F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85</w:t>
            </w:r>
          </w:p>
        </w:tc>
        <w:tc>
          <w:tcPr>
            <w:tcW w:w="379" w:type="pct"/>
            <w:vAlign w:val="center"/>
          </w:tcPr>
          <w:p w14:paraId="4A42EF86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nome forma pagamento</w:t>
            </w:r>
          </w:p>
        </w:tc>
        <w:tc>
          <w:tcPr>
            <w:tcW w:w="555" w:type="pct"/>
            <w:vAlign w:val="center"/>
          </w:tcPr>
          <w:p w14:paraId="04EBC079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nomeFormaPagamento</w:t>
            </w:r>
          </w:p>
        </w:tc>
        <w:tc>
          <w:tcPr>
            <w:tcW w:w="707" w:type="pct"/>
            <w:vAlign w:val="center"/>
          </w:tcPr>
          <w:p w14:paraId="63439ECC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CD42BE">
              <w:rPr>
                <w:rFonts w:cs="Arial"/>
                <w:iCs/>
                <w:sz w:val="16"/>
                <w:szCs w:val="16"/>
              </w:rPr>
              <w:t>escrição da forma de pagamento do seguro</w:t>
            </w:r>
          </w:p>
        </w:tc>
        <w:tc>
          <w:tcPr>
            <w:tcW w:w="505" w:type="pct"/>
            <w:vAlign w:val="center"/>
          </w:tcPr>
          <w:p w14:paraId="342FE4D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52352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2C6A885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52" w:type="pct"/>
            <w:vAlign w:val="center"/>
          </w:tcPr>
          <w:p w14:paraId="0DFE081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58A207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F0B7C11" w14:textId="66B230E8" w:rsidR="008E2BE8" w:rsidRPr="00C96D16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6A3A36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EC0200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B9A5BC8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BBFBF0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B098D41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B3216E3" w14:textId="5CCE2E7A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86</w:t>
            </w:r>
          </w:p>
        </w:tc>
        <w:tc>
          <w:tcPr>
            <w:tcW w:w="379" w:type="pct"/>
            <w:vAlign w:val="center"/>
          </w:tcPr>
          <w:p w14:paraId="6BA4BDCE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codigo banco</w:t>
            </w:r>
          </w:p>
        </w:tc>
        <w:tc>
          <w:tcPr>
            <w:tcW w:w="555" w:type="pct"/>
            <w:vAlign w:val="center"/>
          </w:tcPr>
          <w:p w14:paraId="2A1282A5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bcocod</w:t>
            </w:r>
          </w:p>
        </w:tc>
        <w:tc>
          <w:tcPr>
            <w:tcW w:w="707" w:type="pct"/>
            <w:vAlign w:val="center"/>
          </w:tcPr>
          <w:p w14:paraId="232AC2B1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Pr="005777D3">
              <w:rPr>
                <w:rFonts w:cs="Arial"/>
                <w:iCs/>
                <w:sz w:val="16"/>
                <w:szCs w:val="16"/>
              </w:rPr>
              <w:t>ódigo do banco</w:t>
            </w:r>
          </w:p>
        </w:tc>
        <w:tc>
          <w:tcPr>
            <w:tcW w:w="505" w:type="pct"/>
            <w:vAlign w:val="center"/>
          </w:tcPr>
          <w:p w14:paraId="3A7BD678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BDF8F1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0A81228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1715445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25ECA90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31C89E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78E3CE3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66A152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EB96FF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6797AF3C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687CE2BC" w14:textId="7F430C2A" w:rsidR="008E2BE8" w:rsidRPr="00E8625C" w:rsidRDefault="005D2A80" w:rsidP="005D2A8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87</w:t>
            </w:r>
          </w:p>
        </w:tc>
        <w:tc>
          <w:tcPr>
            <w:tcW w:w="379" w:type="pct"/>
            <w:vAlign w:val="center"/>
          </w:tcPr>
          <w:p w14:paraId="1A132456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numero agencia bancaria</w:t>
            </w:r>
          </w:p>
        </w:tc>
        <w:tc>
          <w:tcPr>
            <w:tcW w:w="555" w:type="pct"/>
            <w:vAlign w:val="center"/>
          </w:tcPr>
          <w:p w14:paraId="6B65A924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bncagcnum</w:t>
            </w:r>
          </w:p>
        </w:tc>
        <w:tc>
          <w:tcPr>
            <w:tcW w:w="707" w:type="pct"/>
            <w:vAlign w:val="center"/>
          </w:tcPr>
          <w:p w14:paraId="3616C93B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5777D3">
              <w:rPr>
                <w:rFonts w:cs="Arial"/>
                <w:iCs/>
                <w:sz w:val="16"/>
                <w:szCs w:val="16"/>
              </w:rPr>
              <w:t>úmero da agência bancária</w:t>
            </w:r>
          </w:p>
        </w:tc>
        <w:tc>
          <w:tcPr>
            <w:tcW w:w="505" w:type="pct"/>
            <w:vAlign w:val="center"/>
          </w:tcPr>
          <w:p w14:paraId="2332BFB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CF19CC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0C19761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47D2F49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02FE283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6B5973E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61C098B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4B0C5E8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7CA52C0B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1EE370D4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12A79C6" w14:textId="2A64D26A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88</w:t>
            </w:r>
          </w:p>
        </w:tc>
        <w:tc>
          <w:tcPr>
            <w:tcW w:w="379" w:type="pct"/>
            <w:vAlign w:val="center"/>
          </w:tcPr>
          <w:p w14:paraId="158E66C4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numero conta bancaria</w:t>
            </w:r>
          </w:p>
        </w:tc>
        <w:tc>
          <w:tcPr>
            <w:tcW w:w="555" w:type="pct"/>
            <w:vAlign w:val="center"/>
          </w:tcPr>
          <w:p w14:paraId="13092BC5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bncctanum</w:t>
            </w:r>
          </w:p>
        </w:tc>
        <w:tc>
          <w:tcPr>
            <w:tcW w:w="707" w:type="pct"/>
            <w:vAlign w:val="center"/>
          </w:tcPr>
          <w:p w14:paraId="61E0F1BE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5777D3">
              <w:rPr>
                <w:rFonts w:cs="Arial"/>
                <w:iCs/>
                <w:sz w:val="16"/>
                <w:szCs w:val="16"/>
              </w:rPr>
              <w:t>úmero da conta bancária</w:t>
            </w:r>
          </w:p>
        </w:tc>
        <w:tc>
          <w:tcPr>
            <w:tcW w:w="505" w:type="pct"/>
            <w:vAlign w:val="center"/>
          </w:tcPr>
          <w:p w14:paraId="0DA6E35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66B2D0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68AA815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77D3">
              <w:rPr>
                <w:rFonts w:cs="Arial"/>
                <w:iCs/>
                <w:sz w:val="16"/>
                <w:szCs w:val="16"/>
              </w:rPr>
              <w:t>NUMBER(15)</w:t>
            </w:r>
          </w:p>
        </w:tc>
        <w:tc>
          <w:tcPr>
            <w:tcW w:w="505" w:type="pct"/>
            <w:vAlign w:val="center"/>
          </w:tcPr>
          <w:p w14:paraId="7031AC3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3CA9B01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4D5865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1E90DBC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364D39E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4BB2A15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04153D26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66C24AC" w14:textId="1B2D1DF8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89</w:t>
            </w:r>
          </w:p>
        </w:tc>
        <w:tc>
          <w:tcPr>
            <w:tcW w:w="379" w:type="pct"/>
            <w:vAlign w:val="center"/>
          </w:tcPr>
          <w:p w14:paraId="4DC7A20A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B68ED">
              <w:rPr>
                <w:rFonts w:cs="Arial"/>
                <w:iCs/>
                <w:sz w:val="16"/>
                <w:szCs w:val="16"/>
              </w:rPr>
              <w:t>digito conta bancaria</w:t>
            </w:r>
          </w:p>
        </w:tc>
        <w:tc>
          <w:tcPr>
            <w:tcW w:w="555" w:type="pct"/>
            <w:vAlign w:val="center"/>
          </w:tcPr>
          <w:p w14:paraId="7EA04560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B68ED">
              <w:rPr>
                <w:rFonts w:cs="Arial"/>
                <w:iCs/>
                <w:sz w:val="16"/>
                <w:szCs w:val="16"/>
              </w:rPr>
              <w:t>bncctadig</w:t>
            </w:r>
          </w:p>
        </w:tc>
        <w:tc>
          <w:tcPr>
            <w:tcW w:w="707" w:type="pct"/>
            <w:vAlign w:val="center"/>
          </w:tcPr>
          <w:p w14:paraId="65927BB8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DB68ED">
              <w:rPr>
                <w:rFonts w:cs="Arial"/>
                <w:iCs/>
                <w:sz w:val="16"/>
                <w:szCs w:val="16"/>
              </w:rPr>
              <w:t>úmero do dígito da conta bancária</w:t>
            </w:r>
          </w:p>
        </w:tc>
        <w:tc>
          <w:tcPr>
            <w:tcW w:w="505" w:type="pct"/>
            <w:vAlign w:val="center"/>
          </w:tcPr>
          <w:p w14:paraId="3FA127D2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481854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E1AC9">
              <w:rPr>
                <w:rFonts w:cs="Arial"/>
                <w:iCs/>
                <w:sz w:val="16"/>
                <w:szCs w:val="16"/>
              </w:rPr>
              <w:t>reemprpvrsparpgd</w:t>
            </w:r>
          </w:p>
        </w:tc>
        <w:tc>
          <w:tcPr>
            <w:tcW w:w="252" w:type="pct"/>
            <w:vAlign w:val="center"/>
          </w:tcPr>
          <w:p w14:paraId="17E37E9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B68ED">
              <w:rPr>
                <w:rFonts w:cs="Arial"/>
                <w:iCs/>
                <w:sz w:val="16"/>
                <w:szCs w:val="16"/>
              </w:rPr>
              <w:t>VARCHAR2(2)</w:t>
            </w:r>
          </w:p>
        </w:tc>
        <w:tc>
          <w:tcPr>
            <w:tcW w:w="505" w:type="pct"/>
            <w:vAlign w:val="center"/>
          </w:tcPr>
          <w:p w14:paraId="0D7B3ED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4C279B5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267F70D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219855D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281DE14E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1D5940BC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A4AF404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3DD78DE8" w14:textId="2BF0F48E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90</w:t>
            </w:r>
          </w:p>
        </w:tc>
        <w:tc>
          <w:tcPr>
            <w:tcW w:w="379" w:type="pct"/>
            <w:vAlign w:val="center"/>
          </w:tcPr>
          <w:p w14:paraId="116BD27A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data protocolo</w:t>
            </w:r>
          </w:p>
        </w:tc>
        <w:tc>
          <w:tcPr>
            <w:tcW w:w="555" w:type="pct"/>
            <w:vAlign w:val="center"/>
          </w:tcPr>
          <w:p w14:paraId="707659F3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pcldat</w:t>
            </w:r>
          </w:p>
        </w:tc>
        <w:tc>
          <w:tcPr>
            <w:tcW w:w="707" w:type="pct"/>
            <w:vAlign w:val="center"/>
          </w:tcPr>
          <w:p w14:paraId="0765B1FF" w14:textId="77777777" w:rsidR="008E2BE8" w:rsidRPr="00E8625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Obter data de transmissão</w:t>
            </w:r>
          </w:p>
        </w:tc>
        <w:tc>
          <w:tcPr>
            <w:tcW w:w="505" w:type="pct"/>
            <w:vAlign w:val="center"/>
          </w:tcPr>
          <w:p w14:paraId="636A3AB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7D5B1EF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E8625C">
              <w:rPr>
                <w:rFonts w:cs="Arial"/>
                <w:iCs/>
                <w:sz w:val="16"/>
                <w:szCs w:val="16"/>
              </w:rPr>
              <w:t>reemprpvrs</w:t>
            </w:r>
          </w:p>
        </w:tc>
        <w:tc>
          <w:tcPr>
            <w:tcW w:w="252" w:type="pct"/>
            <w:vAlign w:val="center"/>
          </w:tcPr>
          <w:p w14:paraId="2BC1166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298500F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6E8339F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76BC9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B533C41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033B51C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15BCC95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0684A8C3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3D42D759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880199E" w14:textId="55E2C13A" w:rsidR="008E2BE8" w:rsidRPr="00E8625C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91</w:t>
            </w:r>
          </w:p>
        </w:tc>
        <w:tc>
          <w:tcPr>
            <w:tcW w:w="379" w:type="pct"/>
            <w:vAlign w:val="center"/>
          </w:tcPr>
          <w:p w14:paraId="056385EA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data protocolo</w:t>
            </w:r>
          </w:p>
        </w:tc>
        <w:tc>
          <w:tcPr>
            <w:tcW w:w="555" w:type="pct"/>
            <w:vAlign w:val="center"/>
          </w:tcPr>
          <w:p w14:paraId="5615085F" w14:textId="77777777" w:rsidR="008E2BE8" w:rsidRPr="00A312FF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pcldat</w:t>
            </w:r>
          </w:p>
        </w:tc>
        <w:tc>
          <w:tcPr>
            <w:tcW w:w="707" w:type="pct"/>
            <w:vAlign w:val="center"/>
          </w:tcPr>
          <w:p w14:paraId="7FEEFE59" w14:textId="77777777" w:rsidR="008E2BE8" w:rsidRPr="00E8625C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8625C">
              <w:rPr>
                <w:rFonts w:cs="Arial"/>
                <w:iCs/>
                <w:sz w:val="16"/>
                <w:szCs w:val="16"/>
              </w:rPr>
              <w:t>Obter hora de transmissão</w:t>
            </w:r>
          </w:p>
        </w:tc>
        <w:tc>
          <w:tcPr>
            <w:tcW w:w="505" w:type="pct"/>
            <w:vAlign w:val="center"/>
          </w:tcPr>
          <w:p w14:paraId="0EA0945F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168B3B0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E8625C">
              <w:rPr>
                <w:rFonts w:cs="Arial"/>
                <w:iCs/>
                <w:sz w:val="16"/>
                <w:szCs w:val="16"/>
              </w:rPr>
              <w:t>reemprpvrs</w:t>
            </w:r>
          </w:p>
        </w:tc>
        <w:tc>
          <w:tcPr>
            <w:tcW w:w="252" w:type="pct"/>
            <w:vAlign w:val="center"/>
          </w:tcPr>
          <w:p w14:paraId="68C24319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7F94FFF4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05" w:type="pct"/>
            <w:vAlign w:val="center"/>
          </w:tcPr>
          <w:p w14:paraId="122C26BC" w14:textId="23FF7079" w:rsidR="008E2BE8" w:rsidRPr="00C96D16" w:rsidRDefault="00CC673C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A4368">
              <w:rPr>
                <w:rFonts w:cs="Arial"/>
                <w:iCs/>
                <w:sz w:val="16"/>
                <w:szCs w:val="16"/>
              </w:rPr>
              <w:t>99:99</w:t>
            </w:r>
          </w:p>
        </w:tc>
        <w:tc>
          <w:tcPr>
            <w:tcW w:w="304" w:type="pct"/>
            <w:vAlign w:val="center"/>
          </w:tcPr>
          <w:p w14:paraId="42D6ADC6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0D5569A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53682B55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5E535077" w14:textId="77777777" w:rsidR="008E2BE8" w:rsidRPr="00C96D16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66F9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274BBE44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484C3D4F" w14:textId="771BBF82" w:rsidR="008E2BE8" w:rsidRPr="005D2A80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92</w:t>
            </w:r>
          </w:p>
        </w:tc>
        <w:tc>
          <w:tcPr>
            <w:tcW w:w="379" w:type="pct"/>
            <w:vAlign w:val="center"/>
          </w:tcPr>
          <w:p w14:paraId="2FD8E095" w14:textId="6D2439EE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nome sucursal</w:t>
            </w:r>
          </w:p>
        </w:tc>
        <w:tc>
          <w:tcPr>
            <w:tcW w:w="555" w:type="pct"/>
            <w:vAlign w:val="center"/>
          </w:tcPr>
          <w:p w14:paraId="2E2C88A6" w14:textId="373774FF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nomeSucursal</w:t>
            </w:r>
          </w:p>
        </w:tc>
        <w:tc>
          <w:tcPr>
            <w:tcW w:w="707" w:type="pct"/>
            <w:vAlign w:val="center"/>
          </w:tcPr>
          <w:p w14:paraId="7D831DF2" w14:textId="21CF6369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Nome da sucursal (cidade)</w:t>
            </w:r>
          </w:p>
        </w:tc>
        <w:tc>
          <w:tcPr>
            <w:tcW w:w="505" w:type="pct"/>
            <w:vAlign w:val="center"/>
          </w:tcPr>
          <w:p w14:paraId="2A20BE5B" w14:textId="6642FDF3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45338333" w14:textId="33152F24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52" w:type="pct"/>
            <w:vAlign w:val="center"/>
          </w:tcPr>
          <w:p w14:paraId="643D02B5" w14:textId="519D02A9" w:rsidR="008E2BE8" w:rsidRPr="005D2A80" w:rsidRDefault="00B53BB1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39DC907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2735BAE8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535013F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21A178F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7E06B15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61CD97F7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8E2BE8" w:rsidRPr="00C96D16" w14:paraId="43C5CEDB" w14:textId="77777777" w:rsidTr="00C926DF">
        <w:trPr>
          <w:cantSplit/>
          <w:trHeight w:val="301"/>
        </w:trPr>
        <w:tc>
          <w:tcPr>
            <w:tcW w:w="177" w:type="pct"/>
            <w:vAlign w:val="center"/>
          </w:tcPr>
          <w:p w14:paraId="1FCF00E2" w14:textId="7E8EDE93" w:rsidR="008E2BE8" w:rsidRPr="005D2A80" w:rsidRDefault="005D2A80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93</w:t>
            </w:r>
          </w:p>
        </w:tc>
        <w:tc>
          <w:tcPr>
            <w:tcW w:w="379" w:type="pct"/>
            <w:vAlign w:val="center"/>
          </w:tcPr>
          <w:p w14:paraId="6361B13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data emissao</w:t>
            </w:r>
          </w:p>
        </w:tc>
        <w:tc>
          <w:tcPr>
            <w:tcW w:w="555" w:type="pct"/>
            <w:vAlign w:val="center"/>
          </w:tcPr>
          <w:p w14:paraId="35D7B5DD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dataEmissao</w:t>
            </w:r>
          </w:p>
        </w:tc>
        <w:tc>
          <w:tcPr>
            <w:tcW w:w="707" w:type="pct"/>
            <w:vAlign w:val="center"/>
          </w:tcPr>
          <w:p w14:paraId="2F68ABF0" w14:textId="43400DC8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Data de emissão da apólice</w:t>
            </w:r>
          </w:p>
        </w:tc>
        <w:tc>
          <w:tcPr>
            <w:tcW w:w="505" w:type="pct"/>
            <w:vAlign w:val="center"/>
          </w:tcPr>
          <w:p w14:paraId="5D98E90F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04" w:type="pct"/>
            <w:vAlign w:val="center"/>
          </w:tcPr>
          <w:p w14:paraId="4E31BA3E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2" w:type="pct"/>
            <w:vAlign w:val="center"/>
          </w:tcPr>
          <w:p w14:paraId="64C2B589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CBB40E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05" w:type="pct"/>
            <w:vAlign w:val="center"/>
          </w:tcPr>
          <w:p w14:paraId="72D3012F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Transformar data para formatação em extenso</w:t>
            </w:r>
          </w:p>
          <w:p w14:paraId="23E15A91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</w:p>
        </w:tc>
        <w:tc>
          <w:tcPr>
            <w:tcW w:w="304" w:type="pct"/>
            <w:vAlign w:val="center"/>
          </w:tcPr>
          <w:p w14:paraId="175C352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2" w:type="pct"/>
            <w:vAlign w:val="center"/>
          </w:tcPr>
          <w:p w14:paraId="476F25A1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04" w:type="pct"/>
            <w:vAlign w:val="center"/>
          </w:tcPr>
          <w:p w14:paraId="0E0367E2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1" w:type="pct"/>
            <w:vAlign w:val="center"/>
          </w:tcPr>
          <w:p w14:paraId="33B50D23" w14:textId="77777777" w:rsidR="008E2BE8" w:rsidRPr="005D2A80" w:rsidRDefault="008E2BE8" w:rsidP="00C92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</w:tbl>
    <w:p w14:paraId="31699438" w14:textId="3ADD07A8" w:rsidR="00A35244" w:rsidRDefault="00A35244" w:rsidP="00EE4C98"/>
    <w:p w14:paraId="092370DC" w14:textId="77777777" w:rsidR="00CE1DE1" w:rsidRDefault="00CE1DE1" w:rsidP="00CE1DE1">
      <w:bookmarkStart w:id="14" w:name="_GoBack"/>
      <w:bookmarkEnd w:id="14"/>
    </w:p>
    <w:p w14:paraId="2FAD52C8" w14:textId="77777777" w:rsidR="00CE1DE1" w:rsidRDefault="00CE1DE1" w:rsidP="00CE1DE1">
      <w:pPr>
        <w:pStyle w:val="Heading2"/>
      </w:pPr>
      <w:bookmarkStart w:id="15" w:name="_Toc436899707"/>
      <w:r>
        <w:lastRenderedPageBreak/>
        <w:t>Informação do Rodapé</w:t>
      </w:r>
      <w:bookmarkEnd w:id="15"/>
    </w:p>
    <w:tbl>
      <w:tblPr>
        <w:tblW w:w="498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"/>
        <w:gridCol w:w="2123"/>
        <w:gridCol w:w="5104"/>
        <w:gridCol w:w="1417"/>
        <w:gridCol w:w="1417"/>
        <w:gridCol w:w="850"/>
        <w:gridCol w:w="711"/>
        <w:gridCol w:w="992"/>
        <w:gridCol w:w="709"/>
      </w:tblGrid>
      <w:tr w:rsidR="00CE1DE1" w:rsidRPr="00787F9E" w14:paraId="7F82CC36" w14:textId="77777777" w:rsidTr="00DB3ED2">
        <w:trPr>
          <w:cantSplit/>
          <w:trHeight w:val="709"/>
          <w:tblHeader/>
        </w:trPr>
        <w:tc>
          <w:tcPr>
            <w:tcW w:w="205" w:type="pct"/>
            <w:shd w:val="pct25" w:color="auto" w:fill="auto"/>
            <w:vAlign w:val="center"/>
          </w:tcPr>
          <w:p w14:paraId="274D989A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ID</w:t>
            </w:r>
          </w:p>
        </w:tc>
        <w:tc>
          <w:tcPr>
            <w:tcW w:w="764" w:type="pct"/>
            <w:shd w:val="pct25" w:color="auto" w:fill="auto"/>
            <w:vAlign w:val="center"/>
          </w:tcPr>
          <w:p w14:paraId="66E40C88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Campo</w:t>
            </w:r>
          </w:p>
        </w:tc>
        <w:tc>
          <w:tcPr>
            <w:tcW w:w="1837" w:type="pct"/>
            <w:shd w:val="pct25" w:color="auto" w:fill="auto"/>
            <w:vAlign w:val="center"/>
          </w:tcPr>
          <w:p w14:paraId="55C1AD46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Informação Campo</w:t>
            </w:r>
          </w:p>
        </w:tc>
        <w:tc>
          <w:tcPr>
            <w:tcW w:w="510" w:type="pct"/>
            <w:shd w:val="pct25" w:color="auto" w:fill="auto"/>
            <w:vAlign w:val="center"/>
          </w:tcPr>
          <w:p w14:paraId="0221378A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Posicionamento Campo</w:t>
            </w:r>
          </w:p>
        </w:tc>
        <w:tc>
          <w:tcPr>
            <w:tcW w:w="510" w:type="pct"/>
            <w:shd w:val="pct25" w:color="auto" w:fill="auto"/>
            <w:vAlign w:val="center"/>
          </w:tcPr>
          <w:p w14:paraId="4F5C6C31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Comportamento/ Formatação Campo</w:t>
            </w:r>
          </w:p>
        </w:tc>
        <w:tc>
          <w:tcPr>
            <w:tcW w:w="306" w:type="pct"/>
            <w:shd w:val="pct25" w:color="auto" w:fill="auto"/>
            <w:vAlign w:val="center"/>
          </w:tcPr>
          <w:p w14:paraId="27AF8373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Tipo  Fonte</w:t>
            </w:r>
          </w:p>
        </w:tc>
        <w:tc>
          <w:tcPr>
            <w:tcW w:w="256" w:type="pct"/>
            <w:shd w:val="pct25" w:color="auto" w:fill="auto"/>
            <w:vAlign w:val="center"/>
          </w:tcPr>
          <w:p w14:paraId="13528F9F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Cor  Fonte</w:t>
            </w:r>
          </w:p>
        </w:tc>
        <w:tc>
          <w:tcPr>
            <w:tcW w:w="357" w:type="pct"/>
            <w:shd w:val="pct25" w:color="auto" w:fill="auto"/>
            <w:vAlign w:val="center"/>
          </w:tcPr>
          <w:p w14:paraId="615C8D1E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Tamanho Fonte</w:t>
            </w:r>
          </w:p>
        </w:tc>
        <w:tc>
          <w:tcPr>
            <w:tcW w:w="255" w:type="pct"/>
            <w:shd w:val="pct25" w:color="auto" w:fill="auto"/>
            <w:vAlign w:val="center"/>
          </w:tcPr>
          <w:p w14:paraId="369EA73E" w14:textId="77777777" w:rsidR="00CE1DE1" w:rsidRPr="00787F9E" w:rsidRDefault="00CE1DE1" w:rsidP="00DB3ED2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Estilo Fonte</w:t>
            </w:r>
          </w:p>
        </w:tc>
      </w:tr>
      <w:tr w:rsidR="00CE1DE1" w:rsidRPr="00787F9E" w14:paraId="761764E6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57E139E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</w:t>
            </w:r>
          </w:p>
        </w:tc>
        <w:tc>
          <w:tcPr>
            <w:tcW w:w="764" w:type="pct"/>
            <w:vAlign w:val="center"/>
          </w:tcPr>
          <w:p w14:paraId="7676A67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1</w:t>
            </w:r>
          </w:p>
        </w:tc>
        <w:tc>
          <w:tcPr>
            <w:tcW w:w="1837" w:type="pct"/>
            <w:vAlign w:val="center"/>
          </w:tcPr>
          <w:p w14:paraId="40DDC7E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SAC:</w:t>
            </w:r>
          </w:p>
        </w:tc>
        <w:tc>
          <w:tcPr>
            <w:tcW w:w="510" w:type="pct"/>
            <w:vAlign w:val="center"/>
          </w:tcPr>
          <w:p w14:paraId="174AAF4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 xml:space="preserve">Centralizado </w:t>
            </w:r>
          </w:p>
        </w:tc>
        <w:tc>
          <w:tcPr>
            <w:tcW w:w="510" w:type="pct"/>
            <w:vAlign w:val="center"/>
          </w:tcPr>
          <w:p w14:paraId="2732FFC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6A8B259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772F24A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669EA12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6E98C70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6C69ABAF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7A86CF5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2</w:t>
            </w:r>
          </w:p>
        </w:tc>
        <w:tc>
          <w:tcPr>
            <w:tcW w:w="764" w:type="pct"/>
            <w:vAlign w:val="center"/>
          </w:tcPr>
          <w:p w14:paraId="20CD9D0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1</w:t>
            </w:r>
          </w:p>
        </w:tc>
        <w:tc>
          <w:tcPr>
            <w:tcW w:w="1837" w:type="pct"/>
            <w:vAlign w:val="center"/>
          </w:tcPr>
          <w:p w14:paraId="0B0D7CE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0800 727 2765</w:t>
            </w:r>
          </w:p>
        </w:tc>
        <w:tc>
          <w:tcPr>
            <w:tcW w:w="510" w:type="pct"/>
            <w:vAlign w:val="center"/>
          </w:tcPr>
          <w:p w14:paraId="1F7D19E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D56D1E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26BEC2B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7F3FAFE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94B31B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64BE1CF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4F32BD8F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2CEC39C2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3</w:t>
            </w:r>
          </w:p>
        </w:tc>
        <w:tc>
          <w:tcPr>
            <w:tcW w:w="764" w:type="pct"/>
            <w:vAlign w:val="center"/>
          </w:tcPr>
          <w:p w14:paraId="7D70919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2</w:t>
            </w:r>
          </w:p>
        </w:tc>
        <w:tc>
          <w:tcPr>
            <w:tcW w:w="1837" w:type="pct"/>
            <w:vAlign w:val="center"/>
          </w:tcPr>
          <w:p w14:paraId="628DCD4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(informação, reclamação e cancelamento)</w:t>
            </w:r>
          </w:p>
        </w:tc>
        <w:tc>
          <w:tcPr>
            <w:tcW w:w="510" w:type="pct"/>
            <w:vAlign w:val="center"/>
          </w:tcPr>
          <w:p w14:paraId="7508256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490DF9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4DEED7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0749A66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F80CC8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7B322E9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175A13C2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689EFB4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4</w:t>
            </w:r>
          </w:p>
        </w:tc>
        <w:tc>
          <w:tcPr>
            <w:tcW w:w="764" w:type="pct"/>
            <w:vAlign w:val="center"/>
          </w:tcPr>
          <w:p w14:paraId="361AB4F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1</w:t>
            </w:r>
          </w:p>
        </w:tc>
        <w:tc>
          <w:tcPr>
            <w:tcW w:w="1837" w:type="pct"/>
            <w:vAlign w:val="center"/>
          </w:tcPr>
          <w:p w14:paraId="399CA62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499F9BE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B2DF14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C8DCEE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6747C19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6DAD54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54352F0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1EFBB36A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75B4C8B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5</w:t>
            </w:r>
          </w:p>
        </w:tc>
        <w:tc>
          <w:tcPr>
            <w:tcW w:w="764" w:type="pct"/>
            <w:vAlign w:val="center"/>
          </w:tcPr>
          <w:p w14:paraId="33864E5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2</w:t>
            </w:r>
          </w:p>
        </w:tc>
        <w:tc>
          <w:tcPr>
            <w:tcW w:w="1837" w:type="pct"/>
            <w:vAlign w:val="center"/>
          </w:tcPr>
          <w:p w14:paraId="4277F1F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0800 727 8736</w:t>
            </w:r>
          </w:p>
        </w:tc>
        <w:tc>
          <w:tcPr>
            <w:tcW w:w="510" w:type="pct"/>
            <w:vAlign w:val="center"/>
          </w:tcPr>
          <w:p w14:paraId="0E8A577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6C4A35B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5FA8962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27757CE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6145469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39B2E4A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0C7C4083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391EB8E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764" w:type="pct"/>
            <w:vAlign w:val="center"/>
          </w:tcPr>
          <w:p w14:paraId="6AA970F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3</w:t>
            </w:r>
          </w:p>
        </w:tc>
        <w:tc>
          <w:tcPr>
            <w:tcW w:w="1837" w:type="pct"/>
            <w:vAlign w:val="center"/>
          </w:tcPr>
          <w:p w14:paraId="016023F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(atendimento exclusivo para pessoas com deficiência auditiva)</w:t>
            </w:r>
          </w:p>
        </w:tc>
        <w:tc>
          <w:tcPr>
            <w:tcW w:w="510" w:type="pct"/>
            <w:vAlign w:val="center"/>
          </w:tcPr>
          <w:p w14:paraId="6050082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955A91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6643E1D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53CE2A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1BD10FA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3E52E08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103C1A64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15C38E2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7</w:t>
            </w:r>
          </w:p>
        </w:tc>
        <w:tc>
          <w:tcPr>
            <w:tcW w:w="764" w:type="pct"/>
            <w:vAlign w:val="center"/>
          </w:tcPr>
          <w:p w14:paraId="0A320AC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2</w:t>
            </w:r>
          </w:p>
        </w:tc>
        <w:tc>
          <w:tcPr>
            <w:tcW w:w="1837" w:type="pct"/>
            <w:vAlign w:val="center"/>
          </w:tcPr>
          <w:p w14:paraId="3CD3164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090A9A4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6CD72A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42B3665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776A58D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5DF419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20E51AA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01A71E90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6CCD17C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8</w:t>
            </w:r>
          </w:p>
        </w:tc>
        <w:tc>
          <w:tcPr>
            <w:tcW w:w="764" w:type="pct"/>
            <w:vAlign w:val="center"/>
          </w:tcPr>
          <w:p w14:paraId="13157ED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4</w:t>
            </w:r>
          </w:p>
        </w:tc>
        <w:tc>
          <w:tcPr>
            <w:tcW w:w="1837" w:type="pct"/>
            <w:vAlign w:val="center"/>
          </w:tcPr>
          <w:p w14:paraId="3AAFC04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Solicitação de serviços/sinistro:</w:t>
            </w:r>
          </w:p>
        </w:tc>
        <w:tc>
          <w:tcPr>
            <w:tcW w:w="510" w:type="pct"/>
            <w:vAlign w:val="center"/>
          </w:tcPr>
          <w:p w14:paraId="036FD97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4F60E6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1E94834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427C20A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EFE019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61908E1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4C83E846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034C1B8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9</w:t>
            </w:r>
          </w:p>
        </w:tc>
        <w:tc>
          <w:tcPr>
            <w:tcW w:w="764" w:type="pct"/>
            <w:vAlign w:val="center"/>
          </w:tcPr>
          <w:p w14:paraId="19C80F9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3</w:t>
            </w:r>
          </w:p>
        </w:tc>
        <w:tc>
          <w:tcPr>
            <w:tcW w:w="1837" w:type="pct"/>
            <w:vAlign w:val="center"/>
          </w:tcPr>
          <w:p w14:paraId="2B0BC0A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3365-3110</w:t>
            </w:r>
          </w:p>
        </w:tc>
        <w:tc>
          <w:tcPr>
            <w:tcW w:w="510" w:type="pct"/>
            <w:vAlign w:val="center"/>
          </w:tcPr>
          <w:p w14:paraId="7CEAA43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0AAB67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40280692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A90E01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02F2808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2C3A1D5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316DA304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7B729E3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10</w:t>
            </w:r>
          </w:p>
        </w:tc>
        <w:tc>
          <w:tcPr>
            <w:tcW w:w="764" w:type="pct"/>
            <w:vAlign w:val="center"/>
          </w:tcPr>
          <w:p w14:paraId="772CAD8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5</w:t>
            </w:r>
          </w:p>
        </w:tc>
        <w:tc>
          <w:tcPr>
            <w:tcW w:w="1837" w:type="pct"/>
            <w:vAlign w:val="center"/>
          </w:tcPr>
          <w:p w14:paraId="080AC09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(Gde. São Paulo)</w:t>
            </w:r>
          </w:p>
        </w:tc>
        <w:tc>
          <w:tcPr>
            <w:tcW w:w="510" w:type="pct"/>
            <w:vAlign w:val="center"/>
          </w:tcPr>
          <w:p w14:paraId="1F8ADD3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D5431B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1204D51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E6F740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74C2EB82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74D1D88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5AC066B2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5613ABC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11</w:t>
            </w:r>
          </w:p>
        </w:tc>
        <w:tc>
          <w:tcPr>
            <w:tcW w:w="764" w:type="pct"/>
            <w:vAlign w:val="center"/>
          </w:tcPr>
          <w:p w14:paraId="4BB24E5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3</w:t>
            </w:r>
          </w:p>
        </w:tc>
        <w:tc>
          <w:tcPr>
            <w:tcW w:w="1837" w:type="pct"/>
            <w:vAlign w:val="center"/>
          </w:tcPr>
          <w:p w14:paraId="1273E69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03616B2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B57564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096EA9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68B19CA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00D3CD1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586FF96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6BEC64DB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2230A46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12</w:t>
            </w:r>
          </w:p>
        </w:tc>
        <w:tc>
          <w:tcPr>
            <w:tcW w:w="764" w:type="pct"/>
            <w:vAlign w:val="center"/>
          </w:tcPr>
          <w:p w14:paraId="3F1F4F1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4</w:t>
            </w:r>
          </w:p>
        </w:tc>
        <w:tc>
          <w:tcPr>
            <w:tcW w:w="1837" w:type="pct"/>
            <w:vAlign w:val="center"/>
          </w:tcPr>
          <w:p w14:paraId="2F2B13F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0800 727 8118</w:t>
            </w:r>
          </w:p>
        </w:tc>
        <w:tc>
          <w:tcPr>
            <w:tcW w:w="510" w:type="pct"/>
            <w:vAlign w:val="center"/>
          </w:tcPr>
          <w:p w14:paraId="22AA551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B8FCD3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6C1949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B6E79BD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38411E6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3539227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63372A72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66E60AC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lastRenderedPageBreak/>
              <w:t>13</w:t>
            </w:r>
          </w:p>
        </w:tc>
        <w:tc>
          <w:tcPr>
            <w:tcW w:w="764" w:type="pct"/>
            <w:vAlign w:val="center"/>
          </w:tcPr>
          <w:p w14:paraId="2238AA2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6</w:t>
            </w:r>
          </w:p>
        </w:tc>
        <w:tc>
          <w:tcPr>
            <w:tcW w:w="1837" w:type="pct"/>
            <w:vAlign w:val="center"/>
          </w:tcPr>
          <w:p w14:paraId="72E4213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(Demais Localidades)</w:t>
            </w:r>
          </w:p>
        </w:tc>
        <w:tc>
          <w:tcPr>
            <w:tcW w:w="510" w:type="pct"/>
            <w:vAlign w:val="center"/>
          </w:tcPr>
          <w:p w14:paraId="34DAF14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E680B5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0887BF7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AC89D7B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5D4E577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217D6923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787F9E" w14:paraId="7FE3AB82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5664433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14</w:t>
            </w:r>
          </w:p>
        </w:tc>
        <w:tc>
          <w:tcPr>
            <w:tcW w:w="764" w:type="pct"/>
            <w:vAlign w:val="center"/>
          </w:tcPr>
          <w:p w14:paraId="5F743D3F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7</w:t>
            </w:r>
          </w:p>
        </w:tc>
        <w:tc>
          <w:tcPr>
            <w:tcW w:w="1837" w:type="pct"/>
            <w:vAlign w:val="center"/>
          </w:tcPr>
          <w:p w14:paraId="095E7BA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Ouvidoria:</w:t>
            </w:r>
          </w:p>
        </w:tc>
        <w:tc>
          <w:tcPr>
            <w:tcW w:w="510" w:type="pct"/>
            <w:vAlign w:val="center"/>
          </w:tcPr>
          <w:p w14:paraId="08BB2A8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F5B945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475603B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49D9CCA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38D644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224D05C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49AFAF1E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5C37A2F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15</w:t>
            </w:r>
          </w:p>
        </w:tc>
        <w:tc>
          <w:tcPr>
            <w:tcW w:w="764" w:type="pct"/>
            <w:vAlign w:val="center"/>
          </w:tcPr>
          <w:p w14:paraId="5D73F0F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5</w:t>
            </w:r>
          </w:p>
        </w:tc>
        <w:tc>
          <w:tcPr>
            <w:tcW w:w="1837" w:type="pct"/>
            <w:vAlign w:val="center"/>
          </w:tcPr>
          <w:p w14:paraId="43F00AA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0800 727 1184</w:t>
            </w:r>
          </w:p>
        </w:tc>
        <w:tc>
          <w:tcPr>
            <w:tcW w:w="510" w:type="pct"/>
            <w:vAlign w:val="center"/>
          </w:tcPr>
          <w:p w14:paraId="6AD550C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487DCC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3B2D57B2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558A113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CC45F9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049455E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CE1DE1" w:rsidRPr="00787F9E" w14:paraId="785C5F6C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73DE00F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16</w:t>
            </w:r>
          </w:p>
        </w:tc>
        <w:tc>
          <w:tcPr>
            <w:tcW w:w="764" w:type="pct"/>
            <w:vAlign w:val="center"/>
          </w:tcPr>
          <w:p w14:paraId="26D6FEB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8</w:t>
            </w:r>
          </w:p>
        </w:tc>
        <w:tc>
          <w:tcPr>
            <w:tcW w:w="1837" w:type="pct"/>
            <w:vAlign w:val="center"/>
          </w:tcPr>
          <w:p w14:paraId="20F73C67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Site:</w:t>
            </w:r>
          </w:p>
        </w:tc>
        <w:tc>
          <w:tcPr>
            <w:tcW w:w="510" w:type="pct"/>
            <w:vAlign w:val="center"/>
          </w:tcPr>
          <w:p w14:paraId="47D5078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28F4E50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EBC45B4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77CAE0C8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3D1E430E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4CFF473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E1DE1" w:rsidRPr="00603961" w14:paraId="7C3CD6FB" w14:textId="77777777" w:rsidTr="00DB3ED2">
        <w:trPr>
          <w:cantSplit/>
          <w:trHeight w:val="301"/>
        </w:trPr>
        <w:tc>
          <w:tcPr>
            <w:tcW w:w="205" w:type="pct"/>
            <w:vAlign w:val="center"/>
          </w:tcPr>
          <w:p w14:paraId="0AC5ACE5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17</w:t>
            </w:r>
          </w:p>
        </w:tc>
        <w:tc>
          <w:tcPr>
            <w:tcW w:w="764" w:type="pct"/>
            <w:vAlign w:val="center"/>
          </w:tcPr>
          <w:p w14:paraId="5C868E0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9</w:t>
            </w:r>
          </w:p>
        </w:tc>
        <w:tc>
          <w:tcPr>
            <w:tcW w:w="1837" w:type="pct"/>
            <w:vAlign w:val="center"/>
          </w:tcPr>
          <w:p w14:paraId="31029AC6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www.portoseguro.com.br</w:t>
            </w:r>
          </w:p>
        </w:tc>
        <w:tc>
          <w:tcPr>
            <w:tcW w:w="510" w:type="pct"/>
            <w:vAlign w:val="center"/>
          </w:tcPr>
          <w:p w14:paraId="4BF872A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5541B09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69DE6FC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56" w:type="pct"/>
            <w:vAlign w:val="center"/>
          </w:tcPr>
          <w:p w14:paraId="02B32CAA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EC52471" w14:textId="77777777" w:rsidR="00CE1DE1" w:rsidRPr="00787F9E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5C13BCBF" w14:textId="77777777" w:rsidR="00CE1DE1" w:rsidRDefault="00CE1DE1" w:rsidP="00DB3ED2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</w:tbl>
    <w:p w14:paraId="009AFB51" w14:textId="77777777" w:rsidR="00CE1DE1" w:rsidRDefault="00CE1DE1" w:rsidP="00EE4C98"/>
    <w:p w14:paraId="27E9BA2E" w14:textId="77777777" w:rsidR="00324F6C" w:rsidRPr="00EE4C98" w:rsidRDefault="00324F6C" w:rsidP="00EE4C98"/>
    <w:p w14:paraId="070183A9" w14:textId="617BB747" w:rsidR="00A15BAC" w:rsidRPr="00A433A7" w:rsidRDefault="00A15BAC" w:rsidP="00A15BAC">
      <w:pPr>
        <w:pStyle w:val="Heading2"/>
      </w:pPr>
      <w:bookmarkStart w:id="16" w:name="_Toc431375313"/>
      <w:r w:rsidRPr="00A433A7">
        <w:t>C</w:t>
      </w:r>
      <w:r w:rsidR="005A5E8E" w:rsidRPr="00A433A7">
        <w:t>ontrole, Ação</w:t>
      </w:r>
      <w:r w:rsidR="00A433A7">
        <w:t xml:space="preserve"> e </w:t>
      </w:r>
      <w:r w:rsidR="005A5E8E" w:rsidRPr="00A433A7">
        <w:t>Resposta</w:t>
      </w:r>
      <w:bookmarkEnd w:id="16"/>
    </w:p>
    <w:p w14:paraId="2B6B646D" w14:textId="2F4F514B" w:rsidR="00C95964" w:rsidRPr="005D2A80" w:rsidRDefault="00C95964" w:rsidP="00C95964">
      <w:pPr>
        <w:pStyle w:val="ListParagraph"/>
        <w:numPr>
          <w:ilvl w:val="0"/>
          <w:numId w:val="16"/>
        </w:numPr>
        <w:rPr>
          <w:rFonts w:ascii="Arial" w:hAnsi="Arial"/>
          <w:sz w:val="22"/>
          <w:lang w:val="pt-PT"/>
        </w:rPr>
      </w:pPr>
      <w:r w:rsidRPr="005D2A80">
        <w:rPr>
          <w:rFonts w:ascii="Arial" w:hAnsi="Arial"/>
          <w:sz w:val="22"/>
          <w:u w:val="single"/>
          <w:lang w:val="pt-PT"/>
        </w:rPr>
        <w:t>Regra para sequência da seção Objeto do Seguro:</w:t>
      </w:r>
    </w:p>
    <w:p w14:paraId="51F874C0" w14:textId="10EE684A" w:rsidR="00C95964" w:rsidRPr="005D2A80" w:rsidRDefault="00C95964" w:rsidP="00C95964">
      <w:pPr>
        <w:rPr>
          <w:lang w:val="pt-PT"/>
        </w:rPr>
      </w:pPr>
      <w:r w:rsidRPr="005D2A8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0D02D3B" wp14:editId="12E16C95">
                <wp:simplePos x="0" y="0"/>
                <wp:positionH relativeFrom="margin">
                  <wp:posOffset>2531110</wp:posOffset>
                </wp:positionH>
                <wp:positionV relativeFrom="paragraph">
                  <wp:posOffset>23495</wp:posOffset>
                </wp:positionV>
                <wp:extent cx="447675" cy="333375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DF94" w14:textId="77777777" w:rsidR="00F317ED" w:rsidRPr="008543AA" w:rsidRDefault="00F317ED" w:rsidP="00C95964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02D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left:0;text-align:left;margin-left:199.3pt;margin-top:1.85pt;width:35.25pt;height:26.2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" filled="f" stroked="f">
                <v:textbox>
                  <w:txbxContent>
                    <w:p w14:paraId="4D8EDF94" w14:textId="77777777" w:rsidR="00F317ED" w:rsidRPr="008543AA" w:rsidRDefault="00F317ED" w:rsidP="00C95964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>
                        <w:rPr>
                          <w:color w:val="FF0000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2A8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57D53F" wp14:editId="0039AC9E">
                <wp:simplePos x="0" y="0"/>
                <wp:positionH relativeFrom="column">
                  <wp:posOffset>2409190</wp:posOffset>
                </wp:positionH>
                <wp:positionV relativeFrom="paragraph">
                  <wp:posOffset>67945</wp:posOffset>
                </wp:positionV>
                <wp:extent cx="0" cy="324000"/>
                <wp:effectExtent l="0" t="66675" r="9525" b="10477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28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189.7pt;margin-top:5.35pt;width:0;height:25.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" strokecolor="red">
                <v:stroke endarrow="block"/>
              </v:shape>
            </w:pict>
          </mc:Fallback>
        </mc:AlternateContent>
      </w:r>
      <w:r w:rsidRPr="005D2A80">
        <w:rPr>
          <w:noProof/>
        </w:rPr>
        <w:drawing>
          <wp:anchor distT="0" distB="0" distL="114300" distR="114300" simplePos="0" relativeHeight="251702272" behindDoc="0" locked="0" layoutInCell="1" allowOverlap="1" wp14:anchorId="79B9E51B" wp14:editId="5A488E5E">
            <wp:simplePos x="0" y="0"/>
            <wp:positionH relativeFrom="column">
              <wp:posOffset>561975</wp:posOffset>
            </wp:positionH>
            <wp:positionV relativeFrom="paragraph">
              <wp:posOffset>121920</wp:posOffset>
            </wp:positionV>
            <wp:extent cx="1714500" cy="219075"/>
            <wp:effectExtent l="0" t="0" r="0" b="952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2A80">
        <w:rPr>
          <w:noProof/>
        </w:rPr>
        <w:t xml:space="preserve"> </w:t>
      </w:r>
    </w:p>
    <w:p w14:paraId="43A3CAB5" w14:textId="26F1D4D0" w:rsidR="00C95964" w:rsidRPr="005D2A80" w:rsidRDefault="00C95964" w:rsidP="00C95964">
      <w:pPr>
        <w:rPr>
          <w:lang w:val="pt-PT"/>
        </w:rPr>
      </w:pPr>
      <w:r w:rsidRPr="005D2A8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E7B2C" wp14:editId="5876C7FF">
                <wp:simplePos x="0" y="0"/>
                <wp:positionH relativeFrom="column">
                  <wp:posOffset>1905000</wp:posOffset>
                </wp:positionH>
                <wp:positionV relativeFrom="paragraph">
                  <wp:posOffset>27940</wp:posOffset>
                </wp:positionV>
                <wp:extent cx="0" cy="323850"/>
                <wp:effectExtent l="76200" t="0" r="76200" b="571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91AB" id="Straight Arrow Connector 232" o:spid="_x0000_s1026" type="#_x0000_t32" style="position:absolute;margin-left:150pt;margin-top:2.2pt;width:0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" strokecolor="red">
                <v:stroke endarrow="block"/>
              </v:shape>
            </w:pict>
          </mc:Fallback>
        </mc:AlternateContent>
      </w:r>
    </w:p>
    <w:p w14:paraId="5F7A536B" w14:textId="77777777" w:rsidR="00C95964" w:rsidRPr="005D2A80" w:rsidRDefault="00C95964" w:rsidP="00C95964">
      <w:pPr>
        <w:rPr>
          <w:lang w:val="pt-PT"/>
        </w:rPr>
      </w:pPr>
      <w:r w:rsidRPr="005D2A80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4058999" wp14:editId="040CAAC4">
                <wp:simplePos x="0" y="0"/>
                <wp:positionH relativeFrom="margin">
                  <wp:posOffset>1781175</wp:posOffset>
                </wp:positionH>
                <wp:positionV relativeFrom="paragraph">
                  <wp:posOffset>3175</wp:posOffset>
                </wp:positionV>
                <wp:extent cx="447675" cy="3333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B1AC8" w14:textId="77777777" w:rsidR="00F317ED" w:rsidRPr="008543AA" w:rsidRDefault="00F317ED" w:rsidP="00C95964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 w:rsidRPr="008543AA"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8999" id="_x0000_s1035" type="#_x0000_t202" style="position:absolute;left:0;text-align:left;margin-left:140.25pt;margin-top:.25pt;width:35.25pt;height:2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" filled="f" stroked="f">
                <v:textbox>
                  <w:txbxContent>
                    <w:p w14:paraId="699B1AC8" w14:textId="77777777" w:rsidR="00F317ED" w:rsidRPr="008543AA" w:rsidRDefault="00F317ED" w:rsidP="00C95964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 w:rsidRPr="008543AA">
                        <w:rPr>
                          <w:color w:val="FF0000"/>
                          <w:szCs w:val="1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99E50C" w14:textId="72DF152C" w:rsidR="00C95964" w:rsidRPr="005D2A80" w:rsidRDefault="00C95964" w:rsidP="00C95964">
      <w:pPr>
        <w:rPr>
          <w:lang w:val="pt-PT"/>
        </w:rPr>
      </w:pPr>
      <w:r w:rsidRPr="005D2A80">
        <w:rPr>
          <w:lang w:val="pt-PT"/>
        </w:rPr>
        <w:t xml:space="preserve">                                            </w:t>
      </w:r>
    </w:p>
    <w:tbl>
      <w:tblPr>
        <w:tblW w:w="533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4"/>
        <w:gridCol w:w="1679"/>
        <w:gridCol w:w="3807"/>
        <w:gridCol w:w="1414"/>
        <w:gridCol w:w="1417"/>
        <w:gridCol w:w="1560"/>
        <w:gridCol w:w="1286"/>
        <w:gridCol w:w="1134"/>
        <w:gridCol w:w="1134"/>
        <w:gridCol w:w="839"/>
      </w:tblGrid>
      <w:tr w:rsidR="00C95964" w:rsidRPr="005D2A80" w14:paraId="4E5F83C7" w14:textId="77777777" w:rsidTr="00F317ED">
        <w:trPr>
          <w:cantSplit/>
          <w:trHeight w:val="327"/>
          <w:tblHeader/>
        </w:trPr>
        <w:tc>
          <w:tcPr>
            <w:tcW w:w="206" w:type="pct"/>
            <w:shd w:val="pct25" w:color="auto" w:fill="auto"/>
            <w:vAlign w:val="center"/>
          </w:tcPr>
          <w:p w14:paraId="1BF4C8D1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lastRenderedPageBreak/>
              <w:t>ID</w:t>
            </w:r>
          </w:p>
        </w:tc>
        <w:tc>
          <w:tcPr>
            <w:tcW w:w="564" w:type="pct"/>
            <w:shd w:val="pct25" w:color="auto" w:fill="auto"/>
            <w:vAlign w:val="center"/>
          </w:tcPr>
          <w:p w14:paraId="18C8AA08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 xml:space="preserve">Campo </w:t>
            </w:r>
          </w:p>
        </w:tc>
        <w:tc>
          <w:tcPr>
            <w:tcW w:w="1279" w:type="pct"/>
            <w:shd w:val="pct25" w:color="auto" w:fill="auto"/>
            <w:vAlign w:val="center"/>
          </w:tcPr>
          <w:p w14:paraId="652FBFE8" w14:textId="60325DF1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475" w:type="pct"/>
            <w:shd w:val="pct25" w:color="auto" w:fill="auto"/>
            <w:vAlign w:val="center"/>
          </w:tcPr>
          <w:p w14:paraId="73E220AA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476" w:type="pct"/>
            <w:shd w:val="pct25" w:color="auto" w:fill="auto"/>
            <w:vAlign w:val="center"/>
          </w:tcPr>
          <w:p w14:paraId="450BFD7D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Posicionamento Campo</w:t>
            </w:r>
          </w:p>
        </w:tc>
        <w:tc>
          <w:tcPr>
            <w:tcW w:w="524" w:type="pct"/>
            <w:shd w:val="pct25" w:color="auto" w:fill="auto"/>
          </w:tcPr>
          <w:p w14:paraId="78087541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Comportamento / Formatação Campo</w:t>
            </w:r>
          </w:p>
        </w:tc>
        <w:tc>
          <w:tcPr>
            <w:tcW w:w="432" w:type="pct"/>
            <w:shd w:val="pct25" w:color="auto" w:fill="auto"/>
            <w:vAlign w:val="center"/>
          </w:tcPr>
          <w:p w14:paraId="77873E70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1A734A66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53F9DA55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82" w:type="pct"/>
            <w:shd w:val="pct25" w:color="auto" w:fill="auto"/>
            <w:vAlign w:val="center"/>
          </w:tcPr>
          <w:p w14:paraId="3339E052" w14:textId="77777777" w:rsidR="00C95964" w:rsidRPr="005D2A80" w:rsidRDefault="00C95964" w:rsidP="00F317E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D2A80"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C95964" w:rsidRPr="005D2A80" w14:paraId="3AAE8A68" w14:textId="77777777" w:rsidTr="00F317ED">
        <w:trPr>
          <w:cantSplit/>
          <w:trHeight w:val="301"/>
        </w:trPr>
        <w:tc>
          <w:tcPr>
            <w:tcW w:w="206" w:type="pct"/>
            <w:vAlign w:val="center"/>
          </w:tcPr>
          <w:p w14:paraId="414F48E7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564" w:type="pct"/>
            <w:vAlign w:val="center"/>
          </w:tcPr>
          <w:p w14:paraId="19AC9711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numero item versao orcamento</w:t>
            </w:r>
          </w:p>
        </w:tc>
        <w:tc>
          <w:tcPr>
            <w:tcW w:w="1279" w:type="pct"/>
            <w:vAlign w:val="center"/>
          </w:tcPr>
          <w:p w14:paraId="0D2C3627" w14:textId="1014A81C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Número item versao orcamento do objeto em questão</w:t>
            </w:r>
          </w:p>
        </w:tc>
        <w:tc>
          <w:tcPr>
            <w:tcW w:w="475" w:type="pct"/>
            <w:vAlign w:val="center"/>
          </w:tcPr>
          <w:p w14:paraId="74263AE0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476" w:type="pct"/>
            <w:vAlign w:val="center"/>
          </w:tcPr>
          <w:p w14:paraId="79AD92DD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12E83348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432" w:type="pct"/>
            <w:vAlign w:val="center"/>
          </w:tcPr>
          <w:p w14:paraId="71040288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Open Sans Light</w:t>
            </w:r>
          </w:p>
        </w:tc>
        <w:tc>
          <w:tcPr>
            <w:tcW w:w="381" w:type="pct"/>
            <w:vAlign w:val="center"/>
          </w:tcPr>
          <w:p w14:paraId="41E21025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#272727</w:t>
            </w:r>
          </w:p>
        </w:tc>
        <w:tc>
          <w:tcPr>
            <w:tcW w:w="381" w:type="pct"/>
            <w:vAlign w:val="center"/>
          </w:tcPr>
          <w:p w14:paraId="18923548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10,5</w:t>
            </w:r>
          </w:p>
        </w:tc>
        <w:tc>
          <w:tcPr>
            <w:tcW w:w="282" w:type="pct"/>
            <w:vAlign w:val="center"/>
          </w:tcPr>
          <w:p w14:paraId="3C12DCD4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</w:t>
            </w:r>
          </w:p>
        </w:tc>
      </w:tr>
      <w:tr w:rsidR="00C95964" w14:paraId="6AE51128" w14:textId="77777777" w:rsidTr="00F317ED">
        <w:trPr>
          <w:cantSplit/>
          <w:trHeight w:val="301"/>
        </w:trPr>
        <w:tc>
          <w:tcPr>
            <w:tcW w:w="206" w:type="pct"/>
            <w:vAlign w:val="center"/>
          </w:tcPr>
          <w:p w14:paraId="55008601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564" w:type="pct"/>
            <w:vAlign w:val="center"/>
          </w:tcPr>
          <w:p w14:paraId="1021C67B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numero item versao orcamento</w:t>
            </w:r>
          </w:p>
        </w:tc>
        <w:tc>
          <w:tcPr>
            <w:tcW w:w="1279" w:type="pct"/>
          </w:tcPr>
          <w:p w14:paraId="7AC828A8" w14:textId="3E3A3595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Utilizar o maior numero item versao orcamento existente no documento</w:t>
            </w:r>
          </w:p>
        </w:tc>
        <w:tc>
          <w:tcPr>
            <w:tcW w:w="475" w:type="pct"/>
            <w:vAlign w:val="center"/>
          </w:tcPr>
          <w:p w14:paraId="6BCCBC46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476" w:type="pct"/>
            <w:vAlign w:val="center"/>
          </w:tcPr>
          <w:p w14:paraId="285FC464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7CFDE6A6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432" w:type="pct"/>
            <w:vAlign w:val="center"/>
          </w:tcPr>
          <w:p w14:paraId="33866298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Open Sans Light</w:t>
            </w:r>
          </w:p>
        </w:tc>
        <w:tc>
          <w:tcPr>
            <w:tcW w:w="381" w:type="pct"/>
            <w:vAlign w:val="center"/>
          </w:tcPr>
          <w:p w14:paraId="45813776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#272727</w:t>
            </w:r>
          </w:p>
        </w:tc>
        <w:tc>
          <w:tcPr>
            <w:tcW w:w="381" w:type="pct"/>
            <w:vAlign w:val="center"/>
          </w:tcPr>
          <w:p w14:paraId="09398655" w14:textId="77777777" w:rsidR="00C95964" w:rsidRPr="005D2A80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10,5</w:t>
            </w:r>
          </w:p>
        </w:tc>
        <w:tc>
          <w:tcPr>
            <w:tcW w:w="282" w:type="pct"/>
            <w:vAlign w:val="center"/>
          </w:tcPr>
          <w:p w14:paraId="7EE323E5" w14:textId="77777777" w:rsidR="00C95964" w:rsidRDefault="00C95964" w:rsidP="00F317E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D2A80">
              <w:rPr>
                <w:rFonts w:cs="Arial"/>
                <w:iCs/>
                <w:sz w:val="16"/>
                <w:szCs w:val="16"/>
              </w:rPr>
              <w:t>N</w:t>
            </w:r>
          </w:p>
        </w:tc>
      </w:tr>
    </w:tbl>
    <w:p w14:paraId="070183CB" w14:textId="77777777" w:rsidR="00540DDA" w:rsidRDefault="00540DDA" w:rsidP="00540DDA">
      <w:pPr>
        <w:pStyle w:val="BodyText"/>
        <w:ind w:left="720"/>
        <w:rPr>
          <w:rFonts w:cs="Arial"/>
          <w:bCs/>
          <w:i/>
          <w:color w:val="548DD4"/>
          <w:sz w:val="20"/>
          <w:lang w:val="pt-PT"/>
        </w:rPr>
      </w:pPr>
    </w:p>
    <w:p w14:paraId="070183CC" w14:textId="77777777" w:rsidR="00A15BAC" w:rsidRDefault="00E36BB5" w:rsidP="00E36BB5">
      <w:pPr>
        <w:pStyle w:val="Heading2"/>
      </w:pPr>
      <w:bookmarkStart w:id="17" w:name="_Mensagens_de_Erro"/>
      <w:bookmarkStart w:id="18" w:name="_Toc431375314"/>
      <w:bookmarkEnd w:id="17"/>
      <w:r>
        <w:t>Mensagens de Erro</w:t>
      </w:r>
      <w:bookmarkEnd w:id="18"/>
    </w:p>
    <w:p w14:paraId="070183CD" w14:textId="77777777" w:rsidR="00E36BB5" w:rsidRDefault="00540DDA" w:rsidP="00540DDA">
      <w:pPr>
        <w:rPr>
          <w:lang w:val="pt-PT"/>
        </w:rPr>
      </w:pPr>
      <w:r>
        <w:rPr>
          <w:lang w:val="pt-PT"/>
        </w:rPr>
        <w:t>Especificaç</w:t>
      </w:r>
      <w:r w:rsidR="00BB705E">
        <w:rPr>
          <w:lang w:val="pt-PT"/>
        </w:rPr>
        <w:t>ão das messagens de erro</w:t>
      </w:r>
      <w:r>
        <w:rPr>
          <w:lang w:val="pt-PT"/>
        </w:rPr>
        <w:t xml:space="preserve"> que serão exibidas na tela para o usuário</w:t>
      </w:r>
      <w:r w:rsidR="00206869">
        <w:rPr>
          <w:lang w:val="pt-PT"/>
        </w:rPr>
        <w:t>:</w:t>
      </w:r>
    </w:p>
    <w:p w14:paraId="1819BF85" w14:textId="49FDB373" w:rsidR="00A13EF7" w:rsidRDefault="006A438E" w:rsidP="006A438E">
      <w:r>
        <w:rPr>
          <w:lang w:val="pt-PT"/>
        </w:rPr>
        <w:t>N/A</w:t>
      </w:r>
    </w:p>
    <w:p w14:paraId="2ED50C49" w14:textId="77777777" w:rsidR="00A13EF7" w:rsidRDefault="00A13EF7" w:rsidP="006A438E"/>
    <w:p w14:paraId="070183DC" w14:textId="77777777" w:rsidR="00AE03B0" w:rsidRDefault="00AE03B0" w:rsidP="00AE03B0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9" w:name="_Toc431375315"/>
      <w:r>
        <w:rPr>
          <w:sz w:val="24"/>
          <w:szCs w:val="24"/>
        </w:rPr>
        <w:t>Regras para preenchimento</w:t>
      </w:r>
      <w:bookmarkEnd w:id="11"/>
      <w:bookmarkEnd w:id="12"/>
      <w:bookmarkEnd w:id="19"/>
    </w:p>
    <w:p w14:paraId="070183DD" w14:textId="77777777" w:rsidR="00866176" w:rsidRDefault="00866176" w:rsidP="00866176"/>
    <w:tbl>
      <w:tblPr>
        <w:tblW w:w="1368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80"/>
      </w:tblGrid>
      <w:tr w:rsidR="00866176" w14:paraId="070183E7" w14:textId="77777777" w:rsidTr="000634EA">
        <w:trPr>
          <w:cantSplit/>
          <w:trHeight w:val="1301"/>
        </w:trPr>
        <w:tc>
          <w:tcPr>
            <w:tcW w:w="1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C9DC35A" w14:textId="38126FB3" w:rsidR="00866176" w:rsidRPr="00A13EF7" w:rsidRDefault="008D362F" w:rsidP="008517F3">
            <w:pPr>
              <w:spacing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Serviços</w:t>
            </w:r>
            <w:r w:rsidR="002671C9">
              <w:rPr>
                <w:rFonts w:cs="Arial"/>
                <w:sz w:val="16"/>
                <w:szCs w:val="16"/>
              </w:rPr>
              <w:t xml:space="preserve">: </w:t>
            </w:r>
            <w:r w:rsidR="002671C9">
              <w:rPr>
                <w:rFonts w:cs="Arial"/>
                <w:b/>
                <w:sz w:val="16"/>
                <w:szCs w:val="16"/>
              </w:rPr>
              <w:t xml:space="preserve">TAB – </w:t>
            </w:r>
            <w:r w:rsidR="002671C9">
              <w:rPr>
                <w:rFonts w:cs="Arial"/>
                <w:sz w:val="16"/>
                <w:szCs w:val="16"/>
              </w:rPr>
              <w:t xml:space="preserve">Tabela de Dados </w:t>
            </w:r>
            <w:r w:rsidR="00866176">
              <w:rPr>
                <w:rFonts w:cs="Arial"/>
                <w:sz w:val="16"/>
                <w:szCs w:val="16"/>
              </w:rPr>
              <w:t xml:space="preserve"> </w:t>
            </w:r>
          </w:p>
          <w:p w14:paraId="6B5C0CF0" w14:textId="29466E5F" w:rsidR="00776C34" w:rsidRDefault="007C4D1D" w:rsidP="008517F3">
            <w:pPr>
              <w:spacing w:line="240" w:lineRule="auto"/>
              <w:rPr>
                <w:rFonts w:cs="Arial"/>
                <w:bCs/>
                <w:sz w:val="16"/>
                <w:szCs w:val="16"/>
              </w:rPr>
            </w:pPr>
            <w:r>
              <w:rPr>
                <w:rFonts w:cs="Arial"/>
                <w:bCs/>
                <w:sz w:val="16"/>
                <w:szCs w:val="16"/>
              </w:rPr>
              <w:t>Estilo Fonte</w:t>
            </w:r>
            <w:r w:rsidR="00776C34">
              <w:rPr>
                <w:rFonts w:cs="Arial"/>
                <w:bCs/>
                <w:sz w:val="16"/>
                <w:szCs w:val="16"/>
              </w:rPr>
              <w:t xml:space="preserve">: </w:t>
            </w:r>
            <w:r w:rsidR="00776C34">
              <w:rPr>
                <w:rFonts w:cs="Arial"/>
                <w:b/>
                <w:bCs/>
                <w:sz w:val="16"/>
                <w:szCs w:val="16"/>
              </w:rPr>
              <w:t xml:space="preserve">N – </w:t>
            </w:r>
            <w:r w:rsidR="00776C34">
              <w:rPr>
                <w:rFonts w:cs="Arial"/>
                <w:bCs/>
                <w:sz w:val="16"/>
                <w:szCs w:val="16"/>
              </w:rPr>
              <w:t xml:space="preserve">Negrito, 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 w:rsidR="00A938FE">
              <w:rPr>
                <w:rFonts w:cs="Arial"/>
                <w:bCs/>
                <w:sz w:val="16"/>
                <w:szCs w:val="16"/>
              </w:rPr>
              <w:t xml:space="preserve">Itálico, 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S </w:t>
            </w:r>
            <w:r>
              <w:rPr>
                <w:rFonts w:cs="Arial"/>
                <w:b/>
                <w:bCs/>
                <w:sz w:val="16"/>
                <w:szCs w:val="16"/>
              </w:rPr>
              <w:t>–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r w:rsidR="00A938FE">
              <w:rPr>
                <w:rFonts w:cs="Arial"/>
                <w:bCs/>
                <w:sz w:val="16"/>
                <w:szCs w:val="16"/>
              </w:rPr>
              <w:t>Sublinhado</w:t>
            </w:r>
            <w:r>
              <w:rPr>
                <w:rFonts w:cs="Arial"/>
                <w:bCs/>
                <w:sz w:val="16"/>
                <w:szCs w:val="16"/>
              </w:rPr>
              <w:t xml:space="preserve">, </w:t>
            </w:r>
            <w:r w:rsidRPr="007C4D1D">
              <w:rPr>
                <w:rFonts w:cs="Arial"/>
                <w:b/>
                <w:bCs/>
                <w:sz w:val="16"/>
                <w:szCs w:val="16"/>
              </w:rPr>
              <w:t xml:space="preserve">B </w:t>
            </w:r>
            <w:r w:rsidR="00A13EF7">
              <w:rPr>
                <w:rFonts w:cs="Arial"/>
                <w:b/>
                <w:bCs/>
                <w:sz w:val="16"/>
                <w:szCs w:val="16"/>
              </w:rPr>
              <w:t>–</w:t>
            </w:r>
            <w:r>
              <w:rPr>
                <w:rFonts w:cs="Arial"/>
                <w:bCs/>
                <w:sz w:val="16"/>
                <w:szCs w:val="16"/>
              </w:rPr>
              <w:t xml:space="preserve"> Básico</w:t>
            </w:r>
          </w:p>
          <w:p w14:paraId="79C5B8E0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>Tipos: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               A –</w:t>
            </w:r>
            <w:r w:rsidRPr="009D1264">
              <w:rPr>
                <w:rFonts w:cs="Arial"/>
                <w:sz w:val="16"/>
                <w:szCs w:val="16"/>
              </w:rPr>
              <w:t xml:space="preserve"> Alfanumérico,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N </w:t>
            </w:r>
            <w:r w:rsidRPr="009D1264">
              <w:rPr>
                <w:rFonts w:cs="Arial"/>
                <w:sz w:val="16"/>
                <w:szCs w:val="16"/>
              </w:rPr>
              <w:t xml:space="preserve">– Numérico,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 w:rsidRPr="009D1264">
              <w:rPr>
                <w:rFonts w:cs="Arial"/>
                <w:sz w:val="16"/>
                <w:szCs w:val="16"/>
              </w:rPr>
              <w:t xml:space="preserve">Inteiro,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D –</w:t>
            </w:r>
            <w:r w:rsidRPr="009D1264">
              <w:rPr>
                <w:rFonts w:cs="Arial"/>
                <w:sz w:val="16"/>
                <w:szCs w:val="16"/>
              </w:rPr>
              <w:t xml:space="preserve"> Decimal,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TS – </w:t>
            </w:r>
            <w:r w:rsidRPr="009D1264">
              <w:rPr>
                <w:rFonts w:cs="Arial"/>
                <w:sz w:val="16"/>
                <w:szCs w:val="16"/>
              </w:rPr>
              <w:t xml:space="preserve">TimeStamp,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DT – </w:t>
            </w:r>
            <w:r w:rsidRPr="009D1264">
              <w:rPr>
                <w:rFonts w:cs="Arial"/>
                <w:sz w:val="16"/>
                <w:szCs w:val="16"/>
              </w:rPr>
              <w:t xml:space="preserve">Data, </w:t>
            </w:r>
            <w:r w:rsidRPr="009D1264">
              <w:rPr>
                <w:rFonts w:cs="Arial"/>
                <w:b/>
                <w:sz w:val="16"/>
                <w:szCs w:val="16"/>
              </w:rPr>
              <w:t>CB</w:t>
            </w:r>
            <w:r w:rsidRPr="009D1264">
              <w:rPr>
                <w:rFonts w:cs="Arial"/>
                <w:sz w:val="16"/>
                <w:szCs w:val="16"/>
              </w:rPr>
              <w:t xml:space="preserve"> – ComboBox, </w:t>
            </w:r>
            <w:r w:rsidRPr="009D1264">
              <w:rPr>
                <w:rFonts w:cs="Arial"/>
                <w:b/>
                <w:sz w:val="16"/>
                <w:szCs w:val="16"/>
              </w:rPr>
              <w:t>M</w:t>
            </w:r>
            <w:r w:rsidRPr="009D1264">
              <w:rPr>
                <w:rFonts w:cs="Arial"/>
                <w:sz w:val="16"/>
                <w:szCs w:val="16"/>
              </w:rPr>
              <w:t xml:space="preserve"> – Menu, </w:t>
            </w:r>
            <w:r w:rsidRPr="009D1264">
              <w:rPr>
                <w:rFonts w:cs="Arial"/>
                <w:b/>
                <w:sz w:val="16"/>
                <w:szCs w:val="16"/>
              </w:rPr>
              <w:t>IM</w:t>
            </w:r>
            <w:r w:rsidRPr="009D1264">
              <w:rPr>
                <w:rFonts w:cs="Arial"/>
                <w:sz w:val="16"/>
                <w:szCs w:val="16"/>
              </w:rPr>
              <w:t xml:space="preserve"> – Item Menu, </w:t>
            </w:r>
            <w:r w:rsidRPr="009D1264">
              <w:rPr>
                <w:rFonts w:cs="Arial"/>
                <w:b/>
                <w:sz w:val="16"/>
                <w:szCs w:val="16"/>
              </w:rPr>
              <w:t>L</w:t>
            </w:r>
            <w:r w:rsidRPr="009D1264">
              <w:rPr>
                <w:rFonts w:cs="Arial"/>
                <w:sz w:val="16"/>
                <w:szCs w:val="16"/>
              </w:rPr>
              <w:t xml:space="preserve"> – Lista, </w:t>
            </w:r>
            <w:r w:rsidRPr="009D1264">
              <w:rPr>
                <w:rFonts w:cs="Arial"/>
                <w:b/>
                <w:sz w:val="16"/>
                <w:szCs w:val="16"/>
              </w:rPr>
              <w:t>B</w:t>
            </w:r>
            <w:r w:rsidRPr="009D1264">
              <w:rPr>
                <w:rFonts w:cs="Arial"/>
                <w:sz w:val="16"/>
                <w:szCs w:val="16"/>
              </w:rPr>
              <w:t xml:space="preserve"> – Botão, </w:t>
            </w:r>
            <w:r w:rsidRPr="009D1264">
              <w:rPr>
                <w:rFonts w:cs="Arial"/>
                <w:b/>
                <w:sz w:val="16"/>
                <w:szCs w:val="16"/>
              </w:rPr>
              <w:t>LB</w:t>
            </w:r>
            <w:r w:rsidRPr="009D1264">
              <w:rPr>
                <w:rFonts w:cs="Arial"/>
                <w:sz w:val="16"/>
                <w:szCs w:val="16"/>
              </w:rPr>
              <w:t xml:space="preserve">-Label, </w:t>
            </w:r>
          </w:p>
          <w:p w14:paraId="31526768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 </w:t>
            </w:r>
            <w:r w:rsidRPr="009D1264">
              <w:rPr>
                <w:rFonts w:cs="Arial"/>
                <w:b/>
                <w:sz w:val="16"/>
                <w:szCs w:val="16"/>
              </w:rPr>
              <w:t>CH</w:t>
            </w:r>
            <w:r w:rsidRPr="009D1264">
              <w:rPr>
                <w:rFonts w:cs="Arial"/>
                <w:sz w:val="16"/>
                <w:szCs w:val="16"/>
              </w:rPr>
              <w:t xml:space="preserve"> – CheckBox, </w:t>
            </w:r>
            <w:r w:rsidRPr="009D1264">
              <w:rPr>
                <w:rFonts w:cs="Arial"/>
                <w:b/>
                <w:sz w:val="16"/>
                <w:szCs w:val="16"/>
              </w:rPr>
              <w:t>ME</w:t>
            </w:r>
            <w:r w:rsidRPr="009D1264">
              <w:rPr>
                <w:rFonts w:cs="Arial"/>
                <w:sz w:val="16"/>
                <w:szCs w:val="16"/>
              </w:rPr>
              <w:t xml:space="preserve"> – Múltipla Escolha, </w:t>
            </w:r>
            <w:r w:rsidRPr="009D1264">
              <w:rPr>
                <w:rFonts w:cs="Arial"/>
                <w:b/>
                <w:sz w:val="16"/>
                <w:szCs w:val="16"/>
              </w:rPr>
              <w:t>RO</w:t>
            </w:r>
            <w:r w:rsidRPr="009D1264">
              <w:rPr>
                <w:rFonts w:cs="Arial"/>
                <w:sz w:val="16"/>
                <w:szCs w:val="16"/>
              </w:rPr>
              <w:t xml:space="preserve"> – Radio Option, </w:t>
            </w:r>
            <w:r w:rsidRPr="009D1264">
              <w:rPr>
                <w:rFonts w:cs="Arial"/>
                <w:b/>
                <w:sz w:val="16"/>
                <w:szCs w:val="16"/>
              </w:rPr>
              <w:t>G</w:t>
            </w:r>
            <w:r w:rsidRPr="009D1264">
              <w:rPr>
                <w:rFonts w:cs="Arial"/>
                <w:sz w:val="16"/>
                <w:szCs w:val="16"/>
              </w:rPr>
              <w:t xml:space="preserve"> – Grid, </w:t>
            </w:r>
            <w:r w:rsidRPr="009D1264">
              <w:rPr>
                <w:rFonts w:cs="Arial"/>
                <w:b/>
                <w:sz w:val="16"/>
                <w:szCs w:val="16"/>
              </w:rPr>
              <w:t>MS</w:t>
            </w:r>
            <w:r w:rsidRPr="009D1264">
              <w:rPr>
                <w:rFonts w:cs="Arial"/>
                <w:sz w:val="16"/>
                <w:szCs w:val="16"/>
              </w:rPr>
              <w:t xml:space="preserve"> – Menu Suspenso.</w:t>
            </w:r>
          </w:p>
          <w:p w14:paraId="4155DF44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Máscaras: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LC</w:t>
            </w:r>
            <w:r w:rsidRPr="009D1264">
              <w:rPr>
                <w:rFonts w:cs="Arial"/>
                <w:sz w:val="16"/>
                <w:szCs w:val="16"/>
              </w:rPr>
              <w:t xml:space="preserve"> – Caracteres Caixa Baixa,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UC</w:t>
            </w:r>
            <w:r w:rsidRPr="009D1264">
              <w:rPr>
                <w:rFonts w:cs="Arial"/>
                <w:sz w:val="16"/>
                <w:szCs w:val="16"/>
              </w:rPr>
              <w:t xml:space="preserve"> – Caracteres Caixa Alta,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CS</w:t>
            </w:r>
            <w:r w:rsidRPr="009D1264">
              <w:rPr>
                <w:rFonts w:cs="Arial"/>
                <w:sz w:val="16"/>
                <w:szCs w:val="16"/>
              </w:rPr>
              <w:t xml:space="preserve"> – Ignora Caixa </w:t>
            </w:r>
          </w:p>
          <w:p w14:paraId="16630F6B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CE –</w:t>
            </w:r>
            <w:r w:rsidRPr="009D1264">
              <w:rPr>
                <w:rFonts w:cs="Arial"/>
                <w:sz w:val="16"/>
                <w:szCs w:val="16"/>
              </w:rPr>
              <w:t xml:space="preserve"> Aceita Caracteres Especiais,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NE – </w:t>
            </w:r>
            <w:r w:rsidRPr="009D1264">
              <w:rPr>
                <w:rFonts w:cs="Arial"/>
                <w:sz w:val="16"/>
                <w:szCs w:val="16"/>
              </w:rPr>
              <w:t>Não Aceita Caracteres Especiais</w:t>
            </w:r>
          </w:p>
          <w:p w14:paraId="71533BEF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CA</w:t>
            </w:r>
            <w:r w:rsidRPr="009D1264">
              <w:rPr>
                <w:rFonts w:cs="Arial"/>
                <w:sz w:val="16"/>
                <w:szCs w:val="16"/>
              </w:rPr>
              <w:t xml:space="preserve"> – Aceita Caracteres Acentuados,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NA</w:t>
            </w:r>
            <w:r w:rsidRPr="009D1264">
              <w:rPr>
                <w:rFonts w:cs="Arial"/>
                <w:sz w:val="16"/>
                <w:szCs w:val="16"/>
              </w:rPr>
              <w:t xml:space="preserve"> – Não Aceita Caracteres Acentuados</w:t>
            </w:r>
          </w:p>
          <w:p w14:paraId="212F2548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VN – </w:t>
            </w:r>
            <w:r w:rsidRPr="009D1264">
              <w:rPr>
                <w:rFonts w:cs="Arial"/>
                <w:sz w:val="16"/>
                <w:szCs w:val="16"/>
              </w:rPr>
              <w:t>Valores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r w:rsidRPr="009D1264">
              <w:rPr>
                <w:rFonts w:cs="Arial"/>
                <w:sz w:val="16"/>
                <w:szCs w:val="16"/>
              </w:rPr>
              <w:t xml:space="preserve">Inteiros,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VD</w:t>
            </w:r>
            <w:r w:rsidRPr="009D1264">
              <w:rPr>
                <w:rFonts w:cs="Arial"/>
                <w:sz w:val="16"/>
                <w:szCs w:val="16"/>
              </w:rPr>
              <w:t xml:space="preserve"> – Valores com Casas Decimais</w:t>
            </w:r>
          </w:p>
          <w:p w14:paraId="28B5EC89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DT– </w:t>
            </w:r>
            <w:r w:rsidRPr="009D1264">
              <w:rPr>
                <w:rFonts w:cs="Arial"/>
                <w:sz w:val="16"/>
                <w:szCs w:val="16"/>
              </w:rPr>
              <w:t xml:space="preserve">Data (dd/mm/yyyy),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MA</w:t>
            </w:r>
            <w:r w:rsidRPr="009D1264">
              <w:rPr>
                <w:rFonts w:cs="Arial"/>
                <w:sz w:val="16"/>
                <w:szCs w:val="16"/>
              </w:rPr>
              <w:t xml:space="preserve"> – Mês/Ano (mm/yyyy) </w:t>
            </w:r>
          </w:p>
          <w:p w14:paraId="66401224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  <w:lang w:val="en-US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D1264">
              <w:rPr>
                <w:rFonts w:cs="Arial"/>
                <w:sz w:val="16"/>
                <w:szCs w:val="16"/>
                <w:lang w:val="en-US"/>
              </w:rPr>
              <w:t xml:space="preserve">TimeStamp (dd/mm/yyyy hh:mm:ss), </w:t>
            </w:r>
            <w:r w:rsidRPr="009D1264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D1264">
              <w:rPr>
                <w:rFonts w:cs="Arial"/>
                <w:sz w:val="16"/>
                <w:szCs w:val="16"/>
                <w:lang w:val="en-US"/>
              </w:rPr>
              <w:t xml:space="preserve">Hora (99:99), </w:t>
            </w:r>
          </w:p>
          <w:p w14:paraId="4304EF21" w14:textId="77777777" w:rsidR="00A13EF7" w:rsidRPr="009D1264" w:rsidRDefault="00A13EF7" w:rsidP="00A13EF7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  <w:lang w:val="en-US"/>
              </w:rPr>
              <w:t xml:space="preserve">                       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 xml:space="preserve">Link – </w:t>
            </w:r>
            <w:r w:rsidRPr="009D1264">
              <w:rPr>
                <w:rFonts w:cs="Arial"/>
                <w:sz w:val="16"/>
                <w:szCs w:val="16"/>
              </w:rPr>
              <w:t xml:space="preserve">Link para outra Página,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URL –</w:t>
            </w:r>
            <w:r w:rsidRPr="009D1264">
              <w:rPr>
                <w:rFonts w:cs="Arial"/>
                <w:sz w:val="16"/>
                <w:szCs w:val="16"/>
              </w:rPr>
              <w:t xml:space="preserve"> Endereços Internet </w:t>
            </w:r>
          </w:p>
          <w:p w14:paraId="2F56AF17" w14:textId="77777777" w:rsidR="00A13EF7" w:rsidRPr="009D1264" w:rsidRDefault="00A13EF7" w:rsidP="00A13EF7">
            <w:pPr>
              <w:rPr>
                <w:rFonts w:cs="Arial"/>
                <w:b/>
                <w:bCs/>
                <w:sz w:val="16"/>
                <w:szCs w:val="16"/>
              </w:rPr>
            </w:pPr>
            <w:r w:rsidRPr="009D1264">
              <w:rPr>
                <w:rFonts w:cs="Arial"/>
                <w:sz w:val="16"/>
                <w:szCs w:val="16"/>
              </w:rPr>
              <w:t xml:space="preserve">Não se Aplica: </w:t>
            </w:r>
            <w:r w:rsidRPr="009D1264">
              <w:rPr>
                <w:rFonts w:cs="Arial"/>
                <w:b/>
                <w:bCs/>
                <w:sz w:val="16"/>
                <w:szCs w:val="16"/>
              </w:rPr>
              <w:t>N/A</w:t>
            </w:r>
          </w:p>
          <w:p w14:paraId="3653E711" w14:textId="77777777" w:rsidR="00A13EF7" w:rsidRPr="00A938FE" w:rsidRDefault="00A13EF7" w:rsidP="008517F3">
            <w:pPr>
              <w:spacing w:line="240" w:lineRule="auto"/>
              <w:rPr>
                <w:rFonts w:cs="Arial"/>
                <w:bCs/>
                <w:sz w:val="16"/>
                <w:szCs w:val="16"/>
              </w:rPr>
            </w:pPr>
          </w:p>
          <w:p w14:paraId="070183E6" w14:textId="77777777" w:rsidR="00776C34" w:rsidRDefault="00776C34" w:rsidP="008517F3">
            <w:pPr>
              <w:spacing w:line="240" w:lineRule="auto"/>
              <w:rPr>
                <w:rFonts w:cs="Arial"/>
                <w:sz w:val="16"/>
                <w:szCs w:val="16"/>
              </w:rPr>
            </w:pPr>
          </w:p>
        </w:tc>
      </w:tr>
    </w:tbl>
    <w:p w14:paraId="070183E8" w14:textId="77777777" w:rsidR="00866176" w:rsidRDefault="00866176" w:rsidP="00866176"/>
    <w:p w14:paraId="070183E9" w14:textId="77777777" w:rsidR="00A93D35" w:rsidRDefault="00A93D35" w:rsidP="00A93D35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r>
        <w:br w:type="page"/>
      </w:r>
      <w:bookmarkStart w:id="20" w:name="_Toc431375316"/>
      <w:r w:rsidRPr="00A93D35">
        <w:rPr>
          <w:sz w:val="24"/>
          <w:szCs w:val="24"/>
        </w:rPr>
        <w:lastRenderedPageBreak/>
        <w:t>Anexos</w:t>
      </w:r>
      <w:bookmarkEnd w:id="20"/>
    </w:p>
    <w:p w14:paraId="070183EA" w14:textId="77777777" w:rsidR="00A93D35" w:rsidRDefault="00A93D35" w:rsidP="00A93D3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51"/>
        <w:gridCol w:w="4667"/>
        <w:gridCol w:w="4631"/>
      </w:tblGrid>
      <w:tr w:rsidR="00A93D35" w:rsidRPr="00A93D35" w14:paraId="070183EE" w14:textId="77777777" w:rsidTr="008F4E6F">
        <w:trPr>
          <w:tblHeader/>
        </w:trPr>
        <w:tc>
          <w:tcPr>
            <w:tcW w:w="1667" w:type="pct"/>
            <w:shd w:val="clear" w:color="auto" w:fill="B3B3B3"/>
          </w:tcPr>
          <w:p w14:paraId="070183EB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Documento</w:t>
            </w:r>
          </w:p>
        </w:tc>
        <w:tc>
          <w:tcPr>
            <w:tcW w:w="1673" w:type="pct"/>
            <w:shd w:val="clear" w:color="auto" w:fill="B3B3B3"/>
          </w:tcPr>
          <w:p w14:paraId="070183EC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660" w:type="pct"/>
            <w:shd w:val="clear" w:color="auto" w:fill="B3B3B3"/>
          </w:tcPr>
          <w:p w14:paraId="070183ED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Arquivo</w:t>
            </w:r>
          </w:p>
        </w:tc>
      </w:tr>
      <w:tr w:rsidR="00A93D35" w14:paraId="070183F2" w14:textId="77777777" w:rsidTr="008F4E6F">
        <w:tc>
          <w:tcPr>
            <w:tcW w:w="1667" w:type="pct"/>
          </w:tcPr>
          <w:p w14:paraId="070183EF" w14:textId="77777777" w:rsidR="00A93D35" w:rsidRPr="005323A3" w:rsidRDefault="00A93D35" w:rsidP="002441D5">
            <w:pPr>
              <w:rPr>
                <w:i/>
                <w:color w:val="D9D9D9"/>
              </w:rPr>
            </w:pPr>
          </w:p>
        </w:tc>
        <w:tc>
          <w:tcPr>
            <w:tcW w:w="1673" w:type="pct"/>
          </w:tcPr>
          <w:p w14:paraId="070183F0" w14:textId="77777777" w:rsidR="00A93D35" w:rsidRDefault="00A93D35" w:rsidP="002441D5"/>
        </w:tc>
        <w:tc>
          <w:tcPr>
            <w:tcW w:w="1660" w:type="pct"/>
          </w:tcPr>
          <w:p w14:paraId="070183F1" w14:textId="77777777" w:rsidR="00A93D35" w:rsidRDefault="00A93D35" w:rsidP="002441D5"/>
        </w:tc>
      </w:tr>
    </w:tbl>
    <w:p w14:paraId="070183F3" w14:textId="7B0716C8" w:rsidR="00A93D35" w:rsidRPr="00A93D35" w:rsidRDefault="00A93D35" w:rsidP="00A93D35"/>
    <w:sectPr w:rsidR="00A93D35" w:rsidRPr="00A93D35" w:rsidSect="003670E4">
      <w:headerReference w:type="default" r:id="rId33"/>
      <w:footerReference w:type="default" r:id="rId34"/>
      <w:footnotePr>
        <w:pos w:val="beneathText"/>
      </w:footnotePr>
      <w:pgSz w:w="16839" w:h="11907" w:orient="landscape" w:code="9"/>
      <w:pgMar w:top="1008" w:right="1440" w:bottom="1008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2BA129" w14:textId="77777777" w:rsidR="00D855F9" w:rsidRDefault="00D855F9">
      <w:pPr>
        <w:spacing w:before="0" w:line="240" w:lineRule="auto"/>
      </w:pPr>
      <w:r>
        <w:separator/>
      </w:r>
    </w:p>
  </w:endnote>
  <w:endnote w:type="continuationSeparator" w:id="0">
    <w:p w14:paraId="51D57F85" w14:textId="77777777" w:rsidR="00D855F9" w:rsidRDefault="00D855F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ar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4067"/>
      <w:gridCol w:w="6332"/>
      <w:gridCol w:w="3008"/>
    </w:tblGrid>
    <w:tr w:rsidR="00F317ED" w14:paraId="0701840C" w14:textId="77777777" w:rsidTr="003670E4">
      <w:trPr>
        <w:trHeight w:val="510"/>
        <w:jc w:val="center"/>
      </w:trPr>
      <w:tc>
        <w:tcPr>
          <w:tcW w:w="4067" w:type="dxa"/>
          <w:shd w:val="clear" w:color="auto" w:fill="99CCFF"/>
          <w:vAlign w:val="center"/>
        </w:tcPr>
        <w:p w14:paraId="07018409" w14:textId="77777777" w:rsidR="00F317ED" w:rsidRDefault="00F317ED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332" w:type="dxa"/>
          <w:vAlign w:val="center"/>
        </w:tcPr>
        <w:p w14:paraId="0701840A" w14:textId="77777777" w:rsidR="00F317ED" w:rsidRPr="00BF3FD4" w:rsidRDefault="00F317ED" w:rsidP="00124273">
          <w:pPr>
            <w:pStyle w:val="Foo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ETR – Especificação de Telas e Relatório</w:t>
          </w:r>
        </w:p>
      </w:tc>
      <w:tc>
        <w:tcPr>
          <w:tcW w:w="3008" w:type="dxa"/>
          <w:vAlign w:val="center"/>
        </w:tcPr>
        <w:p w14:paraId="0701840B" w14:textId="77777777" w:rsidR="00F317ED" w:rsidRDefault="00F317ED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E1DE1">
            <w:rPr>
              <w:rFonts w:cs="Arial"/>
              <w:b/>
              <w:noProof/>
              <w:sz w:val="16"/>
              <w:szCs w:val="16"/>
            </w:rPr>
            <w:t>38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CE1DE1">
            <w:rPr>
              <w:rFonts w:cs="Arial"/>
              <w:b/>
              <w:noProof/>
              <w:sz w:val="16"/>
              <w:szCs w:val="16"/>
            </w:rPr>
            <w:t>38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0701840D" w14:textId="77777777" w:rsidR="00F317ED" w:rsidRPr="00BF3FD4" w:rsidRDefault="00F317ED" w:rsidP="00BF3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B29AD8" w14:textId="77777777" w:rsidR="00D855F9" w:rsidRDefault="00D855F9">
      <w:pPr>
        <w:spacing w:before="0" w:line="240" w:lineRule="auto"/>
      </w:pPr>
      <w:r>
        <w:separator/>
      </w:r>
    </w:p>
  </w:footnote>
  <w:footnote w:type="continuationSeparator" w:id="0">
    <w:p w14:paraId="396F0BAB" w14:textId="77777777" w:rsidR="00D855F9" w:rsidRDefault="00D855F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982"/>
      <w:gridCol w:w="2466"/>
      <w:gridCol w:w="2520"/>
      <w:gridCol w:w="2589"/>
      <w:gridCol w:w="3669"/>
    </w:tblGrid>
    <w:tr w:rsidR="00F317ED" w14:paraId="070183FD" w14:textId="77777777" w:rsidTr="003670E4">
      <w:trPr>
        <w:trHeight w:val="925"/>
        <w:jc w:val="center"/>
      </w:trPr>
      <w:tc>
        <w:tcPr>
          <w:tcW w:w="1982" w:type="dxa"/>
        </w:tcPr>
        <w:p w14:paraId="070183FA" w14:textId="77777777" w:rsidR="00F317ED" w:rsidRDefault="00F317ED" w:rsidP="003670E4">
          <w:pPr>
            <w:pStyle w:val="Header"/>
            <w:ind w:left="-952"/>
          </w:pPr>
          <w:bookmarkStart w:id="21" w:name="OLE_LINK1"/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701840E" wp14:editId="0701840F">
                <wp:simplePos x="0" y="0"/>
                <wp:positionH relativeFrom="column">
                  <wp:posOffset>325755</wp:posOffset>
                </wp:positionH>
                <wp:positionV relativeFrom="paragraph">
                  <wp:posOffset>22225</wp:posOffset>
                </wp:positionV>
                <wp:extent cx="419100" cy="523875"/>
                <wp:effectExtent l="19050" t="0" r="0" b="0"/>
                <wp:wrapNone/>
                <wp:docPr id="1" name="Picture 1" descr="logo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75" w:type="dxa"/>
          <w:gridSpan w:val="3"/>
          <w:shd w:val="clear" w:color="auto" w:fill="99CCFF"/>
          <w:vAlign w:val="center"/>
        </w:tcPr>
        <w:p w14:paraId="070183FB" w14:textId="77777777" w:rsidR="00F317ED" w:rsidRPr="00BF3FD4" w:rsidRDefault="00F317ED" w:rsidP="003670E4">
          <w:pPr>
            <w:pStyle w:val="Header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ETR – Especificação de Telas e Relatórios</w:t>
          </w:r>
        </w:p>
      </w:tc>
      <w:tc>
        <w:tcPr>
          <w:tcW w:w="3669" w:type="dxa"/>
          <w:tcBorders>
            <w:bottom w:val="single" w:sz="12" w:space="0" w:color="auto"/>
          </w:tcBorders>
          <w:shd w:val="clear" w:color="auto" w:fill="99CCFF"/>
          <w:vAlign w:val="center"/>
        </w:tcPr>
        <w:p w14:paraId="070183FC" w14:textId="77777777" w:rsidR="00F317ED" w:rsidRDefault="00F317ED" w:rsidP="008304E2">
          <w:pPr>
            <w:pStyle w:val="Header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F317ED" w14:paraId="07018407" w14:textId="77777777" w:rsidTr="003670E4">
      <w:trPr>
        <w:trHeight w:val="451"/>
        <w:jc w:val="center"/>
      </w:trPr>
      <w:tc>
        <w:tcPr>
          <w:tcW w:w="1982" w:type="dxa"/>
          <w:vAlign w:val="center"/>
        </w:tcPr>
        <w:p w14:paraId="070183FE" w14:textId="77777777" w:rsidR="00F317ED" w:rsidRDefault="00F317ED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14:paraId="070183FF" w14:textId="77777777" w:rsidR="00F317ED" w:rsidRDefault="00F317ED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12 meses</w:t>
          </w:r>
        </w:p>
      </w:tc>
      <w:tc>
        <w:tcPr>
          <w:tcW w:w="2466" w:type="dxa"/>
          <w:vAlign w:val="center"/>
        </w:tcPr>
        <w:p w14:paraId="07018400" w14:textId="77777777" w:rsidR="00F317ED" w:rsidRDefault="00F317ED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14:paraId="07018401" w14:textId="77777777" w:rsidR="00F317ED" w:rsidRDefault="00F317ED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01/09/2010</w:t>
          </w:r>
        </w:p>
      </w:tc>
      <w:tc>
        <w:tcPr>
          <w:tcW w:w="2520" w:type="dxa"/>
          <w:vAlign w:val="center"/>
        </w:tcPr>
        <w:p w14:paraId="07018402" w14:textId="77777777" w:rsidR="00F317ED" w:rsidRDefault="00F317ED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14:paraId="07018403" w14:textId="77777777" w:rsidR="00F317ED" w:rsidRDefault="00F317ED" w:rsidP="00B44C8D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06/09/2010</w:t>
          </w:r>
        </w:p>
      </w:tc>
      <w:tc>
        <w:tcPr>
          <w:tcW w:w="2589" w:type="dxa"/>
          <w:vAlign w:val="center"/>
        </w:tcPr>
        <w:p w14:paraId="07018404" w14:textId="77777777" w:rsidR="00F317ED" w:rsidRDefault="00F317ED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14:paraId="07018405" w14:textId="77777777" w:rsidR="00F317ED" w:rsidRDefault="00F317ED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1.0</w:t>
          </w:r>
        </w:p>
      </w:tc>
      <w:tc>
        <w:tcPr>
          <w:tcW w:w="3669" w:type="dxa"/>
          <w:shd w:val="clear" w:color="auto" w:fill="E6E6E6"/>
          <w:vAlign w:val="center"/>
        </w:tcPr>
        <w:p w14:paraId="07018406" w14:textId="77777777" w:rsidR="00F317ED" w:rsidRDefault="00F317ED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FP_GOVERNANCATI_0035</w:t>
          </w:r>
        </w:p>
      </w:tc>
    </w:tr>
    <w:bookmarkEnd w:id="21"/>
  </w:tbl>
  <w:p w14:paraId="07018408" w14:textId="77777777" w:rsidR="00F317ED" w:rsidRDefault="00F317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0509774"/>
    <w:name w:val="WW8Num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1A293C7B"/>
    <w:multiLevelType w:val="hybridMultilevel"/>
    <w:tmpl w:val="E45AD676"/>
    <w:lvl w:ilvl="0" w:tplc="04160001">
      <w:start w:val="999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762AE"/>
    <w:multiLevelType w:val="hybridMultilevel"/>
    <w:tmpl w:val="A9722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EEE218" w:tentative="1">
      <w:start w:val="1"/>
      <w:numFmt w:val="lowerLetter"/>
      <w:lvlText w:val="%2."/>
      <w:lvlJc w:val="left"/>
      <w:pPr>
        <w:ind w:left="1440" w:hanging="360"/>
      </w:pPr>
    </w:lvl>
    <w:lvl w:ilvl="2" w:tplc="69D21DB6" w:tentative="1">
      <w:start w:val="1"/>
      <w:numFmt w:val="lowerRoman"/>
      <w:lvlText w:val="%3."/>
      <w:lvlJc w:val="right"/>
      <w:pPr>
        <w:ind w:left="2160" w:hanging="180"/>
      </w:pPr>
    </w:lvl>
    <w:lvl w:ilvl="3" w:tplc="4318654C" w:tentative="1">
      <w:start w:val="1"/>
      <w:numFmt w:val="decimal"/>
      <w:lvlText w:val="%4."/>
      <w:lvlJc w:val="left"/>
      <w:pPr>
        <w:ind w:left="2880" w:hanging="360"/>
      </w:pPr>
    </w:lvl>
    <w:lvl w:ilvl="4" w:tplc="91D2AC08" w:tentative="1">
      <w:start w:val="1"/>
      <w:numFmt w:val="lowerLetter"/>
      <w:lvlText w:val="%5."/>
      <w:lvlJc w:val="left"/>
      <w:pPr>
        <w:ind w:left="3600" w:hanging="360"/>
      </w:pPr>
    </w:lvl>
    <w:lvl w:ilvl="5" w:tplc="3E56BC78" w:tentative="1">
      <w:start w:val="1"/>
      <w:numFmt w:val="lowerRoman"/>
      <w:lvlText w:val="%6."/>
      <w:lvlJc w:val="right"/>
      <w:pPr>
        <w:ind w:left="4320" w:hanging="180"/>
      </w:pPr>
    </w:lvl>
    <w:lvl w:ilvl="6" w:tplc="CE6817C4" w:tentative="1">
      <w:start w:val="1"/>
      <w:numFmt w:val="decimal"/>
      <w:lvlText w:val="%7."/>
      <w:lvlJc w:val="left"/>
      <w:pPr>
        <w:ind w:left="5040" w:hanging="360"/>
      </w:pPr>
    </w:lvl>
    <w:lvl w:ilvl="7" w:tplc="1CAC7AC6" w:tentative="1">
      <w:start w:val="1"/>
      <w:numFmt w:val="lowerLetter"/>
      <w:lvlText w:val="%8."/>
      <w:lvlJc w:val="left"/>
      <w:pPr>
        <w:ind w:left="5760" w:hanging="360"/>
      </w:pPr>
    </w:lvl>
    <w:lvl w:ilvl="8" w:tplc="A426E4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E37D8"/>
    <w:multiLevelType w:val="hybridMultilevel"/>
    <w:tmpl w:val="D722D2A6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3723D"/>
    <w:multiLevelType w:val="hybridMultilevel"/>
    <w:tmpl w:val="EA240B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C792AFB"/>
    <w:multiLevelType w:val="hybridMultilevel"/>
    <w:tmpl w:val="5A5CF1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87D01"/>
    <w:multiLevelType w:val="hybridMultilevel"/>
    <w:tmpl w:val="6DF48E5C"/>
    <w:lvl w:ilvl="0" w:tplc="04160001">
      <w:start w:val="12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48B8010D"/>
    <w:multiLevelType w:val="hybridMultilevel"/>
    <w:tmpl w:val="F04E967A"/>
    <w:lvl w:ilvl="0" w:tplc="FFFFFFFF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5BEB1237"/>
    <w:multiLevelType w:val="hybridMultilevel"/>
    <w:tmpl w:val="ED9E4E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14D67"/>
    <w:multiLevelType w:val="hybridMultilevel"/>
    <w:tmpl w:val="3DA42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C14D5"/>
    <w:multiLevelType w:val="hybridMultilevel"/>
    <w:tmpl w:val="5986E540"/>
    <w:lvl w:ilvl="0" w:tplc="9A1A7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B3003D"/>
    <w:multiLevelType w:val="hybridMultilevel"/>
    <w:tmpl w:val="9DFAE6FA"/>
    <w:lvl w:ilvl="0" w:tplc="28689970">
      <w:start w:val="1"/>
      <w:numFmt w:val="decimal"/>
      <w:pStyle w:val="EstiloArialNegritoItlico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992CF9"/>
    <w:multiLevelType w:val="hybridMultilevel"/>
    <w:tmpl w:val="BD9456E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A544BD2"/>
    <w:multiLevelType w:val="hybridMultilevel"/>
    <w:tmpl w:val="06D473E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9"/>
  </w:num>
  <w:num w:numId="6">
    <w:abstractNumId w:val="8"/>
  </w:num>
  <w:num w:numId="7">
    <w:abstractNumId w:val="5"/>
  </w:num>
  <w:num w:numId="8">
    <w:abstractNumId w:val="13"/>
  </w:num>
  <w:num w:numId="9">
    <w:abstractNumId w:val="7"/>
  </w:num>
  <w:num w:numId="10">
    <w:abstractNumId w:val="1"/>
  </w:num>
  <w:num w:numId="11">
    <w:abstractNumId w:val="12"/>
  </w:num>
  <w:num w:numId="12">
    <w:abstractNumId w:val="6"/>
  </w:num>
  <w:num w:numId="13">
    <w:abstractNumId w:val="10"/>
  </w:num>
  <w:num w:numId="14">
    <w:abstractNumId w:val="14"/>
  </w:num>
  <w:num w:numId="15">
    <w:abstractNumId w:val="2"/>
  </w:num>
  <w:num w:numId="16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attachedTemplate r:id="rId1"/>
  <w:defaultTabStop w:val="708"/>
  <w:hyphenationZone w:val="425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C5"/>
    <w:rsid w:val="00001622"/>
    <w:rsid w:val="00003EF6"/>
    <w:rsid w:val="00016147"/>
    <w:rsid w:val="0001620E"/>
    <w:rsid w:val="00016D22"/>
    <w:rsid w:val="000215C3"/>
    <w:rsid w:val="0002281A"/>
    <w:rsid w:val="000270C4"/>
    <w:rsid w:val="0003276D"/>
    <w:rsid w:val="000419B0"/>
    <w:rsid w:val="000473E2"/>
    <w:rsid w:val="000634EA"/>
    <w:rsid w:val="00065546"/>
    <w:rsid w:val="000676E1"/>
    <w:rsid w:val="000747A5"/>
    <w:rsid w:val="000771FB"/>
    <w:rsid w:val="00081B80"/>
    <w:rsid w:val="00083F7D"/>
    <w:rsid w:val="000850B8"/>
    <w:rsid w:val="000861EB"/>
    <w:rsid w:val="0009045F"/>
    <w:rsid w:val="000B2BE5"/>
    <w:rsid w:val="000C07E6"/>
    <w:rsid w:val="000C2477"/>
    <w:rsid w:val="000C3E81"/>
    <w:rsid w:val="000D1A18"/>
    <w:rsid w:val="000D5B54"/>
    <w:rsid w:val="000E0041"/>
    <w:rsid w:val="000E32EB"/>
    <w:rsid w:val="00105C56"/>
    <w:rsid w:val="00111C33"/>
    <w:rsid w:val="00120E72"/>
    <w:rsid w:val="001225F2"/>
    <w:rsid w:val="00124273"/>
    <w:rsid w:val="0012684B"/>
    <w:rsid w:val="00132DDB"/>
    <w:rsid w:val="00133F63"/>
    <w:rsid w:val="00145B80"/>
    <w:rsid w:val="001474E5"/>
    <w:rsid w:val="001620C7"/>
    <w:rsid w:val="001727FD"/>
    <w:rsid w:val="001760AF"/>
    <w:rsid w:val="00180213"/>
    <w:rsid w:val="001805A0"/>
    <w:rsid w:val="001812D9"/>
    <w:rsid w:val="00183B6D"/>
    <w:rsid w:val="0018433C"/>
    <w:rsid w:val="0018748B"/>
    <w:rsid w:val="00192A40"/>
    <w:rsid w:val="00195653"/>
    <w:rsid w:val="00197CE5"/>
    <w:rsid w:val="001A0401"/>
    <w:rsid w:val="001A0524"/>
    <w:rsid w:val="001A3110"/>
    <w:rsid w:val="001A4A91"/>
    <w:rsid w:val="001B0021"/>
    <w:rsid w:val="001B2044"/>
    <w:rsid w:val="001B29F2"/>
    <w:rsid w:val="001B559D"/>
    <w:rsid w:val="001B5E83"/>
    <w:rsid w:val="001B5ECD"/>
    <w:rsid w:val="001B642F"/>
    <w:rsid w:val="001C2F2B"/>
    <w:rsid w:val="001C48D2"/>
    <w:rsid w:val="001D2406"/>
    <w:rsid w:val="001D6367"/>
    <w:rsid w:val="001D7F28"/>
    <w:rsid w:val="001E42CC"/>
    <w:rsid w:val="001E5272"/>
    <w:rsid w:val="001F2E0A"/>
    <w:rsid w:val="001F4D7F"/>
    <w:rsid w:val="001F590F"/>
    <w:rsid w:val="0020030E"/>
    <w:rsid w:val="00202C80"/>
    <w:rsid w:val="00203B2C"/>
    <w:rsid w:val="00203F61"/>
    <w:rsid w:val="0020676D"/>
    <w:rsid w:val="00206869"/>
    <w:rsid w:val="00207AB4"/>
    <w:rsid w:val="00210E05"/>
    <w:rsid w:val="002179D5"/>
    <w:rsid w:val="00224CBA"/>
    <w:rsid w:val="00227F34"/>
    <w:rsid w:val="002347CE"/>
    <w:rsid w:val="002354A5"/>
    <w:rsid w:val="00237C27"/>
    <w:rsid w:val="002441D5"/>
    <w:rsid w:val="0024626F"/>
    <w:rsid w:val="002519E2"/>
    <w:rsid w:val="002523B3"/>
    <w:rsid w:val="00254AB3"/>
    <w:rsid w:val="00264848"/>
    <w:rsid w:val="00264B6B"/>
    <w:rsid w:val="00264C7C"/>
    <w:rsid w:val="00264FB3"/>
    <w:rsid w:val="0026512A"/>
    <w:rsid w:val="00266640"/>
    <w:rsid w:val="002671C9"/>
    <w:rsid w:val="002675B3"/>
    <w:rsid w:val="0027501C"/>
    <w:rsid w:val="00276A56"/>
    <w:rsid w:val="00283D22"/>
    <w:rsid w:val="00286B22"/>
    <w:rsid w:val="00292105"/>
    <w:rsid w:val="002941B8"/>
    <w:rsid w:val="002A0BA0"/>
    <w:rsid w:val="002B2026"/>
    <w:rsid w:val="002B394A"/>
    <w:rsid w:val="002B4FB0"/>
    <w:rsid w:val="002B662C"/>
    <w:rsid w:val="002C25A5"/>
    <w:rsid w:val="002C4D46"/>
    <w:rsid w:val="002C562B"/>
    <w:rsid w:val="002C5F14"/>
    <w:rsid w:val="002C6B29"/>
    <w:rsid w:val="002D29C6"/>
    <w:rsid w:val="002D4EFD"/>
    <w:rsid w:val="002D4F87"/>
    <w:rsid w:val="002E0333"/>
    <w:rsid w:val="002F135A"/>
    <w:rsid w:val="002F5FE1"/>
    <w:rsid w:val="002F7101"/>
    <w:rsid w:val="002F787E"/>
    <w:rsid w:val="00300107"/>
    <w:rsid w:val="00300373"/>
    <w:rsid w:val="003017C3"/>
    <w:rsid w:val="00304D04"/>
    <w:rsid w:val="00322368"/>
    <w:rsid w:val="00323926"/>
    <w:rsid w:val="00324F6C"/>
    <w:rsid w:val="00325FA3"/>
    <w:rsid w:val="00327579"/>
    <w:rsid w:val="00331EDC"/>
    <w:rsid w:val="00334CB0"/>
    <w:rsid w:val="003353E1"/>
    <w:rsid w:val="00336CD8"/>
    <w:rsid w:val="00343E24"/>
    <w:rsid w:val="003451D7"/>
    <w:rsid w:val="00345C49"/>
    <w:rsid w:val="00350199"/>
    <w:rsid w:val="00351ACE"/>
    <w:rsid w:val="00354310"/>
    <w:rsid w:val="00357B8F"/>
    <w:rsid w:val="003639D3"/>
    <w:rsid w:val="00364394"/>
    <w:rsid w:val="00366427"/>
    <w:rsid w:val="00366EC3"/>
    <w:rsid w:val="003670E4"/>
    <w:rsid w:val="003679C3"/>
    <w:rsid w:val="00367B18"/>
    <w:rsid w:val="00376839"/>
    <w:rsid w:val="0038079E"/>
    <w:rsid w:val="00381F45"/>
    <w:rsid w:val="00390B24"/>
    <w:rsid w:val="00390E8A"/>
    <w:rsid w:val="0039304B"/>
    <w:rsid w:val="0039355E"/>
    <w:rsid w:val="0039401D"/>
    <w:rsid w:val="003A3075"/>
    <w:rsid w:val="003A426B"/>
    <w:rsid w:val="003B3E0C"/>
    <w:rsid w:val="003B5D6F"/>
    <w:rsid w:val="003C1C54"/>
    <w:rsid w:val="003D0905"/>
    <w:rsid w:val="003D0E99"/>
    <w:rsid w:val="003D5DE0"/>
    <w:rsid w:val="003E6432"/>
    <w:rsid w:val="003F0DD9"/>
    <w:rsid w:val="003F148A"/>
    <w:rsid w:val="003F3178"/>
    <w:rsid w:val="00404AA5"/>
    <w:rsid w:val="00404ADF"/>
    <w:rsid w:val="004136A1"/>
    <w:rsid w:val="0041740E"/>
    <w:rsid w:val="00417705"/>
    <w:rsid w:val="004202FF"/>
    <w:rsid w:val="004208FD"/>
    <w:rsid w:val="00424AE3"/>
    <w:rsid w:val="004267EA"/>
    <w:rsid w:val="004267FB"/>
    <w:rsid w:val="0043100F"/>
    <w:rsid w:val="00431A37"/>
    <w:rsid w:val="00433A71"/>
    <w:rsid w:val="004358CD"/>
    <w:rsid w:val="00453053"/>
    <w:rsid w:val="004532E5"/>
    <w:rsid w:val="00456801"/>
    <w:rsid w:val="00456C80"/>
    <w:rsid w:val="00460902"/>
    <w:rsid w:val="00460C82"/>
    <w:rsid w:val="0046163F"/>
    <w:rsid w:val="00470278"/>
    <w:rsid w:val="004725B7"/>
    <w:rsid w:val="00474875"/>
    <w:rsid w:val="00490563"/>
    <w:rsid w:val="0049194E"/>
    <w:rsid w:val="00493910"/>
    <w:rsid w:val="004A3541"/>
    <w:rsid w:val="004A7958"/>
    <w:rsid w:val="004A7F1E"/>
    <w:rsid w:val="004B600C"/>
    <w:rsid w:val="004C1091"/>
    <w:rsid w:val="004C2C78"/>
    <w:rsid w:val="004C7C1B"/>
    <w:rsid w:val="004D04BA"/>
    <w:rsid w:val="004D1F43"/>
    <w:rsid w:val="004E26A3"/>
    <w:rsid w:val="004E6B6F"/>
    <w:rsid w:val="004E7669"/>
    <w:rsid w:val="004F2A18"/>
    <w:rsid w:val="004F36DE"/>
    <w:rsid w:val="004F7755"/>
    <w:rsid w:val="00500484"/>
    <w:rsid w:val="00501D62"/>
    <w:rsid w:val="005025EB"/>
    <w:rsid w:val="00502EB9"/>
    <w:rsid w:val="00506A74"/>
    <w:rsid w:val="00512928"/>
    <w:rsid w:val="00520A8D"/>
    <w:rsid w:val="00521B1D"/>
    <w:rsid w:val="00523165"/>
    <w:rsid w:val="00524A07"/>
    <w:rsid w:val="00525198"/>
    <w:rsid w:val="00530FBB"/>
    <w:rsid w:val="005323A3"/>
    <w:rsid w:val="00533337"/>
    <w:rsid w:val="00534AFE"/>
    <w:rsid w:val="005379F8"/>
    <w:rsid w:val="005408B3"/>
    <w:rsid w:val="00540DDA"/>
    <w:rsid w:val="00545872"/>
    <w:rsid w:val="0055050B"/>
    <w:rsid w:val="00552459"/>
    <w:rsid w:val="00553FA7"/>
    <w:rsid w:val="005601F2"/>
    <w:rsid w:val="00560661"/>
    <w:rsid w:val="0056710B"/>
    <w:rsid w:val="00571AD1"/>
    <w:rsid w:val="005728C8"/>
    <w:rsid w:val="00573105"/>
    <w:rsid w:val="00577321"/>
    <w:rsid w:val="005777D3"/>
    <w:rsid w:val="00580AE8"/>
    <w:rsid w:val="005905F5"/>
    <w:rsid w:val="005A5E8E"/>
    <w:rsid w:val="005A68D7"/>
    <w:rsid w:val="005A7460"/>
    <w:rsid w:val="005B183B"/>
    <w:rsid w:val="005B2053"/>
    <w:rsid w:val="005B288A"/>
    <w:rsid w:val="005B76A8"/>
    <w:rsid w:val="005C1219"/>
    <w:rsid w:val="005C3A22"/>
    <w:rsid w:val="005C5F8C"/>
    <w:rsid w:val="005C6FD7"/>
    <w:rsid w:val="005C7B6C"/>
    <w:rsid w:val="005D0732"/>
    <w:rsid w:val="005D2A80"/>
    <w:rsid w:val="005D38F1"/>
    <w:rsid w:val="005E6C06"/>
    <w:rsid w:val="005E6C58"/>
    <w:rsid w:val="005F04B3"/>
    <w:rsid w:val="005F3D4E"/>
    <w:rsid w:val="005F5919"/>
    <w:rsid w:val="005F6BAE"/>
    <w:rsid w:val="00603961"/>
    <w:rsid w:val="006046A0"/>
    <w:rsid w:val="0060682F"/>
    <w:rsid w:val="006118FD"/>
    <w:rsid w:val="00613E50"/>
    <w:rsid w:val="0061762F"/>
    <w:rsid w:val="00622E2B"/>
    <w:rsid w:val="006271B6"/>
    <w:rsid w:val="006433B1"/>
    <w:rsid w:val="00647291"/>
    <w:rsid w:val="0065315D"/>
    <w:rsid w:val="0065511A"/>
    <w:rsid w:val="00657FD9"/>
    <w:rsid w:val="00660622"/>
    <w:rsid w:val="006614CE"/>
    <w:rsid w:val="00663645"/>
    <w:rsid w:val="00666A56"/>
    <w:rsid w:val="006753D4"/>
    <w:rsid w:val="0067549F"/>
    <w:rsid w:val="00684D46"/>
    <w:rsid w:val="006870A6"/>
    <w:rsid w:val="00687F82"/>
    <w:rsid w:val="00690BE7"/>
    <w:rsid w:val="00691CFA"/>
    <w:rsid w:val="00693EB9"/>
    <w:rsid w:val="0069650D"/>
    <w:rsid w:val="006A438E"/>
    <w:rsid w:val="006B1B06"/>
    <w:rsid w:val="006B1F0D"/>
    <w:rsid w:val="006C29D4"/>
    <w:rsid w:val="006C4064"/>
    <w:rsid w:val="006C45CA"/>
    <w:rsid w:val="006C6FB2"/>
    <w:rsid w:val="006C6FD5"/>
    <w:rsid w:val="006D2C90"/>
    <w:rsid w:val="006D45EE"/>
    <w:rsid w:val="006E2B11"/>
    <w:rsid w:val="006E5836"/>
    <w:rsid w:val="006E5FD7"/>
    <w:rsid w:val="006E77E5"/>
    <w:rsid w:val="006E7B0B"/>
    <w:rsid w:val="006F1F3E"/>
    <w:rsid w:val="006F29DE"/>
    <w:rsid w:val="006F3A28"/>
    <w:rsid w:val="006F6074"/>
    <w:rsid w:val="007032E3"/>
    <w:rsid w:val="00712004"/>
    <w:rsid w:val="007134FD"/>
    <w:rsid w:val="00722311"/>
    <w:rsid w:val="00724131"/>
    <w:rsid w:val="007276C9"/>
    <w:rsid w:val="007369BA"/>
    <w:rsid w:val="007374FB"/>
    <w:rsid w:val="00740B80"/>
    <w:rsid w:val="00741985"/>
    <w:rsid w:val="00742847"/>
    <w:rsid w:val="00754A49"/>
    <w:rsid w:val="00755353"/>
    <w:rsid w:val="007569BB"/>
    <w:rsid w:val="00776C34"/>
    <w:rsid w:val="007856D9"/>
    <w:rsid w:val="0078619A"/>
    <w:rsid w:val="007911A8"/>
    <w:rsid w:val="00792A83"/>
    <w:rsid w:val="00794393"/>
    <w:rsid w:val="00794BC4"/>
    <w:rsid w:val="007A1C3B"/>
    <w:rsid w:val="007A29C2"/>
    <w:rsid w:val="007A34FF"/>
    <w:rsid w:val="007A3537"/>
    <w:rsid w:val="007A4B09"/>
    <w:rsid w:val="007B008D"/>
    <w:rsid w:val="007B0B3D"/>
    <w:rsid w:val="007B0C4C"/>
    <w:rsid w:val="007B51A0"/>
    <w:rsid w:val="007C2461"/>
    <w:rsid w:val="007C4D1D"/>
    <w:rsid w:val="007C605F"/>
    <w:rsid w:val="007C60E2"/>
    <w:rsid w:val="007D1513"/>
    <w:rsid w:val="007D159E"/>
    <w:rsid w:val="007D38F7"/>
    <w:rsid w:val="007D4319"/>
    <w:rsid w:val="007D774B"/>
    <w:rsid w:val="007E14B3"/>
    <w:rsid w:val="007E2F9F"/>
    <w:rsid w:val="007F4FDA"/>
    <w:rsid w:val="00810056"/>
    <w:rsid w:val="008208EE"/>
    <w:rsid w:val="0082117B"/>
    <w:rsid w:val="0082233C"/>
    <w:rsid w:val="00830060"/>
    <w:rsid w:val="008304E2"/>
    <w:rsid w:val="00831575"/>
    <w:rsid w:val="00831786"/>
    <w:rsid w:val="00832CD0"/>
    <w:rsid w:val="00835D12"/>
    <w:rsid w:val="00845851"/>
    <w:rsid w:val="008461BF"/>
    <w:rsid w:val="00847A26"/>
    <w:rsid w:val="00850552"/>
    <w:rsid w:val="008517F3"/>
    <w:rsid w:val="00861670"/>
    <w:rsid w:val="00864C9D"/>
    <w:rsid w:val="00865046"/>
    <w:rsid w:val="00866176"/>
    <w:rsid w:val="00867291"/>
    <w:rsid w:val="00877B15"/>
    <w:rsid w:val="00886FCD"/>
    <w:rsid w:val="0089421A"/>
    <w:rsid w:val="00895168"/>
    <w:rsid w:val="008A3534"/>
    <w:rsid w:val="008A4368"/>
    <w:rsid w:val="008A5A4E"/>
    <w:rsid w:val="008B028E"/>
    <w:rsid w:val="008B5A9B"/>
    <w:rsid w:val="008C0868"/>
    <w:rsid w:val="008C16E1"/>
    <w:rsid w:val="008C1832"/>
    <w:rsid w:val="008D20BA"/>
    <w:rsid w:val="008D362F"/>
    <w:rsid w:val="008E0AA7"/>
    <w:rsid w:val="008E2BE8"/>
    <w:rsid w:val="008F0F1D"/>
    <w:rsid w:val="008F24D1"/>
    <w:rsid w:val="008F2C3A"/>
    <w:rsid w:val="008F4E6F"/>
    <w:rsid w:val="009047C1"/>
    <w:rsid w:val="00912BA1"/>
    <w:rsid w:val="009204C5"/>
    <w:rsid w:val="009224D5"/>
    <w:rsid w:val="009402B4"/>
    <w:rsid w:val="0094174C"/>
    <w:rsid w:val="00943C38"/>
    <w:rsid w:val="00952D22"/>
    <w:rsid w:val="009545CC"/>
    <w:rsid w:val="0095577E"/>
    <w:rsid w:val="00961161"/>
    <w:rsid w:val="009617EE"/>
    <w:rsid w:val="00965178"/>
    <w:rsid w:val="0096561D"/>
    <w:rsid w:val="00965891"/>
    <w:rsid w:val="00965B02"/>
    <w:rsid w:val="00966EB2"/>
    <w:rsid w:val="009673F6"/>
    <w:rsid w:val="00985587"/>
    <w:rsid w:val="0098669D"/>
    <w:rsid w:val="00993CDD"/>
    <w:rsid w:val="009946CD"/>
    <w:rsid w:val="00994DC0"/>
    <w:rsid w:val="009A4692"/>
    <w:rsid w:val="009A5C73"/>
    <w:rsid w:val="009A5F64"/>
    <w:rsid w:val="009A7EE9"/>
    <w:rsid w:val="009B0BDE"/>
    <w:rsid w:val="009B46E8"/>
    <w:rsid w:val="009C0E84"/>
    <w:rsid w:val="009C3B55"/>
    <w:rsid w:val="009C4B5C"/>
    <w:rsid w:val="009C5F81"/>
    <w:rsid w:val="009D3FCB"/>
    <w:rsid w:val="009D5DBA"/>
    <w:rsid w:val="009E1D2C"/>
    <w:rsid w:val="00A01E44"/>
    <w:rsid w:val="00A073C6"/>
    <w:rsid w:val="00A13EF7"/>
    <w:rsid w:val="00A14F6A"/>
    <w:rsid w:val="00A15BAC"/>
    <w:rsid w:val="00A16407"/>
    <w:rsid w:val="00A2196B"/>
    <w:rsid w:val="00A27A88"/>
    <w:rsid w:val="00A310CE"/>
    <w:rsid w:val="00A312FF"/>
    <w:rsid w:val="00A322B4"/>
    <w:rsid w:val="00A35244"/>
    <w:rsid w:val="00A433A7"/>
    <w:rsid w:val="00A43EE9"/>
    <w:rsid w:val="00A44B88"/>
    <w:rsid w:val="00A45E94"/>
    <w:rsid w:val="00A50DB4"/>
    <w:rsid w:val="00A57040"/>
    <w:rsid w:val="00A61AC3"/>
    <w:rsid w:val="00A632F5"/>
    <w:rsid w:val="00A63A29"/>
    <w:rsid w:val="00A66CF1"/>
    <w:rsid w:val="00A67688"/>
    <w:rsid w:val="00A6775D"/>
    <w:rsid w:val="00A677A3"/>
    <w:rsid w:val="00A842F0"/>
    <w:rsid w:val="00A84C4F"/>
    <w:rsid w:val="00A901CB"/>
    <w:rsid w:val="00A912BF"/>
    <w:rsid w:val="00A92CC1"/>
    <w:rsid w:val="00A938FE"/>
    <w:rsid w:val="00A93D35"/>
    <w:rsid w:val="00A96767"/>
    <w:rsid w:val="00AA0ECD"/>
    <w:rsid w:val="00AA286A"/>
    <w:rsid w:val="00AA2E27"/>
    <w:rsid w:val="00AB1E27"/>
    <w:rsid w:val="00AC0803"/>
    <w:rsid w:val="00AD0344"/>
    <w:rsid w:val="00AD15A3"/>
    <w:rsid w:val="00AD54B0"/>
    <w:rsid w:val="00AE03B0"/>
    <w:rsid w:val="00AE26AA"/>
    <w:rsid w:val="00AE3C74"/>
    <w:rsid w:val="00AF6929"/>
    <w:rsid w:val="00B02ACA"/>
    <w:rsid w:val="00B03C32"/>
    <w:rsid w:val="00B07A95"/>
    <w:rsid w:val="00B162ED"/>
    <w:rsid w:val="00B16E6E"/>
    <w:rsid w:val="00B20229"/>
    <w:rsid w:val="00B2114D"/>
    <w:rsid w:val="00B22CD4"/>
    <w:rsid w:val="00B24AEB"/>
    <w:rsid w:val="00B2581F"/>
    <w:rsid w:val="00B3189A"/>
    <w:rsid w:val="00B33A0D"/>
    <w:rsid w:val="00B4224D"/>
    <w:rsid w:val="00B44C8D"/>
    <w:rsid w:val="00B53960"/>
    <w:rsid w:val="00B53BB1"/>
    <w:rsid w:val="00B546B2"/>
    <w:rsid w:val="00B54D3D"/>
    <w:rsid w:val="00B62B1D"/>
    <w:rsid w:val="00B6604B"/>
    <w:rsid w:val="00B66EE0"/>
    <w:rsid w:val="00B71E80"/>
    <w:rsid w:val="00B72D7C"/>
    <w:rsid w:val="00B73891"/>
    <w:rsid w:val="00B74E90"/>
    <w:rsid w:val="00B81D21"/>
    <w:rsid w:val="00B824E1"/>
    <w:rsid w:val="00B85970"/>
    <w:rsid w:val="00B85D39"/>
    <w:rsid w:val="00B94E5C"/>
    <w:rsid w:val="00B97322"/>
    <w:rsid w:val="00BA60A4"/>
    <w:rsid w:val="00BB1653"/>
    <w:rsid w:val="00BB1DFA"/>
    <w:rsid w:val="00BB705E"/>
    <w:rsid w:val="00BC15E1"/>
    <w:rsid w:val="00BD0E4F"/>
    <w:rsid w:val="00BD3635"/>
    <w:rsid w:val="00BD4701"/>
    <w:rsid w:val="00BD5D27"/>
    <w:rsid w:val="00BE1AC9"/>
    <w:rsid w:val="00BF197E"/>
    <w:rsid w:val="00BF3FD4"/>
    <w:rsid w:val="00BF6322"/>
    <w:rsid w:val="00BF6CA8"/>
    <w:rsid w:val="00C015C5"/>
    <w:rsid w:val="00C05DB8"/>
    <w:rsid w:val="00C10488"/>
    <w:rsid w:val="00C23CFE"/>
    <w:rsid w:val="00C27BD2"/>
    <w:rsid w:val="00C27E0A"/>
    <w:rsid w:val="00C317DF"/>
    <w:rsid w:val="00C3384D"/>
    <w:rsid w:val="00C378B1"/>
    <w:rsid w:val="00C407C0"/>
    <w:rsid w:val="00C43592"/>
    <w:rsid w:val="00C43830"/>
    <w:rsid w:val="00C46994"/>
    <w:rsid w:val="00C534B1"/>
    <w:rsid w:val="00C54CA3"/>
    <w:rsid w:val="00C576A0"/>
    <w:rsid w:val="00C6184B"/>
    <w:rsid w:val="00C64CEF"/>
    <w:rsid w:val="00C65788"/>
    <w:rsid w:val="00C67191"/>
    <w:rsid w:val="00C673B5"/>
    <w:rsid w:val="00C70960"/>
    <w:rsid w:val="00C7152F"/>
    <w:rsid w:val="00C7368B"/>
    <w:rsid w:val="00C73861"/>
    <w:rsid w:val="00C80099"/>
    <w:rsid w:val="00C81117"/>
    <w:rsid w:val="00C84BF6"/>
    <w:rsid w:val="00C9091D"/>
    <w:rsid w:val="00C926DF"/>
    <w:rsid w:val="00C92B21"/>
    <w:rsid w:val="00C95964"/>
    <w:rsid w:val="00CB0E49"/>
    <w:rsid w:val="00CB2488"/>
    <w:rsid w:val="00CB24ED"/>
    <w:rsid w:val="00CB25FB"/>
    <w:rsid w:val="00CB2ACC"/>
    <w:rsid w:val="00CB54F7"/>
    <w:rsid w:val="00CB5BCC"/>
    <w:rsid w:val="00CC1DAB"/>
    <w:rsid w:val="00CC5811"/>
    <w:rsid w:val="00CC673C"/>
    <w:rsid w:val="00CC733F"/>
    <w:rsid w:val="00CD09C3"/>
    <w:rsid w:val="00CD1AA5"/>
    <w:rsid w:val="00CD210D"/>
    <w:rsid w:val="00CD2798"/>
    <w:rsid w:val="00CD603B"/>
    <w:rsid w:val="00CE0535"/>
    <w:rsid w:val="00CE167A"/>
    <w:rsid w:val="00CE1DE1"/>
    <w:rsid w:val="00CE20C8"/>
    <w:rsid w:val="00CE264E"/>
    <w:rsid w:val="00CE553F"/>
    <w:rsid w:val="00CE5895"/>
    <w:rsid w:val="00CF6A72"/>
    <w:rsid w:val="00CF6DE8"/>
    <w:rsid w:val="00D004C0"/>
    <w:rsid w:val="00D009C9"/>
    <w:rsid w:val="00D060AE"/>
    <w:rsid w:val="00D11103"/>
    <w:rsid w:val="00D12F87"/>
    <w:rsid w:val="00D135DF"/>
    <w:rsid w:val="00D22486"/>
    <w:rsid w:val="00D3109C"/>
    <w:rsid w:val="00D3159C"/>
    <w:rsid w:val="00D40DE0"/>
    <w:rsid w:val="00D415E2"/>
    <w:rsid w:val="00D43405"/>
    <w:rsid w:val="00D44C86"/>
    <w:rsid w:val="00D455D1"/>
    <w:rsid w:val="00D45F01"/>
    <w:rsid w:val="00D4662C"/>
    <w:rsid w:val="00D4785E"/>
    <w:rsid w:val="00D63724"/>
    <w:rsid w:val="00D75081"/>
    <w:rsid w:val="00D80AE6"/>
    <w:rsid w:val="00D80D77"/>
    <w:rsid w:val="00D855F9"/>
    <w:rsid w:val="00D9433D"/>
    <w:rsid w:val="00D9485E"/>
    <w:rsid w:val="00D9731D"/>
    <w:rsid w:val="00D97444"/>
    <w:rsid w:val="00DA1349"/>
    <w:rsid w:val="00DA1C96"/>
    <w:rsid w:val="00DA2DBD"/>
    <w:rsid w:val="00DA302B"/>
    <w:rsid w:val="00DA3C0A"/>
    <w:rsid w:val="00DA7C4F"/>
    <w:rsid w:val="00DB464B"/>
    <w:rsid w:val="00DB68ED"/>
    <w:rsid w:val="00DC38AC"/>
    <w:rsid w:val="00DC5FD9"/>
    <w:rsid w:val="00DC63F7"/>
    <w:rsid w:val="00DD058F"/>
    <w:rsid w:val="00DD5DE3"/>
    <w:rsid w:val="00DD7344"/>
    <w:rsid w:val="00DE0A30"/>
    <w:rsid w:val="00DE49AA"/>
    <w:rsid w:val="00DE5B80"/>
    <w:rsid w:val="00DE6193"/>
    <w:rsid w:val="00DF3F68"/>
    <w:rsid w:val="00E10670"/>
    <w:rsid w:val="00E12E0A"/>
    <w:rsid w:val="00E158B2"/>
    <w:rsid w:val="00E16051"/>
    <w:rsid w:val="00E205A6"/>
    <w:rsid w:val="00E207EE"/>
    <w:rsid w:val="00E208A2"/>
    <w:rsid w:val="00E247CD"/>
    <w:rsid w:val="00E26BDA"/>
    <w:rsid w:val="00E31492"/>
    <w:rsid w:val="00E335B3"/>
    <w:rsid w:val="00E34567"/>
    <w:rsid w:val="00E35276"/>
    <w:rsid w:val="00E36BB5"/>
    <w:rsid w:val="00E50DAD"/>
    <w:rsid w:val="00E514FE"/>
    <w:rsid w:val="00E51F8A"/>
    <w:rsid w:val="00E60AEF"/>
    <w:rsid w:val="00E619B9"/>
    <w:rsid w:val="00E62692"/>
    <w:rsid w:val="00E643A4"/>
    <w:rsid w:val="00E66AA4"/>
    <w:rsid w:val="00E70656"/>
    <w:rsid w:val="00E71EDD"/>
    <w:rsid w:val="00E8625C"/>
    <w:rsid w:val="00E91D1C"/>
    <w:rsid w:val="00E95437"/>
    <w:rsid w:val="00E9577C"/>
    <w:rsid w:val="00EA3164"/>
    <w:rsid w:val="00EA4C3A"/>
    <w:rsid w:val="00EB1137"/>
    <w:rsid w:val="00EB2CB6"/>
    <w:rsid w:val="00EB2E27"/>
    <w:rsid w:val="00EB71DA"/>
    <w:rsid w:val="00ED0F41"/>
    <w:rsid w:val="00ED3C74"/>
    <w:rsid w:val="00ED4F9F"/>
    <w:rsid w:val="00ED531E"/>
    <w:rsid w:val="00EE0F97"/>
    <w:rsid w:val="00EE346D"/>
    <w:rsid w:val="00EE3BB7"/>
    <w:rsid w:val="00EE4C98"/>
    <w:rsid w:val="00EE656E"/>
    <w:rsid w:val="00EF03E7"/>
    <w:rsid w:val="00EF2348"/>
    <w:rsid w:val="00EF5628"/>
    <w:rsid w:val="00EF71D1"/>
    <w:rsid w:val="00EF72D8"/>
    <w:rsid w:val="00F0080E"/>
    <w:rsid w:val="00F00896"/>
    <w:rsid w:val="00F00B2F"/>
    <w:rsid w:val="00F17146"/>
    <w:rsid w:val="00F20233"/>
    <w:rsid w:val="00F268D1"/>
    <w:rsid w:val="00F27278"/>
    <w:rsid w:val="00F317ED"/>
    <w:rsid w:val="00F32E26"/>
    <w:rsid w:val="00F34582"/>
    <w:rsid w:val="00F4644E"/>
    <w:rsid w:val="00F567E8"/>
    <w:rsid w:val="00F60529"/>
    <w:rsid w:val="00F6360C"/>
    <w:rsid w:val="00F64AF9"/>
    <w:rsid w:val="00F75C23"/>
    <w:rsid w:val="00F76AC2"/>
    <w:rsid w:val="00F8196A"/>
    <w:rsid w:val="00F96756"/>
    <w:rsid w:val="00F97670"/>
    <w:rsid w:val="00FB00B7"/>
    <w:rsid w:val="00FB21E7"/>
    <w:rsid w:val="00FB2D72"/>
    <w:rsid w:val="00FB63C2"/>
    <w:rsid w:val="00FC034B"/>
    <w:rsid w:val="00FC162D"/>
    <w:rsid w:val="00FC6259"/>
    <w:rsid w:val="00FD5ADD"/>
    <w:rsid w:val="00FD6B3D"/>
    <w:rsid w:val="00FE14B8"/>
    <w:rsid w:val="00FE2B92"/>
    <w:rsid w:val="00FE39F7"/>
    <w:rsid w:val="00FE68D2"/>
    <w:rsid w:val="00FF1159"/>
    <w:rsid w:val="00FF1449"/>
    <w:rsid w:val="00FF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1827D"/>
  <w15:docId w15:val="{83C461FC-F1B0-478D-A27B-3CE95A1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  <w:kern w:val="1"/>
      <w:sz w:val="32"/>
    </w:rPr>
  </w:style>
  <w:style w:type="paragraph" w:styleId="Heading2">
    <w:name w:val="heading 2"/>
    <w:basedOn w:val="Normal"/>
    <w:next w:val="Normal"/>
    <w:link w:val="Heading2Char"/>
    <w:qFormat/>
    <w:rsid w:val="0082233C"/>
    <w:pPr>
      <w:keepNext/>
      <w:numPr>
        <w:ilvl w:val="1"/>
        <w:numId w:val="1"/>
      </w:numPr>
      <w:suppressAutoHyphens w:val="0"/>
      <w:spacing w:after="120"/>
      <w:outlineLvl w:val="1"/>
    </w:pPr>
    <w:rPr>
      <w:b/>
      <w:szCs w:val="22"/>
    </w:rPr>
  </w:style>
  <w:style w:type="paragraph" w:styleId="Heading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D46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4662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D4662C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D4662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BodyText">
    <w:name w:val="Body Text"/>
    <w:basedOn w:val="Normal"/>
    <w:link w:val="BodyTextChar"/>
    <w:rPr>
      <w:color w:val="0000FF"/>
    </w:rPr>
  </w:style>
  <w:style w:type="paragraph" w:styleId="BodyTextIndent">
    <w:name w:val="Body Text Indent"/>
    <w:basedOn w:val="Normal"/>
    <w:semiHidden/>
    <w:pPr>
      <w:ind w:firstLine="720"/>
    </w:pPr>
  </w:style>
  <w:style w:type="paragraph" w:styleId="Title">
    <w:name w:val="Title"/>
    <w:basedOn w:val="Normal"/>
    <w:next w:val="Subtitle"/>
    <w:qFormat/>
  </w:style>
  <w:style w:type="paragraph" w:styleId="Subtitle">
    <w:name w:val="Subtitle"/>
    <w:basedOn w:val="Normal"/>
    <w:next w:val="BodyText"/>
    <w:qFormat/>
    <w:pPr>
      <w:jc w:val="center"/>
    </w:pPr>
    <w:rPr>
      <w:i/>
      <w:iCs/>
    </w:rPr>
  </w:style>
  <w:style w:type="paragraph" w:styleId="List">
    <w:name w:val="List"/>
    <w:basedOn w:val="BodyText"/>
    <w:semiHidden/>
    <w:rPr>
      <w:rFonts w:cs="Tahoma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BodyText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20" w:firstLine="1"/>
    </w:pPr>
  </w:style>
  <w:style w:type="paragraph" w:styleId="TOC3">
    <w:name w:val="toc 3"/>
    <w:basedOn w:val="Normal"/>
    <w:next w:val="Normal"/>
    <w:semiHidden/>
    <w:pPr>
      <w:ind w:left="440" w:firstLine="1"/>
    </w:pPr>
  </w:style>
  <w:style w:type="paragraph" w:styleId="TOC4">
    <w:name w:val="toc 4"/>
    <w:basedOn w:val="Normal"/>
    <w:next w:val="Normal"/>
    <w:semiHidden/>
    <w:pPr>
      <w:ind w:left="660" w:firstLine="1"/>
    </w:pPr>
  </w:style>
  <w:style w:type="paragraph" w:styleId="TOC5">
    <w:name w:val="toc 5"/>
    <w:basedOn w:val="Normal"/>
    <w:next w:val="Normal"/>
    <w:semiHidden/>
    <w:pPr>
      <w:ind w:left="880" w:firstLine="1"/>
    </w:pPr>
  </w:style>
  <w:style w:type="paragraph" w:styleId="TOC6">
    <w:name w:val="toc 6"/>
    <w:basedOn w:val="Normal"/>
    <w:next w:val="Normal"/>
    <w:semiHidden/>
    <w:pPr>
      <w:ind w:left="1100" w:firstLine="1"/>
    </w:pPr>
  </w:style>
  <w:style w:type="paragraph" w:styleId="TOC7">
    <w:name w:val="toc 7"/>
    <w:basedOn w:val="Normal"/>
    <w:next w:val="Normal"/>
    <w:semiHidden/>
    <w:pPr>
      <w:ind w:left="1320" w:firstLine="1"/>
    </w:pPr>
  </w:style>
  <w:style w:type="paragraph" w:styleId="TOC8">
    <w:name w:val="toc 8"/>
    <w:basedOn w:val="Normal"/>
    <w:next w:val="Normal"/>
    <w:semiHidden/>
    <w:pPr>
      <w:ind w:left="1540" w:firstLine="1"/>
    </w:pPr>
  </w:style>
  <w:style w:type="paragraph" w:styleId="TOC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</w:rPr>
  </w:style>
  <w:style w:type="paragraph" w:customStyle="1" w:styleId="InfoBlue0">
    <w:name w:val="InfoBlue"/>
    <w:basedOn w:val="Normal"/>
    <w:next w:val="BodyText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BodyText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character" w:customStyle="1" w:styleId="WW-Absatz-Standardschriftart111111111111111">
    <w:name w:val="WW-Absatz-Standardschriftart111111111111111"/>
    <w:rsid w:val="006E2B11"/>
  </w:style>
  <w:style w:type="paragraph" w:customStyle="1" w:styleId="WW-Recuodecorpodetexto2">
    <w:name w:val="WW-Recuo de corpo de texto 2"/>
    <w:basedOn w:val="Normal"/>
    <w:rsid w:val="0027501C"/>
    <w:pPr>
      <w:ind w:firstLine="70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62C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662C"/>
    <w:rPr>
      <w:rFonts w:ascii="Tahoma" w:hAnsi="Tahoma" w:cs="Tahoma"/>
      <w:sz w:val="16"/>
      <w:szCs w:val="16"/>
    </w:rPr>
  </w:style>
  <w:style w:type="character" w:customStyle="1" w:styleId="Heading7Char">
    <w:name w:val="Heading 7 Char"/>
    <w:link w:val="Heading7"/>
    <w:uiPriority w:val="9"/>
    <w:semiHidden/>
    <w:rsid w:val="00D4662C"/>
    <w:rPr>
      <w:rFonts w:ascii="Calibri" w:eastAsia="Times New Roman" w:hAnsi="Calibri" w:cs="Times New Roman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D4662C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5Char">
    <w:name w:val="Heading 5 Char"/>
    <w:link w:val="Heading5"/>
    <w:uiPriority w:val="9"/>
    <w:semiHidden/>
    <w:rsid w:val="00D4662C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D46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BodyTextChar">
    <w:name w:val="Body Text Char"/>
    <w:link w:val="BodyText"/>
    <w:rsid w:val="006F1F3E"/>
    <w:rPr>
      <w:rFonts w:ascii="Arial" w:hAnsi="Arial"/>
      <w:color w:val="0000FF"/>
      <w:sz w:val="22"/>
    </w:rPr>
  </w:style>
  <w:style w:type="paragraph" w:customStyle="1" w:styleId="TableText">
    <w:name w:val="Table Text"/>
    <w:rsid w:val="00502EB9"/>
    <w:pPr>
      <w:tabs>
        <w:tab w:val="right" w:pos="9720"/>
      </w:tabs>
      <w:spacing w:before="40" w:after="40"/>
    </w:pPr>
    <w:rPr>
      <w:bCs/>
      <w:szCs w:val="24"/>
      <w:lang w:val="en-GB" w:eastAsia="en-US"/>
    </w:rPr>
  </w:style>
  <w:style w:type="paragraph" w:customStyle="1" w:styleId="Tabletext0">
    <w:name w:val="Tabletext"/>
    <w:basedOn w:val="Normal"/>
    <w:rsid w:val="00366427"/>
    <w:pPr>
      <w:keepLines/>
      <w:widowControl w:val="0"/>
      <w:suppressAutoHyphens w:val="0"/>
      <w:spacing w:before="0" w:line="240" w:lineRule="auto"/>
      <w:jc w:val="left"/>
    </w:pPr>
    <w:rPr>
      <w:sz w:val="20"/>
      <w:szCs w:val="24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3189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B3189A"/>
    <w:rPr>
      <w:rFonts w:ascii="Arial" w:hAnsi="Arial"/>
      <w:sz w:val="22"/>
      <w:lang w:val="pt-BR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189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B3189A"/>
    <w:rPr>
      <w:rFonts w:ascii="Arial" w:hAnsi="Arial"/>
      <w:sz w:val="16"/>
      <w:szCs w:val="16"/>
      <w:lang w:val="pt-BR"/>
    </w:rPr>
  </w:style>
  <w:style w:type="table" w:styleId="TableGrid">
    <w:name w:val="Table Grid"/>
    <w:basedOn w:val="TableNormal"/>
    <w:rsid w:val="00AE03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E36BB5"/>
    <w:pPr>
      <w:suppressAutoHyphens w:val="0"/>
      <w:spacing w:before="0" w:line="240" w:lineRule="auto"/>
      <w:ind w:left="706"/>
      <w:jc w:val="left"/>
    </w:pPr>
    <w:rPr>
      <w:rFonts w:ascii="Calibri" w:hAnsi="Calibri" w:cs="Arial"/>
      <w:sz w:val="24"/>
      <w:lang w:val="en-AU" w:eastAsia="en-US"/>
    </w:rPr>
  </w:style>
  <w:style w:type="paragraph" w:customStyle="1" w:styleId="EstiloArialNegritoItlico">
    <w:name w:val="Estilo Arial Negrito Itálico"/>
    <w:basedOn w:val="Normal"/>
    <w:rsid w:val="001A3110"/>
    <w:pPr>
      <w:numPr>
        <w:numId w:val="11"/>
      </w:numPr>
      <w:suppressAutoHyphens w:val="0"/>
      <w:spacing w:before="0" w:line="240" w:lineRule="auto"/>
      <w:jc w:val="left"/>
    </w:pPr>
    <w:rPr>
      <w:rFonts w:cs="Arial"/>
      <w:b/>
      <w:i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CE1DE1"/>
    <w:rPr>
      <w:rFonts w:ascii="Arial" w:hAnsi="Arial"/>
      <w:b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A~1\AppData\Local\Temp\Rar$DI00.694\Especificacao%20de%20Telas%20e%20Relatorios%20-ETR_XXXXXXX_VXXCX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AB7EA9CBD347BC2BF9D95D5D0B29" ma:contentTypeVersion="1" ma:contentTypeDescription="Create a new document." ma:contentTypeScope="" ma:versionID="85ea71163967185d1bce30ce0bcd89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022916f55ab85163ee9a5069dec31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08A59-F971-481B-A100-0D8F86443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EBAED3-472B-43D8-A72F-10A1B2226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2E10FAC-A360-42DE-AE4F-E56E4BE963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C4C3D4-1149-47FB-BCAD-2EAC13F42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Especificacao de Telas e Relatorios -ETR_XXXXXXX_VXXCXX</Template>
  <TotalTime>490</TotalTime>
  <Pages>38</Pages>
  <Words>3616</Words>
  <Characters>19527</Characters>
  <Application>Microsoft Office Word</Application>
  <DocSecurity>0</DocSecurity>
  <Lines>162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ETR - Especificação de Tela e Relatório</vt:lpstr>
      <vt:lpstr/>
    </vt:vector>
  </TitlesOfParts>
  <Company>SEGURO</Company>
  <LinksUpToDate>false</LinksUpToDate>
  <CharactersWithSpaces>23097</CharactersWithSpaces>
  <SharedDoc>false</SharedDoc>
  <HLinks>
    <vt:vector size="18" baseType="variant"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_Toc271660257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_Toc271660256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_Toc271660255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ETR - Especificação de Tela e Relatório</dc:title>
  <dc:creator>Renata Wada</dc:creator>
  <cp:lastModifiedBy>Oliveira, Monica C.</cp:lastModifiedBy>
  <cp:revision>17</cp:revision>
  <cp:lastPrinted>2010-08-23T14:27:00Z</cp:lastPrinted>
  <dcterms:created xsi:type="dcterms:W3CDTF">2015-11-10T17:42:00Z</dcterms:created>
  <dcterms:modified xsi:type="dcterms:W3CDTF">2015-12-14T19:17:00Z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0x0101008BCAAB7EA9CBD347BC2BF9D95D5D0B29</vt:lpwstr>
  </property>
</Properties>
</file>