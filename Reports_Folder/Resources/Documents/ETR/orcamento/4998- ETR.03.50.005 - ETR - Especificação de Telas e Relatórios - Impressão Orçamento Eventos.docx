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01827D" w14:textId="77777777" w:rsidR="00D4662C" w:rsidRPr="005323A3" w:rsidRDefault="00D4662C" w:rsidP="00D4662C">
      <w:pPr>
        <w:suppressAutoHyphens w:val="0"/>
        <w:rPr>
          <w:rFonts w:cs="Arial"/>
          <w:szCs w:val="24"/>
        </w:rPr>
      </w:pPr>
    </w:p>
    <w:p w14:paraId="0701827E" w14:textId="77777777" w:rsidR="00D4662C" w:rsidRPr="00D4662C" w:rsidRDefault="00D4662C" w:rsidP="00D4662C">
      <w:pPr>
        <w:suppressAutoHyphens w:val="0"/>
        <w:rPr>
          <w:rFonts w:cs="Arial"/>
          <w:szCs w:val="24"/>
          <w:lang w:val="pt-PT"/>
        </w:rPr>
      </w:pPr>
    </w:p>
    <w:p w14:paraId="0701827F" w14:textId="77777777" w:rsidR="00D4662C" w:rsidRPr="00D4662C" w:rsidRDefault="00D4662C" w:rsidP="00D4662C">
      <w:pPr>
        <w:suppressAutoHyphens w:val="0"/>
        <w:rPr>
          <w:rFonts w:cs="Arial"/>
          <w:szCs w:val="24"/>
          <w:lang w:val="pt-PT"/>
        </w:rPr>
      </w:pPr>
    </w:p>
    <w:p w14:paraId="07018280" w14:textId="77777777" w:rsidR="00D4662C" w:rsidRPr="00D4662C" w:rsidRDefault="00D4662C" w:rsidP="00D4662C">
      <w:pPr>
        <w:suppressAutoHyphens w:val="0"/>
        <w:rPr>
          <w:rFonts w:cs="Arial"/>
          <w:szCs w:val="24"/>
          <w:lang w:val="pt-PT"/>
        </w:rPr>
      </w:pPr>
    </w:p>
    <w:p w14:paraId="07018281" w14:textId="77777777" w:rsidR="00D4662C" w:rsidRPr="00D4662C" w:rsidRDefault="00D4662C" w:rsidP="00D4662C">
      <w:pPr>
        <w:suppressAutoHyphens w:val="0"/>
        <w:rPr>
          <w:rFonts w:cs="Arial"/>
          <w:szCs w:val="24"/>
          <w:lang w:val="pt-PT"/>
        </w:rPr>
      </w:pPr>
    </w:p>
    <w:p w14:paraId="07018282" w14:textId="77777777" w:rsidR="00D4662C" w:rsidRPr="00B82ADF" w:rsidRDefault="00D4662C" w:rsidP="00D4662C">
      <w:pPr>
        <w:suppressAutoHyphens w:val="0"/>
        <w:rPr>
          <w:rFonts w:cs="Arial"/>
          <w:szCs w:val="24"/>
        </w:rPr>
      </w:pPr>
    </w:p>
    <w:p w14:paraId="07018283" w14:textId="27125FDA" w:rsidR="00BF3FD4" w:rsidRDefault="00E35276" w:rsidP="00BF3FD4">
      <w:pPr>
        <w:ind w:left="2832" w:hanging="2406"/>
        <w:jc w:val="center"/>
        <w:rPr>
          <w:b/>
          <w:color w:val="0000FF"/>
          <w:sz w:val="36"/>
        </w:rPr>
      </w:pPr>
      <w:r>
        <w:rPr>
          <w:b/>
          <w:color w:val="0000FF"/>
          <w:sz w:val="36"/>
        </w:rPr>
        <w:t>Ramos Elementares</w:t>
      </w:r>
    </w:p>
    <w:p w14:paraId="07018284" w14:textId="22B624DB" w:rsidR="0094174C" w:rsidRDefault="00E35276" w:rsidP="00BF3FD4">
      <w:pPr>
        <w:ind w:left="2832" w:hanging="2406"/>
        <w:jc w:val="center"/>
        <w:rPr>
          <w:b/>
          <w:color w:val="0000FF"/>
          <w:sz w:val="36"/>
        </w:rPr>
      </w:pPr>
      <w:r>
        <w:rPr>
          <w:b/>
          <w:color w:val="0000FF"/>
          <w:sz w:val="36"/>
        </w:rPr>
        <w:t>Relatórios e Impressões</w:t>
      </w:r>
    </w:p>
    <w:p w14:paraId="07018285" w14:textId="3AAF03CE" w:rsidR="00BF3FD4" w:rsidRDefault="003670E4" w:rsidP="00BF3FD4">
      <w:pPr>
        <w:ind w:left="2832" w:hanging="2406"/>
        <w:jc w:val="center"/>
        <w:rPr>
          <w:b/>
          <w:color w:val="0000FF"/>
          <w:sz w:val="36"/>
        </w:rPr>
      </w:pPr>
      <w:r>
        <w:rPr>
          <w:b/>
          <w:color w:val="0000FF"/>
          <w:sz w:val="36"/>
        </w:rPr>
        <w:t xml:space="preserve"> </w:t>
      </w:r>
      <w:r w:rsidR="002D5C20">
        <w:rPr>
          <w:b/>
          <w:color w:val="0000FF"/>
          <w:sz w:val="36"/>
        </w:rPr>
        <w:t>Versão 1.6</w:t>
      </w:r>
    </w:p>
    <w:p w14:paraId="3FE618B9" w14:textId="77777777" w:rsidR="00C21BA2" w:rsidRDefault="00C21BA2" w:rsidP="00C21BA2">
      <w:pPr>
        <w:ind w:left="2832" w:hanging="2406"/>
        <w:rPr>
          <w:b/>
          <w:color w:val="0000FF"/>
          <w:sz w:val="36"/>
        </w:rPr>
      </w:pPr>
    </w:p>
    <w:p w14:paraId="07018286" w14:textId="77777777" w:rsidR="00D4662C" w:rsidRPr="00BF3FD4" w:rsidRDefault="00D4662C" w:rsidP="00D4662C">
      <w:pPr>
        <w:suppressAutoHyphens w:val="0"/>
        <w:jc w:val="center"/>
        <w:rPr>
          <w:rFonts w:cs="Arial"/>
          <w:szCs w:val="24"/>
        </w:rPr>
      </w:pPr>
    </w:p>
    <w:p w14:paraId="07018287" w14:textId="77777777" w:rsidR="00D4662C" w:rsidRDefault="00D4662C" w:rsidP="00D4662C">
      <w:pPr>
        <w:suppressAutoHyphens w:val="0"/>
        <w:jc w:val="center"/>
        <w:rPr>
          <w:rFonts w:cs="Arial"/>
          <w:szCs w:val="24"/>
          <w:lang w:val="pt-PT"/>
        </w:rPr>
      </w:pPr>
    </w:p>
    <w:p w14:paraId="18456384" w14:textId="77777777" w:rsidR="00C7368B" w:rsidRPr="00D4662C" w:rsidRDefault="00C7368B" w:rsidP="00D4662C">
      <w:pPr>
        <w:suppressAutoHyphens w:val="0"/>
        <w:jc w:val="center"/>
        <w:rPr>
          <w:rFonts w:cs="Arial"/>
          <w:szCs w:val="24"/>
          <w:lang w:val="pt-PT"/>
        </w:rPr>
      </w:pPr>
    </w:p>
    <w:p w14:paraId="07018288" w14:textId="77777777" w:rsidR="00D4662C" w:rsidRPr="00D4662C" w:rsidRDefault="00D4662C" w:rsidP="00D4662C">
      <w:pPr>
        <w:suppressAutoHyphens w:val="0"/>
        <w:jc w:val="center"/>
        <w:rPr>
          <w:rFonts w:cs="Arial"/>
          <w:szCs w:val="24"/>
          <w:lang w:val="pt-PT"/>
        </w:rPr>
      </w:pPr>
    </w:p>
    <w:p w14:paraId="07018289" w14:textId="77777777" w:rsidR="00D4662C" w:rsidRPr="00D4662C" w:rsidRDefault="00D4662C" w:rsidP="00D4662C">
      <w:pPr>
        <w:suppressAutoHyphens w:val="0"/>
        <w:jc w:val="center"/>
        <w:rPr>
          <w:rFonts w:cs="Arial"/>
          <w:szCs w:val="24"/>
          <w:lang w:val="pt-PT"/>
        </w:rPr>
      </w:pPr>
    </w:p>
    <w:p w14:paraId="0701828A" w14:textId="77777777" w:rsidR="00D4662C" w:rsidRPr="00D4662C" w:rsidRDefault="00D4662C" w:rsidP="00D4662C">
      <w:pPr>
        <w:suppressAutoHyphens w:val="0"/>
        <w:jc w:val="right"/>
        <w:rPr>
          <w:rFonts w:cs="Arial"/>
          <w:sz w:val="30"/>
          <w:szCs w:val="24"/>
          <w:lang w:val="pt-PT"/>
        </w:rPr>
      </w:pPr>
    </w:p>
    <w:p w14:paraId="0701828B" w14:textId="77777777" w:rsidR="0009045F" w:rsidRPr="00D4662C" w:rsidRDefault="0009045F" w:rsidP="0009045F">
      <w:pPr>
        <w:suppressAutoHyphens w:val="0"/>
        <w:rPr>
          <w:rFonts w:cs="Arial"/>
          <w:sz w:val="20"/>
          <w:lang w:val="pt-PT"/>
        </w:rPr>
      </w:pPr>
    </w:p>
    <w:tbl>
      <w:tblPr>
        <w:tblpPr w:leftFromText="141" w:rightFromText="141" w:vertAnchor="text" w:horzAnchor="margin" w:tblpXSpec="center" w:tblpY="189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03"/>
        <w:gridCol w:w="2803"/>
        <w:gridCol w:w="3775"/>
        <w:gridCol w:w="4248"/>
      </w:tblGrid>
      <w:tr w:rsidR="00BF3FD4" w:rsidRPr="00E95A2B" w14:paraId="0701828D" w14:textId="77777777" w:rsidTr="00A66CF1">
        <w:trPr>
          <w:cantSplit/>
          <w:trHeight w:val="201"/>
        </w:trPr>
        <w:tc>
          <w:tcPr>
            <w:tcW w:w="5000" w:type="pct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9CCFF"/>
            <w:vAlign w:val="center"/>
          </w:tcPr>
          <w:p w14:paraId="0701828C" w14:textId="77777777" w:rsidR="00BF3FD4" w:rsidRPr="00E95A2B" w:rsidRDefault="00BF3FD4" w:rsidP="008304E2">
            <w:pPr>
              <w:jc w:val="center"/>
              <w:rPr>
                <w:rFonts w:cs="Arial"/>
                <w:b/>
              </w:rPr>
            </w:pPr>
            <w:r w:rsidRPr="00E95A2B">
              <w:rPr>
                <w:rFonts w:cs="Arial"/>
                <w:b/>
              </w:rPr>
              <w:t>Histórico de Alterações</w:t>
            </w:r>
          </w:p>
        </w:tc>
      </w:tr>
      <w:tr w:rsidR="00BF3FD4" w:rsidRPr="00E95A2B" w14:paraId="07018292" w14:textId="77777777" w:rsidTr="00EC7D1D">
        <w:trPr>
          <w:trHeight w:val="201"/>
        </w:trPr>
        <w:tc>
          <w:tcPr>
            <w:tcW w:w="1114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9CCFF"/>
            <w:vAlign w:val="center"/>
          </w:tcPr>
          <w:p w14:paraId="0701828E" w14:textId="77777777" w:rsidR="00BF3FD4" w:rsidRPr="00E95A2B" w:rsidRDefault="00BF3FD4" w:rsidP="008304E2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E95A2B">
              <w:rPr>
                <w:rFonts w:cs="Arial"/>
                <w:b/>
                <w:sz w:val="16"/>
                <w:szCs w:val="16"/>
              </w:rPr>
              <w:t>Versão</w:t>
            </w:r>
          </w:p>
        </w:tc>
        <w:tc>
          <w:tcPr>
            <w:tcW w:w="100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9CCFF"/>
            <w:vAlign w:val="center"/>
          </w:tcPr>
          <w:p w14:paraId="0701828F" w14:textId="77777777" w:rsidR="00BF3FD4" w:rsidRPr="00E95A2B" w:rsidRDefault="00BF3FD4" w:rsidP="008304E2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E95A2B">
              <w:rPr>
                <w:rFonts w:cs="Arial"/>
                <w:b/>
                <w:sz w:val="16"/>
                <w:szCs w:val="16"/>
              </w:rPr>
              <w:t>Data</w:t>
            </w:r>
          </w:p>
        </w:tc>
        <w:tc>
          <w:tcPr>
            <w:tcW w:w="135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9CCFF"/>
            <w:vAlign w:val="center"/>
          </w:tcPr>
          <w:p w14:paraId="07018290" w14:textId="77777777" w:rsidR="00BF3FD4" w:rsidRPr="00E95A2B" w:rsidRDefault="00BF3FD4" w:rsidP="008304E2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E95A2B">
              <w:rPr>
                <w:rFonts w:cs="Arial"/>
                <w:b/>
                <w:sz w:val="16"/>
                <w:szCs w:val="16"/>
              </w:rPr>
              <w:t>Descrição</w:t>
            </w:r>
          </w:p>
        </w:tc>
        <w:tc>
          <w:tcPr>
            <w:tcW w:w="152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99CCFF"/>
            <w:vAlign w:val="center"/>
          </w:tcPr>
          <w:p w14:paraId="07018291" w14:textId="77777777" w:rsidR="00BF3FD4" w:rsidRPr="00E95A2B" w:rsidRDefault="00BF3FD4" w:rsidP="008304E2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E95A2B">
              <w:rPr>
                <w:rFonts w:cs="Arial"/>
                <w:b/>
                <w:sz w:val="16"/>
                <w:szCs w:val="16"/>
              </w:rPr>
              <w:t>Realizado por</w:t>
            </w:r>
          </w:p>
        </w:tc>
      </w:tr>
      <w:tr w:rsidR="00E35276" w:rsidRPr="00E95A2B" w14:paraId="07018297" w14:textId="77777777" w:rsidTr="00EC7D1D">
        <w:tc>
          <w:tcPr>
            <w:tcW w:w="1114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018293" w14:textId="747FC2D8" w:rsidR="00E35276" w:rsidRPr="00E95A2B" w:rsidRDefault="00E35276" w:rsidP="00E35276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20"/>
              </w:rPr>
              <w:t>1.0</w:t>
            </w:r>
          </w:p>
        </w:tc>
        <w:tc>
          <w:tcPr>
            <w:tcW w:w="100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018294" w14:textId="4BC9A4C9" w:rsidR="00E35276" w:rsidRPr="00E95A2B" w:rsidRDefault="00A57040" w:rsidP="00EA30DE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20"/>
              </w:rPr>
              <w:t>18</w:t>
            </w:r>
            <w:r w:rsidR="00E35276" w:rsidRPr="0077123F">
              <w:rPr>
                <w:rFonts w:cs="Arial"/>
                <w:sz w:val="20"/>
              </w:rPr>
              <w:t>/09/2015</w:t>
            </w:r>
          </w:p>
        </w:tc>
        <w:tc>
          <w:tcPr>
            <w:tcW w:w="135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018295" w14:textId="11A27959" w:rsidR="00E35276" w:rsidRPr="00E95A2B" w:rsidRDefault="00E35276" w:rsidP="00EA30DE">
            <w:pPr>
              <w:jc w:val="center"/>
              <w:rPr>
                <w:rFonts w:cs="Arial"/>
                <w:sz w:val="16"/>
                <w:szCs w:val="16"/>
              </w:rPr>
            </w:pPr>
            <w:r w:rsidRPr="0077123F">
              <w:rPr>
                <w:rFonts w:cs="Arial"/>
                <w:sz w:val="20"/>
              </w:rPr>
              <w:t>Criação do Documento</w:t>
            </w:r>
          </w:p>
        </w:tc>
        <w:tc>
          <w:tcPr>
            <w:tcW w:w="152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018296" w14:textId="6635E1D7" w:rsidR="00E35276" w:rsidRPr="00E95A2B" w:rsidRDefault="00E35276" w:rsidP="00EA30DE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20"/>
              </w:rPr>
              <w:t>Mônica C. de Oliveira</w:t>
            </w:r>
          </w:p>
        </w:tc>
      </w:tr>
      <w:tr w:rsidR="00143A0F" w:rsidRPr="00E95A2B" w14:paraId="0701829C" w14:textId="77777777" w:rsidTr="00EC7D1D">
        <w:tc>
          <w:tcPr>
            <w:tcW w:w="1114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018298" w14:textId="5DD64B2D" w:rsidR="00143A0F" w:rsidRPr="00E95A2B" w:rsidRDefault="00143A0F" w:rsidP="00143A0F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20"/>
              </w:rPr>
              <w:t>1.1</w:t>
            </w:r>
          </w:p>
        </w:tc>
        <w:tc>
          <w:tcPr>
            <w:tcW w:w="100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018299" w14:textId="387A6B12" w:rsidR="00143A0F" w:rsidRPr="00E95A2B" w:rsidRDefault="00104CF8" w:rsidP="00EA30DE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20"/>
              </w:rPr>
              <w:t>07</w:t>
            </w:r>
            <w:r w:rsidR="00143A0F">
              <w:rPr>
                <w:rFonts w:cs="Arial"/>
                <w:sz w:val="20"/>
              </w:rPr>
              <w:t>/10</w:t>
            </w:r>
            <w:r w:rsidR="00143A0F" w:rsidRPr="0077123F">
              <w:rPr>
                <w:rFonts w:cs="Arial"/>
                <w:sz w:val="20"/>
              </w:rPr>
              <w:t>/2015</w:t>
            </w:r>
          </w:p>
        </w:tc>
        <w:tc>
          <w:tcPr>
            <w:tcW w:w="135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01829A" w14:textId="2ECC7B9A" w:rsidR="00143A0F" w:rsidRPr="00E95A2B" w:rsidRDefault="00143A0F" w:rsidP="00EA30DE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20"/>
              </w:rPr>
              <w:t>Atualização</w:t>
            </w:r>
            <w:r w:rsidRPr="0077123F">
              <w:rPr>
                <w:rFonts w:cs="Arial"/>
                <w:sz w:val="20"/>
              </w:rPr>
              <w:t xml:space="preserve"> do Documento</w:t>
            </w:r>
          </w:p>
        </w:tc>
        <w:tc>
          <w:tcPr>
            <w:tcW w:w="152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701829B" w14:textId="5A04402B" w:rsidR="00143A0F" w:rsidRPr="00E95A2B" w:rsidRDefault="00143A0F" w:rsidP="00EA30DE">
            <w:pPr>
              <w:jc w:val="center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20"/>
              </w:rPr>
              <w:t>Mônica C. de Oliveira</w:t>
            </w:r>
          </w:p>
        </w:tc>
      </w:tr>
      <w:tr w:rsidR="00B82ADF" w:rsidRPr="00E95A2B" w14:paraId="1B8F1738" w14:textId="77777777" w:rsidTr="004D7427">
        <w:tc>
          <w:tcPr>
            <w:tcW w:w="1114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B7A0C99" w14:textId="656F46AA" w:rsidR="00B82ADF" w:rsidRDefault="00C21BA2" w:rsidP="005D79C5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1.2</w:t>
            </w:r>
          </w:p>
        </w:tc>
        <w:tc>
          <w:tcPr>
            <w:tcW w:w="100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4421B7B" w14:textId="05AA72EA" w:rsidR="00B82ADF" w:rsidRDefault="00B82ADF" w:rsidP="005D79C5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09/10/2015</w:t>
            </w:r>
          </w:p>
        </w:tc>
        <w:tc>
          <w:tcPr>
            <w:tcW w:w="135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725059E" w14:textId="09A8D23E" w:rsidR="00B82ADF" w:rsidRDefault="00B82ADF" w:rsidP="004D742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Adicionada coluna de </w:t>
            </w:r>
            <w:r w:rsidR="00613BEE">
              <w:rPr>
                <w:rFonts w:cs="Arial"/>
                <w:sz w:val="20"/>
              </w:rPr>
              <w:t xml:space="preserve">Posicionamento de Campo, na seção </w:t>
            </w:r>
            <w:r w:rsidR="00613BEE">
              <w:t xml:space="preserve"> </w:t>
            </w:r>
            <w:r w:rsidR="00613BEE" w:rsidRPr="00AD3696">
              <w:rPr>
                <w:rFonts w:cs="Arial"/>
                <w:i/>
                <w:sz w:val="20"/>
              </w:rPr>
              <w:t>3.1.</w:t>
            </w:r>
            <w:r w:rsidR="00613BEE" w:rsidRPr="00AD3696">
              <w:rPr>
                <w:rFonts w:cs="Arial"/>
                <w:i/>
                <w:sz w:val="20"/>
              </w:rPr>
              <w:tab/>
              <w:t>Informação dos campos</w:t>
            </w:r>
          </w:p>
        </w:tc>
        <w:tc>
          <w:tcPr>
            <w:tcW w:w="152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2554044" w14:textId="683ECBD9" w:rsidR="00B82ADF" w:rsidRDefault="00B82ADF" w:rsidP="005D79C5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Alan Tafuri</w:t>
            </w:r>
          </w:p>
        </w:tc>
      </w:tr>
      <w:tr w:rsidR="006D4FC4" w:rsidRPr="00E95A2B" w14:paraId="01ED2980" w14:textId="77777777" w:rsidTr="004D7427">
        <w:tc>
          <w:tcPr>
            <w:tcW w:w="1114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BAE0E6D" w14:textId="2E9E8E8C" w:rsidR="006D4FC4" w:rsidRDefault="00C21BA2" w:rsidP="006D4FC4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100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F6C5E16" w14:textId="53505575" w:rsidR="006D4FC4" w:rsidRDefault="006D4FC4" w:rsidP="006D4FC4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20/10/2015</w:t>
            </w:r>
          </w:p>
        </w:tc>
        <w:tc>
          <w:tcPr>
            <w:tcW w:w="135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B6260CF" w14:textId="55BCE280" w:rsidR="006D4FC4" w:rsidRDefault="00F77FE7" w:rsidP="006D4FC4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Atualização</w:t>
            </w:r>
            <w:r w:rsidRPr="0077123F">
              <w:rPr>
                <w:rFonts w:cs="Arial"/>
                <w:sz w:val="20"/>
              </w:rPr>
              <w:t xml:space="preserve"> do Documento</w:t>
            </w:r>
          </w:p>
        </w:tc>
        <w:tc>
          <w:tcPr>
            <w:tcW w:w="152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828D7D6" w14:textId="50263842" w:rsidR="006D4FC4" w:rsidRDefault="006D4FC4" w:rsidP="006D4FC4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Mônica C. de Oliveira</w:t>
            </w:r>
          </w:p>
        </w:tc>
      </w:tr>
      <w:tr w:rsidR="00CF59F5" w:rsidRPr="00E95A2B" w14:paraId="4A1FBB74" w14:textId="77777777" w:rsidTr="004D7427">
        <w:tc>
          <w:tcPr>
            <w:tcW w:w="1114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92BDFE7" w14:textId="14F2C116" w:rsidR="00CF59F5" w:rsidRDefault="00C21BA2" w:rsidP="00CF59F5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1.4</w:t>
            </w:r>
          </w:p>
        </w:tc>
        <w:tc>
          <w:tcPr>
            <w:tcW w:w="100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33981CE" w14:textId="1A178BB2" w:rsidR="00CF59F5" w:rsidRDefault="00403E93" w:rsidP="00CF59F5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11/11</w:t>
            </w:r>
            <w:r w:rsidR="00CF59F5">
              <w:rPr>
                <w:rFonts w:cs="Arial"/>
                <w:sz w:val="20"/>
              </w:rPr>
              <w:t>/2015</w:t>
            </w:r>
          </w:p>
        </w:tc>
        <w:tc>
          <w:tcPr>
            <w:tcW w:w="135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503569FE" w14:textId="1BE9CD0F" w:rsidR="00CF59F5" w:rsidRDefault="00CF59F5" w:rsidP="00CF59F5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Atualização</w:t>
            </w:r>
            <w:r w:rsidRPr="0077123F">
              <w:rPr>
                <w:rFonts w:cs="Arial"/>
                <w:sz w:val="20"/>
              </w:rPr>
              <w:t xml:space="preserve"> do Documento</w:t>
            </w:r>
          </w:p>
        </w:tc>
        <w:tc>
          <w:tcPr>
            <w:tcW w:w="152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C300AEC" w14:textId="736C6DDF" w:rsidR="00CF59F5" w:rsidRDefault="00CF59F5" w:rsidP="00CF59F5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Mônica C. de Oliveira</w:t>
            </w:r>
          </w:p>
        </w:tc>
      </w:tr>
      <w:tr w:rsidR="006A1020" w:rsidRPr="00E95A2B" w14:paraId="74749931" w14:textId="77777777" w:rsidTr="004D7427">
        <w:tc>
          <w:tcPr>
            <w:tcW w:w="1114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1E84F0D4" w14:textId="2015ACC7" w:rsidR="006A1020" w:rsidRDefault="006A1020" w:rsidP="00CF59F5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1.5</w:t>
            </w:r>
          </w:p>
        </w:tc>
        <w:tc>
          <w:tcPr>
            <w:tcW w:w="100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D17AF9B" w14:textId="7A920C55" w:rsidR="006A1020" w:rsidRDefault="006A1020" w:rsidP="00CF59F5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24/11/2015</w:t>
            </w:r>
          </w:p>
        </w:tc>
        <w:tc>
          <w:tcPr>
            <w:tcW w:w="135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0B8CF29" w14:textId="2C596E65" w:rsidR="006A1020" w:rsidRDefault="006A1020" w:rsidP="00CF59F5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Atualização do documento após validação</w:t>
            </w:r>
          </w:p>
        </w:tc>
        <w:tc>
          <w:tcPr>
            <w:tcW w:w="152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CF0297F" w14:textId="05FE9EA2" w:rsidR="006A1020" w:rsidRDefault="006A1020" w:rsidP="00CF59F5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Mônica C. de Oliveira</w:t>
            </w:r>
          </w:p>
        </w:tc>
      </w:tr>
      <w:tr w:rsidR="00787F9E" w:rsidRPr="00E95A2B" w14:paraId="755F8FA8" w14:textId="77777777" w:rsidTr="004D7427">
        <w:tc>
          <w:tcPr>
            <w:tcW w:w="1114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9809F84" w14:textId="6E170C60" w:rsidR="00787F9E" w:rsidRDefault="00787F9E" w:rsidP="00CF59F5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1.6</w:t>
            </w:r>
          </w:p>
        </w:tc>
        <w:tc>
          <w:tcPr>
            <w:tcW w:w="1006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6745A74" w14:textId="3BB58454" w:rsidR="00787F9E" w:rsidRDefault="00180158" w:rsidP="00CF59F5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14/12</w:t>
            </w:r>
            <w:r w:rsidR="00787F9E">
              <w:rPr>
                <w:rFonts w:cs="Arial"/>
                <w:sz w:val="20"/>
              </w:rPr>
              <w:t>/2015</w:t>
            </w:r>
          </w:p>
        </w:tc>
        <w:tc>
          <w:tcPr>
            <w:tcW w:w="135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8BEE343" w14:textId="02B7B95C" w:rsidR="00787F9E" w:rsidRDefault="00787F9E" w:rsidP="00787F9E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Inclusão informação variável (rodapé do documento), atualização da seção Dados do Proponente</w:t>
            </w:r>
            <w:r w:rsidR="002D5C20">
              <w:rPr>
                <w:rFonts w:cs="Arial"/>
                <w:sz w:val="20"/>
              </w:rPr>
              <w:t>, informação campo Código Operação</w:t>
            </w:r>
          </w:p>
        </w:tc>
        <w:tc>
          <w:tcPr>
            <w:tcW w:w="1525" w:type="pc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4E217A59" w14:textId="595829B5" w:rsidR="00787F9E" w:rsidRDefault="002D5C20" w:rsidP="00CF59F5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Mônica C. de Oliveira</w:t>
            </w:r>
          </w:p>
        </w:tc>
      </w:tr>
    </w:tbl>
    <w:p w14:paraId="070182A2" w14:textId="77777777" w:rsidR="00366427" w:rsidRDefault="00BF3FD4" w:rsidP="00366427">
      <w:pPr>
        <w:jc w:val="center"/>
        <w:rPr>
          <w:b/>
          <w:sz w:val="30"/>
        </w:rPr>
      </w:pPr>
      <w:r>
        <w:br w:type="page"/>
      </w:r>
      <w:r w:rsidR="00366427">
        <w:rPr>
          <w:b/>
          <w:sz w:val="30"/>
        </w:rPr>
        <w:lastRenderedPageBreak/>
        <w:t>Índice</w:t>
      </w:r>
      <w:bookmarkStart w:id="0" w:name="_GoBack"/>
      <w:bookmarkEnd w:id="0"/>
    </w:p>
    <w:p w14:paraId="070182A3" w14:textId="77777777" w:rsidR="00366427" w:rsidRDefault="00366427" w:rsidP="00366427">
      <w:r>
        <w:t xml:space="preserve"> </w:t>
      </w:r>
    </w:p>
    <w:p w14:paraId="317F2C42" w14:textId="77777777" w:rsidR="004D7427" w:rsidRDefault="00366427">
      <w:pPr>
        <w:pStyle w:val="TOC1"/>
        <w:tabs>
          <w:tab w:val="left" w:pos="44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TOC \o "1-4" \h \z </w:instrText>
      </w:r>
      <w:r>
        <w:rPr>
          <w:rFonts w:ascii="Times New Roman" w:hAnsi="Times New Roman"/>
        </w:rPr>
        <w:fldChar w:fldCharType="separate"/>
      </w:r>
      <w:hyperlink w:anchor="_Toc432152327" w:history="1">
        <w:r w:rsidR="004D7427" w:rsidRPr="00233518">
          <w:rPr>
            <w:rStyle w:val="Hyperlink"/>
            <w:noProof/>
          </w:rPr>
          <w:t>1.</w:t>
        </w:r>
        <w:r w:rsidR="004D742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D7427" w:rsidRPr="00233518">
          <w:rPr>
            <w:rStyle w:val="Hyperlink"/>
            <w:noProof/>
          </w:rPr>
          <w:t>Identificação do Sistema e Módulo</w:t>
        </w:r>
        <w:r w:rsidR="004D7427">
          <w:rPr>
            <w:noProof/>
            <w:webHidden/>
          </w:rPr>
          <w:tab/>
        </w:r>
        <w:r w:rsidR="004D7427">
          <w:rPr>
            <w:noProof/>
            <w:webHidden/>
          </w:rPr>
          <w:fldChar w:fldCharType="begin"/>
        </w:r>
        <w:r w:rsidR="004D7427">
          <w:rPr>
            <w:noProof/>
            <w:webHidden/>
          </w:rPr>
          <w:instrText xml:space="preserve"> PAGEREF _Toc432152327 \h </w:instrText>
        </w:r>
        <w:r w:rsidR="004D7427">
          <w:rPr>
            <w:noProof/>
            <w:webHidden/>
          </w:rPr>
        </w:r>
        <w:r w:rsidR="004D7427">
          <w:rPr>
            <w:noProof/>
            <w:webHidden/>
          </w:rPr>
          <w:fldChar w:fldCharType="separate"/>
        </w:r>
        <w:r w:rsidR="006D4FC4">
          <w:rPr>
            <w:noProof/>
            <w:webHidden/>
          </w:rPr>
          <w:t>4</w:t>
        </w:r>
        <w:r w:rsidR="004D7427">
          <w:rPr>
            <w:noProof/>
            <w:webHidden/>
          </w:rPr>
          <w:fldChar w:fldCharType="end"/>
        </w:r>
      </w:hyperlink>
    </w:p>
    <w:p w14:paraId="76D1B2C5" w14:textId="77777777" w:rsidR="004D7427" w:rsidRDefault="00CD70D2">
      <w:pPr>
        <w:pStyle w:val="TOC1"/>
        <w:tabs>
          <w:tab w:val="left" w:pos="44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152328" w:history="1">
        <w:r w:rsidR="004D7427" w:rsidRPr="00233518">
          <w:rPr>
            <w:rStyle w:val="Hyperlink"/>
            <w:noProof/>
          </w:rPr>
          <w:t>2.</w:t>
        </w:r>
        <w:r w:rsidR="004D742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D7427" w:rsidRPr="00233518">
          <w:rPr>
            <w:rStyle w:val="Hyperlink"/>
            <w:noProof/>
          </w:rPr>
          <w:t>Especificação de Geração de Documentos</w:t>
        </w:r>
        <w:r w:rsidR="004D7427">
          <w:rPr>
            <w:noProof/>
            <w:webHidden/>
          </w:rPr>
          <w:tab/>
        </w:r>
        <w:r w:rsidR="004D7427">
          <w:rPr>
            <w:noProof/>
            <w:webHidden/>
          </w:rPr>
          <w:fldChar w:fldCharType="begin"/>
        </w:r>
        <w:r w:rsidR="004D7427">
          <w:rPr>
            <w:noProof/>
            <w:webHidden/>
          </w:rPr>
          <w:instrText xml:space="preserve"> PAGEREF _Toc432152328 \h </w:instrText>
        </w:r>
        <w:r w:rsidR="004D7427">
          <w:rPr>
            <w:noProof/>
            <w:webHidden/>
          </w:rPr>
        </w:r>
        <w:r w:rsidR="004D7427">
          <w:rPr>
            <w:noProof/>
            <w:webHidden/>
          </w:rPr>
          <w:fldChar w:fldCharType="separate"/>
        </w:r>
        <w:r w:rsidR="006D4FC4">
          <w:rPr>
            <w:noProof/>
            <w:webHidden/>
          </w:rPr>
          <w:t>4</w:t>
        </w:r>
        <w:r w:rsidR="004D7427">
          <w:rPr>
            <w:noProof/>
            <w:webHidden/>
          </w:rPr>
          <w:fldChar w:fldCharType="end"/>
        </w:r>
      </w:hyperlink>
    </w:p>
    <w:p w14:paraId="65C424C1" w14:textId="77777777" w:rsidR="004D7427" w:rsidRDefault="00CD70D2">
      <w:pPr>
        <w:pStyle w:val="TOC2"/>
        <w:tabs>
          <w:tab w:val="left" w:pos="88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152329" w:history="1">
        <w:r w:rsidR="004D7427" w:rsidRPr="00233518">
          <w:rPr>
            <w:rStyle w:val="Hyperlink"/>
            <w:noProof/>
          </w:rPr>
          <w:t>2.1.</w:t>
        </w:r>
        <w:r w:rsidR="004D742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D7427" w:rsidRPr="00233518">
          <w:rPr>
            <w:rStyle w:val="Hyperlink"/>
            <w:noProof/>
          </w:rPr>
          <w:t>Informações do Documento</w:t>
        </w:r>
        <w:r w:rsidR="004D7427">
          <w:rPr>
            <w:noProof/>
            <w:webHidden/>
          </w:rPr>
          <w:tab/>
        </w:r>
        <w:r w:rsidR="004D7427">
          <w:rPr>
            <w:noProof/>
            <w:webHidden/>
          </w:rPr>
          <w:fldChar w:fldCharType="begin"/>
        </w:r>
        <w:r w:rsidR="004D7427">
          <w:rPr>
            <w:noProof/>
            <w:webHidden/>
          </w:rPr>
          <w:instrText xml:space="preserve"> PAGEREF _Toc432152329 \h </w:instrText>
        </w:r>
        <w:r w:rsidR="004D7427">
          <w:rPr>
            <w:noProof/>
            <w:webHidden/>
          </w:rPr>
        </w:r>
        <w:r w:rsidR="004D7427">
          <w:rPr>
            <w:noProof/>
            <w:webHidden/>
          </w:rPr>
          <w:fldChar w:fldCharType="separate"/>
        </w:r>
        <w:r w:rsidR="006D4FC4">
          <w:rPr>
            <w:noProof/>
            <w:webHidden/>
          </w:rPr>
          <w:t>4</w:t>
        </w:r>
        <w:r w:rsidR="004D7427">
          <w:rPr>
            <w:noProof/>
            <w:webHidden/>
          </w:rPr>
          <w:fldChar w:fldCharType="end"/>
        </w:r>
      </w:hyperlink>
    </w:p>
    <w:p w14:paraId="30C2DD40" w14:textId="77777777" w:rsidR="004D7427" w:rsidRDefault="00CD70D2">
      <w:pPr>
        <w:pStyle w:val="TOC2"/>
        <w:tabs>
          <w:tab w:val="left" w:pos="88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152330" w:history="1">
        <w:r w:rsidR="004D7427" w:rsidRPr="00233518">
          <w:rPr>
            <w:rStyle w:val="Hyperlink"/>
            <w:noProof/>
          </w:rPr>
          <w:t>2.2.</w:t>
        </w:r>
        <w:r w:rsidR="004D742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D7427" w:rsidRPr="00233518">
          <w:rPr>
            <w:rStyle w:val="Hyperlink"/>
            <w:noProof/>
          </w:rPr>
          <w:t>Fontes</w:t>
        </w:r>
        <w:r w:rsidR="004D7427">
          <w:rPr>
            <w:noProof/>
            <w:webHidden/>
          </w:rPr>
          <w:tab/>
        </w:r>
        <w:r w:rsidR="004D7427">
          <w:rPr>
            <w:noProof/>
            <w:webHidden/>
          </w:rPr>
          <w:fldChar w:fldCharType="begin"/>
        </w:r>
        <w:r w:rsidR="004D7427">
          <w:rPr>
            <w:noProof/>
            <w:webHidden/>
          </w:rPr>
          <w:instrText xml:space="preserve"> PAGEREF _Toc432152330 \h </w:instrText>
        </w:r>
        <w:r w:rsidR="004D7427">
          <w:rPr>
            <w:noProof/>
            <w:webHidden/>
          </w:rPr>
        </w:r>
        <w:r w:rsidR="004D7427">
          <w:rPr>
            <w:noProof/>
            <w:webHidden/>
          </w:rPr>
          <w:fldChar w:fldCharType="separate"/>
        </w:r>
        <w:r w:rsidR="006D4FC4">
          <w:rPr>
            <w:noProof/>
            <w:webHidden/>
          </w:rPr>
          <w:t>5</w:t>
        </w:r>
        <w:r w:rsidR="004D7427">
          <w:rPr>
            <w:noProof/>
            <w:webHidden/>
          </w:rPr>
          <w:fldChar w:fldCharType="end"/>
        </w:r>
      </w:hyperlink>
    </w:p>
    <w:p w14:paraId="3EAEB19F" w14:textId="77777777" w:rsidR="004D7427" w:rsidRDefault="00CD70D2">
      <w:pPr>
        <w:pStyle w:val="TOC2"/>
        <w:tabs>
          <w:tab w:val="left" w:pos="88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152331" w:history="1">
        <w:r w:rsidR="004D7427" w:rsidRPr="00233518">
          <w:rPr>
            <w:rStyle w:val="Hyperlink"/>
            <w:noProof/>
          </w:rPr>
          <w:t>2.3.</w:t>
        </w:r>
        <w:r w:rsidR="004D742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D7427" w:rsidRPr="00233518">
          <w:rPr>
            <w:rStyle w:val="Hyperlink"/>
            <w:noProof/>
          </w:rPr>
          <w:t>Metadados de Documento Padrão</w:t>
        </w:r>
        <w:r w:rsidR="004D7427">
          <w:rPr>
            <w:noProof/>
            <w:webHidden/>
          </w:rPr>
          <w:tab/>
        </w:r>
        <w:r w:rsidR="004D7427">
          <w:rPr>
            <w:noProof/>
            <w:webHidden/>
          </w:rPr>
          <w:fldChar w:fldCharType="begin"/>
        </w:r>
        <w:r w:rsidR="004D7427">
          <w:rPr>
            <w:noProof/>
            <w:webHidden/>
          </w:rPr>
          <w:instrText xml:space="preserve"> PAGEREF _Toc432152331 \h </w:instrText>
        </w:r>
        <w:r w:rsidR="004D7427">
          <w:rPr>
            <w:noProof/>
            <w:webHidden/>
          </w:rPr>
        </w:r>
        <w:r w:rsidR="004D7427">
          <w:rPr>
            <w:noProof/>
            <w:webHidden/>
          </w:rPr>
          <w:fldChar w:fldCharType="separate"/>
        </w:r>
        <w:r w:rsidR="006D4FC4">
          <w:rPr>
            <w:noProof/>
            <w:webHidden/>
          </w:rPr>
          <w:t>5</w:t>
        </w:r>
        <w:r w:rsidR="004D7427">
          <w:rPr>
            <w:noProof/>
            <w:webHidden/>
          </w:rPr>
          <w:fldChar w:fldCharType="end"/>
        </w:r>
      </w:hyperlink>
    </w:p>
    <w:p w14:paraId="4EE104A4" w14:textId="77777777" w:rsidR="004D7427" w:rsidRDefault="00CD70D2">
      <w:pPr>
        <w:pStyle w:val="TOC2"/>
        <w:tabs>
          <w:tab w:val="left" w:pos="88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152332" w:history="1">
        <w:r w:rsidR="004D7427" w:rsidRPr="00233518">
          <w:rPr>
            <w:rStyle w:val="Hyperlink"/>
            <w:noProof/>
          </w:rPr>
          <w:t>2.4.</w:t>
        </w:r>
        <w:r w:rsidR="004D742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D7427" w:rsidRPr="00233518">
          <w:rPr>
            <w:rStyle w:val="Hyperlink"/>
            <w:noProof/>
          </w:rPr>
          <w:t>Chaves de Indexação</w:t>
        </w:r>
        <w:r w:rsidR="004D7427">
          <w:rPr>
            <w:noProof/>
            <w:webHidden/>
          </w:rPr>
          <w:tab/>
        </w:r>
        <w:r w:rsidR="004D7427">
          <w:rPr>
            <w:noProof/>
            <w:webHidden/>
          </w:rPr>
          <w:fldChar w:fldCharType="begin"/>
        </w:r>
        <w:r w:rsidR="004D7427">
          <w:rPr>
            <w:noProof/>
            <w:webHidden/>
          </w:rPr>
          <w:instrText xml:space="preserve"> PAGEREF _Toc432152332 \h </w:instrText>
        </w:r>
        <w:r w:rsidR="004D7427">
          <w:rPr>
            <w:noProof/>
            <w:webHidden/>
          </w:rPr>
        </w:r>
        <w:r w:rsidR="004D7427">
          <w:rPr>
            <w:noProof/>
            <w:webHidden/>
          </w:rPr>
          <w:fldChar w:fldCharType="separate"/>
        </w:r>
        <w:r w:rsidR="006D4FC4">
          <w:rPr>
            <w:noProof/>
            <w:webHidden/>
          </w:rPr>
          <w:t>7</w:t>
        </w:r>
        <w:r w:rsidR="004D7427">
          <w:rPr>
            <w:noProof/>
            <w:webHidden/>
          </w:rPr>
          <w:fldChar w:fldCharType="end"/>
        </w:r>
      </w:hyperlink>
    </w:p>
    <w:p w14:paraId="297BE64A" w14:textId="77777777" w:rsidR="004D7427" w:rsidRDefault="00CD70D2">
      <w:pPr>
        <w:pStyle w:val="TOC2"/>
        <w:tabs>
          <w:tab w:val="left" w:pos="88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152333" w:history="1">
        <w:r w:rsidR="004D7427" w:rsidRPr="00233518">
          <w:rPr>
            <w:rStyle w:val="Hyperlink"/>
            <w:noProof/>
          </w:rPr>
          <w:t>2.5.</w:t>
        </w:r>
        <w:r w:rsidR="004D742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D7427" w:rsidRPr="00233518">
          <w:rPr>
            <w:rStyle w:val="Hyperlink"/>
            <w:noProof/>
          </w:rPr>
          <w:t>Protótipo do Documento</w:t>
        </w:r>
        <w:r w:rsidR="004D7427">
          <w:rPr>
            <w:noProof/>
            <w:webHidden/>
          </w:rPr>
          <w:tab/>
        </w:r>
        <w:r w:rsidR="004D7427">
          <w:rPr>
            <w:noProof/>
            <w:webHidden/>
          </w:rPr>
          <w:fldChar w:fldCharType="begin"/>
        </w:r>
        <w:r w:rsidR="004D7427">
          <w:rPr>
            <w:noProof/>
            <w:webHidden/>
          </w:rPr>
          <w:instrText xml:space="preserve"> PAGEREF _Toc432152333 \h </w:instrText>
        </w:r>
        <w:r w:rsidR="004D7427">
          <w:rPr>
            <w:noProof/>
            <w:webHidden/>
          </w:rPr>
        </w:r>
        <w:r w:rsidR="004D7427">
          <w:rPr>
            <w:noProof/>
            <w:webHidden/>
          </w:rPr>
          <w:fldChar w:fldCharType="separate"/>
        </w:r>
        <w:r w:rsidR="006D4FC4">
          <w:rPr>
            <w:noProof/>
            <w:webHidden/>
          </w:rPr>
          <w:t>8</w:t>
        </w:r>
        <w:r w:rsidR="004D7427">
          <w:rPr>
            <w:noProof/>
            <w:webHidden/>
          </w:rPr>
          <w:fldChar w:fldCharType="end"/>
        </w:r>
      </w:hyperlink>
    </w:p>
    <w:p w14:paraId="113E6F24" w14:textId="77777777" w:rsidR="004D7427" w:rsidRDefault="00CD70D2">
      <w:pPr>
        <w:pStyle w:val="TOC1"/>
        <w:tabs>
          <w:tab w:val="left" w:pos="44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152334" w:history="1">
        <w:r w:rsidR="004D7427" w:rsidRPr="00233518">
          <w:rPr>
            <w:rStyle w:val="Hyperlink"/>
            <w:noProof/>
          </w:rPr>
          <w:t>3.</w:t>
        </w:r>
        <w:r w:rsidR="004D742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D7427" w:rsidRPr="00233518">
          <w:rPr>
            <w:rStyle w:val="Hyperlink"/>
            <w:noProof/>
          </w:rPr>
          <w:t>Comportamento dos campos</w:t>
        </w:r>
        <w:r w:rsidR="004D7427">
          <w:rPr>
            <w:noProof/>
            <w:webHidden/>
          </w:rPr>
          <w:tab/>
        </w:r>
        <w:r w:rsidR="004D7427">
          <w:rPr>
            <w:noProof/>
            <w:webHidden/>
          </w:rPr>
          <w:fldChar w:fldCharType="begin"/>
        </w:r>
        <w:r w:rsidR="004D7427">
          <w:rPr>
            <w:noProof/>
            <w:webHidden/>
          </w:rPr>
          <w:instrText xml:space="preserve"> PAGEREF _Toc432152334 \h </w:instrText>
        </w:r>
        <w:r w:rsidR="004D7427">
          <w:rPr>
            <w:noProof/>
            <w:webHidden/>
          </w:rPr>
        </w:r>
        <w:r w:rsidR="004D7427">
          <w:rPr>
            <w:noProof/>
            <w:webHidden/>
          </w:rPr>
          <w:fldChar w:fldCharType="separate"/>
        </w:r>
        <w:r w:rsidR="006D4FC4">
          <w:rPr>
            <w:noProof/>
            <w:webHidden/>
          </w:rPr>
          <w:t>16</w:t>
        </w:r>
        <w:r w:rsidR="004D7427">
          <w:rPr>
            <w:noProof/>
            <w:webHidden/>
          </w:rPr>
          <w:fldChar w:fldCharType="end"/>
        </w:r>
      </w:hyperlink>
    </w:p>
    <w:p w14:paraId="233A6BC8" w14:textId="77777777" w:rsidR="004D7427" w:rsidRDefault="00CD70D2">
      <w:pPr>
        <w:pStyle w:val="TOC2"/>
        <w:tabs>
          <w:tab w:val="left" w:pos="88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152335" w:history="1">
        <w:r w:rsidR="004D7427" w:rsidRPr="00233518">
          <w:rPr>
            <w:rStyle w:val="Hyperlink"/>
            <w:noProof/>
          </w:rPr>
          <w:t>3.1.</w:t>
        </w:r>
        <w:r w:rsidR="004D742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D7427" w:rsidRPr="00233518">
          <w:rPr>
            <w:rStyle w:val="Hyperlink"/>
            <w:noProof/>
          </w:rPr>
          <w:t>Informação dos campos</w:t>
        </w:r>
        <w:r w:rsidR="004D7427">
          <w:rPr>
            <w:noProof/>
            <w:webHidden/>
          </w:rPr>
          <w:tab/>
        </w:r>
        <w:r w:rsidR="004D7427">
          <w:rPr>
            <w:noProof/>
            <w:webHidden/>
          </w:rPr>
          <w:fldChar w:fldCharType="begin"/>
        </w:r>
        <w:r w:rsidR="004D7427">
          <w:rPr>
            <w:noProof/>
            <w:webHidden/>
          </w:rPr>
          <w:instrText xml:space="preserve"> PAGEREF _Toc432152335 \h </w:instrText>
        </w:r>
        <w:r w:rsidR="004D7427">
          <w:rPr>
            <w:noProof/>
            <w:webHidden/>
          </w:rPr>
        </w:r>
        <w:r w:rsidR="004D7427">
          <w:rPr>
            <w:noProof/>
            <w:webHidden/>
          </w:rPr>
          <w:fldChar w:fldCharType="separate"/>
        </w:r>
        <w:r w:rsidR="006D4FC4">
          <w:rPr>
            <w:noProof/>
            <w:webHidden/>
          </w:rPr>
          <w:t>16</w:t>
        </w:r>
        <w:r w:rsidR="004D7427">
          <w:rPr>
            <w:noProof/>
            <w:webHidden/>
          </w:rPr>
          <w:fldChar w:fldCharType="end"/>
        </w:r>
      </w:hyperlink>
    </w:p>
    <w:p w14:paraId="134597DF" w14:textId="77777777" w:rsidR="004D7427" w:rsidRDefault="00CD70D2">
      <w:pPr>
        <w:pStyle w:val="TOC2"/>
        <w:tabs>
          <w:tab w:val="left" w:pos="88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152336" w:history="1">
        <w:r w:rsidR="004D7427" w:rsidRPr="00233518">
          <w:rPr>
            <w:rStyle w:val="Hyperlink"/>
            <w:noProof/>
          </w:rPr>
          <w:t>3.2.</w:t>
        </w:r>
        <w:r w:rsidR="004D742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D7427" w:rsidRPr="00233518">
          <w:rPr>
            <w:rStyle w:val="Hyperlink"/>
            <w:noProof/>
          </w:rPr>
          <w:t>Controle, Ação e Resposta</w:t>
        </w:r>
        <w:r w:rsidR="004D7427">
          <w:rPr>
            <w:noProof/>
            <w:webHidden/>
          </w:rPr>
          <w:tab/>
        </w:r>
        <w:r w:rsidR="004D7427">
          <w:rPr>
            <w:noProof/>
            <w:webHidden/>
          </w:rPr>
          <w:fldChar w:fldCharType="begin"/>
        </w:r>
        <w:r w:rsidR="004D7427">
          <w:rPr>
            <w:noProof/>
            <w:webHidden/>
          </w:rPr>
          <w:instrText xml:space="preserve"> PAGEREF _Toc432152336 \h </w:instrText>
        </w:r>
        <w:r w:rsidR="004D7427">
          <w:rPr>
            <w:noProof/>
            <w:webHidden/>
          </w:rPr>
        </w:r>
        <w:r w:rsidR="004D7427">
          <w:rPr>
            <w:noProof/>
            <w:webHidden/>
          </w:rPr>
          <w:fldChar w:fldCharType="separate"/>
        </w:r>
        <w:r w:rsidR="006D4FC4">
          <w:rPr>
            <w:noProof/>
            <w:webHidden/>
          </w:rPr>
          <w:t>23</w:t>
        </w:r>
        <w:r w:rsidR="004D7427">
          <w:rPr>
            <w:noProof/>
            <w:webHidden/>
          </w:rPr>
          <w:fldChar w:fldCharType="end"/>
        </w:r>
      </w:hyperlink>
    </w:p>
    <w:p w14:paraId="6FE01309" w14:textId="77777777" w:rsidR="004D7427" w:rsidRDefault="00CD70D2">
      <w:pPr>
        <w:pStyle w:val="TOC2"/>
        <w:tabs>
          <w:tab w:val="left" w:pos="88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152337" w:history="1">
        <w:r w:rsidR="004D7427" w:rsidRPr="00233518">
          <w:rPr>
            <w:rStyle w:val="Hyperlink"/>
            <w:noProof/>
          </w:rPr>
          <w:t>3.3.</w:t>
        </w:r>
        <w:r w:rsidR="004D742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D7427" w:rsidRPr="00233518">
          <w:rPr>
            <w:rStyle w:val="Hyperlink"/>
            <w:noProof/>
          </w:rPr>
          <w:t>Mensagens de Erro</w:t>
        </w:r>
        <w:r w:rsidR="004D7427">
          <w:rPr>
            <w:noProof/>
            <w:webHidden/>
          </w:rPr>
          <w:tab/>
        </w:r>
        <w:r w:rsidR="004D7427">
          <w:rPr>
            <w:noProof/>
            <w:webHidden/>
          </w:rPr>
          <w:fldChar w:fldCharType="begin"/>
        </w:r>
        <w:r w:rsidR="004D7427">
          <w:rPr>
            <w:noProof/>
            <w:webHidden/>
          </w:rPr>
          <w:instrText xml:space="preserve"> PAGEREF _Toc432152337 \h </w:instrText>
        </w:r>
        <w:r w:rsidR="004D7427">
          <w:rPr>
            <w:noProof/>
            <w:webHidden/>
          </w:rPr>
        </w:r>
        <w:r w:rsidR="004D7427">
          <w:rPr>
            <w:noProof/>
            <w:webHidden/>
          </w:rPr>
          <w:fldChar w:fldCharType="separate"/>
        </w:r>
        <w:r w:rsidR="006D4FC4">
          <w:rPr>
            <w:noProof/>
            <w:webHidden/>
          </w:rPr>
          <w:t>23</w:t>
        </w:r>
        <w:r w:rsidR="004D7427">
          <w:rPr>
            <w:noProof/>
            <w:webHidden/>
          </w:rPr>
          <w:fldChar w:fldCharType="end"/>
        </w:r>
      </w:hyperlink>
    </w:p>
    <w:p w14:paraId="024735FC" w14:textId="77777777" w:rsidR="004D7427" w:rsidRDefault="00CD70D2">
      <w:pPr>
        <w:pStyle w:val="TOC1"/>
        <w:tabs>
          <w:tab w:val="left" w:pos="44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152338" w:history="1">
        <w:r w:rsidR="004D7427" w:rsidRPr="00233518">
          <w:rPr>
            <w:rStyle w:val="Hyperlink"/>
            <w:noProof/>
          </w:rPr>
          <w:t>4.</w:t>
        </w:r>
        <w:r w:rsidR="004D742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D7427" w:rsidRPr="00233518">
          <w:rPr>
            <w:rStyle w:val="Hyperlink"/>
            <w:noProof/>
          </w:rPr>
          <w:t>Regras para preenchimento</w:t>
        </w:r>
        <w:r w:rsidR="004D7427">
          <w:rPr>
            <w:noProof/>
            <w:webHidden/>
          </w:rPr>
          <w:tab/>
        </w:r>
        <w:r w:rsidR="004D7427">
          <w:rPr>
            <w:noProof/>
            <w:webHidden/>
          </w:rPr>
          <w:fldChar w:fldCharType="begin"/>
        </w:r>
        <w:r w:rsidR="004D7427">
          <w:rPr>
            <w:noProof/>
            <w:webHidden/>
          </w:rPr>
          <w:instrText xml:space="preserve"> PAGEREF _Toc432152338 \h </w:instrText>
        </w:r>
        <w:r w:rsidR="004D7427">
          <w:rPr>
            <w:noProof/>
            <w:webHidden/>
          </w:rPr>
        </w:r>
        <w:r w:rsidR="004D7427">
          <w:rPr>
            <w:noProof/>
            <w:webHidden/>
          </w:rPr>
          <w:fldChar w:fldCharType="separate"/>
        </w:r>
        <w:r w:rsidR="006D4FC4">
          <w:rPr>
            <w:noProof/>
            <w:webHidden/>
          </w:rPr>
          <w:t>24</w:t>
        </w:r>
        <w:r w:rsidR="004D7427">
          <w:rPr>
            <w:noProof/>
            <w:webHidden/>
          </w:rPr>
          <w:fldChar w:fldCharType="end"/>
        </w:r>
      </w:hyperlink>
    </w:p>
    <w:p w14:paraId="00EEC5D0" w14:textId="77777777" w:rsidR="004D7427" w:rsidRDefault="00CD70D2">
      <w:pPr>
        <w:pStyle w:val="TOC1"/>
        <w:tabs>
          <w:tab w:val="left" w:pos="440"/>
          <w:tab w:val="right" w:leader="dot" w:pos="13949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432152339" w:history="1">
        <w:r w:rsidR="004D7427" w:rsidRPr="00233518">
          <w:rPr>
            <w:rStyle w:val="Hyperlink"/>
            <w:noProof/>
          </w:rPr>
          <w:t>5.</w:t>
        </w:r>
        <w:r w:rsidR="004D7427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4D7427" w:rsidRPr="00233518">
          <w:rPr>
            <w:rStyle w:val="Hyperlink"/>
            <w:noProof/>
          </w:rPr>
          <w:t>Anexos</w:t>
        </w:r>
        <w:r w:rsidR="004D7427">
          <w:rPr>
            <w:noProof/>
            <w:webHidden/>
          </w:rPr>
          <w:tab/>
        </w:r>
        <w:r w:rsidR="004D7427">
          <w:rPr>
            <w:noProof/>
            <w:webHidden/>
          </w:rPr>
          <w:fldChar w:fldCharType="begin"/>
        </w:r>
        <w:r w:rsidR="004D7427">
          <w:rPr>
            <w:noProof/>
            <w:webHidden/>
          </w:rPr>
          <w:instrText xml:space="preserve"> PAGEREF _Toc432152339 \h </w:instrText>
        </w:r>
        <w:r w:rsidR="004D7427">
          <w:rPr>
            <w:noProof/>
            <w:webHidden/>
          </w:rPr>
        </w:r>
        <w:r w:rsidR="004D7427">
          <w:rPr>
            <w:noProof/>
            <w:webHidden/>
          </w:rPr>
          <w:fldChar w:fldCharType="separate"/>
        </w:r>
        <w:r w:rsidR="006D4FC4">
          <w:rPr>
            <w:noProof/>
            <w:webHidden/>
          </w:rPr>
          <w:t>25</w:t>
        </w:r>
        <w:r w:rsidR="004D7427">
          <w:rPr>
            <w:noProof/>
            <w:webHidden/>
          </w:rPr>
          <w:fldChar w:fldCharType="end"/>
        </w:r>
      </w:hyperlink>
    </w:p>
    <w:p w14:paraId="070182AF" w14:textId="77777777" w:rsidR="001E42CC" w:rsidRDefault="00366427" w:rsidP="00366427">
      <w:pPr>
        <w:pStyle w:val="BodyText"/>
      </w:pPr>
      <w:r>
        <w:rPr>
          <w:rFonts w:ascii="Times New Roman" w:hAnsi="Times New Roman"/>
        </w:rPr>
        <w:fldChar w:fldCharType="end"/>
      </w:r>
      <w:r>
        <w:br w:type="page"/>
      </w:r>
    </w:p>
    <w:p w14:paraId="070182B0" w14:textId="77777777" w:rsidR="00EF5628" w:rsidRPr="00D4662C" w:rsidRDefault="00EF5628" w:rsidP="00EF5628">
      <w:pPr>
        <w:pStyle w:val="Heading1"/>
        <w:numPr>
          <w:ilvl w:val="0"/>
          <w:numId w:val="1"/>
        </w:numPr>
        <w:pBdr>
          <w:top w:val="single" w:sz="8" w:space="1" w:color="000000"/>
          <w:bottom w:val="single" w:sz="8" w:space="1" w:color="000000"/>
        </w:pBdr>
        <w:suppressAutoHyphens w:val="0"/>
        <w:ind w:left="360" w:hanging="360"/>
        <w:rPr>
          <w:sz w:val="24"/>
          <w:szCs w:val="24"/>
        </w:rPr>
      </w:pPr>
      <w:bookmarkStart w:id="1" w:name="_Toc271616086"/>
      <w:bookmarkStart w:id="2" w:name="_Toc432152327"/>
      <w:r>
        <w:rPr>
          <w:sz w:val="24"/>
          <w:szCs w:val="24"/>
        </w:rPr>
        <w:lastRenderedPageBreak/>
        <w:t>Identificação do Sistema</w:t>
      </w:r>
      <w:bookmarkEnd w:id="1"/>
      <w:r w:rsidR="00DE49AA">
        <w:rPr>
          <w:sz w:val="24"/>
          <w:szCs w:val="24"/>
        </w:rPr>
        <w:t xml:space="preserve"> e Módulo</w:t>
      </w:r>
      <w:bookmarkEnd w:id="2"/>
    </w:p>
    <w:p w14:paraId="070182B1" w14:textId="77777777" w:rsidR="00EF5628" w:rsidRDefault="00EF5628" w:rsidP="00DE49AA">
      <w:pPr>
        <w:pStyle w:val="BodyText"/>
        <w:ind w:left="360"/>
      </w:pPr>
    </w:p>
    <w:tbl>
      <w:tblPr>
        <w:tblW w:w="5000" w:type="pct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shd w:val="clear" w:color="auto" w:fill="E6E6E6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76"/>
        <w:gridCol w:w="12477"/>
      </w:tblGrid>
      <w:tr w:rsidR="00E35276" w:rsidRPr="00601F63" w14:paraId="070182B4" w14:textId="77777777" w:rsidTr="00343E24">
        <w:trPr>
          <w:cantSplit/>
        </w:trPr>
        <w:tc>
          <w:tcPr>
            <w:tcW w:w="529" w:type="pct"/>
            <w:shd w:val="clear" w:color="auto" w:fill="4FD1FF"/>
          </w:tcPr>
          <w:p w14:paraId="070182B2" w14:textId="77777777" w:rsidR="00E35276" w:rsidRPr="00601F63" w:rsidRDefault="00E35276" w:rsidP="00E35276">
            <w:pPr>
              <w:tabs>
                <w:tab w:val="num" w:pos="0"/>
              </w:tabs>
              <w:suppressAutoHyphens w:val="0"/>
              <w:rPr>
                <w:rFonts w:cs="Arial"/>
                <w:b/>
                <w:sz w:val="20"/>
                <w:lang w:val="pt-PT"/>
              </w:rPr>
            </w:pPr>
            <w:bookmarkStart w:id="3" w:name="_Ref117571438"/>
            <w:r w:rsidRPr="00601F63">
              <w:rPr>
                <w:rFonts w:cs="Arial"/>
                <w:b/>
                <w:sz w:val="20"/>
                <w:lang w:val="pt-PT"/>
              </w:rPr>
              <w:t>Sistema</w:t>
            </w:r>
            <w:bookmarkEnd w:id="3"/>
          </w:p>
        </w:tc>
        <w:tc>
          <w:tcPr>
            <w:tcW w:w="4471" w:type="pct"/>
          </w:tcPr>
          <w:p w14:paraId="305A3292" w14:textId="0549E2C0" w:rsidR="00E35276" w:rsidRDefault="00E35276" w:rsidP="00E35276">
            <w:pPr>
              <w:suppressAutoHyphens w:val="0"/>
              <w:rPr>
                <w:rFonts w:cs="Arial"/>
                <w:bCs/>
                <w:i/>
                <w:color w:val="548DD4"/>
                <w:sz w:val="20"/>
                <w:lang w:val="pt-PT"/>
              </w:rPr>
            </w:pPr>
            <w:r>
              <w:rPr>
                <w:rFonts w:cs="Arial"/>
                <w:iCs/>
                <w:sz w:val="20"/>
                <w:szCs w:val="16"/>
              </w:rPr>
              <w:t>Ramos Elementares</w:t>
            </w:r>
          </w:p>
        </w:tc>
      </w:tr>
      <w:tr w:rsidR="00E35276" w:rsidRPr="00601F63" w14:paraId="070182B7" w14:textId="77777777" w:rsidTr="00343E24">
        <w:trPr>
          <w:cantSplit/>
        </w:trPr>
        <w:tc>
          <w:tcPr>
            <w:tcW w:w="529" w:type="pct"/>
            <w:shd w:val="clear" w:color="auto" w:fill="4FD1FF"/>
          </w:tcPr>
          <w:p w14:paraId="070182B5" w14:textId="77777777" w:rsidR="00E35276" w:rsidRPr="00601F63" w:rsidRDefault="00E35276" w:rsidP="00E35276">
            <w:pPr>
              <w:tabs>
                <w:tab w:val="num" w:pos="0"/>
              </w:tabs>
              <w:suppressAutoHyphens w:val="0"/>
              <w:rPr>
                <w:rFonts w:cs="Arial"/>
                <w:b/>
                <w:sz w:val="20"/>
                <w:lang w:val="pt-PT"/>
              </w:rPr>
            </w:pPr>
            <w:r>
              <w:rPr>
                <w:rFonts w:cs="Arial"/>
                <w:b/>
                <w:sz w:val="20"/>
                <w:lang w:val="pt-PT"/>
              </w:rPr>
              <w:t>Módulo</w:t>
            </w:r>
          </w:p>
        </w:tc>
        <w:tc>
          <w:tcPr>
            <w:tcW w:w="4471" w:type="pct"/>
          </w:tcPr>
          <w:p w14:paraId="40D957A1" w14:textId="4E902A82" w:rsidR="00E35276" w:rsidRDefault="00EE656E" w:rsidP="00E35276">
            <w:pPr>
              <w:suppressAutoHyphens w:val="0"/>
              <w:rPr>
                <w:rFonts w:cs="Arial"/>
                <w:bCs/>
                <w:i/>
                <w:color w:val="548DD4"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Administrativo</w:t>
            </w:r>
          </w:p>
        </w:tc>
      </w:tr>
    </w:tbl>
    <w:p w14:paraId="070182B8" w14:textId="77777777" w:rsidR="00EF5628" w:rsidRDefault="00EF5628" w:rsidP="00EF5628">
      <w:pPr>
        <w:suppressAutoHyphens w:val="0"/>
        <w:rPr>
          <w:rFonts w:cs="Arial"/>
          <w:sz w:val="20"/>
          <w:lang w:val="pt-PT"/>
        </w:rPr>
      </w:pPr>
    </w:p>
    <w:p w14:paraId="070182B9" w14:textId="5D5BB004" w:rsidR="00EF5628" w:rsidRPr="00D4662C" w:rsidRDefault="00EF5628" w:rsidP="00EF5628">
      <w:pPr>
        <w:pStyle w:val="Heading1"/>
        <w:numPr>
          <w:ilvl w:val="0"/>
          <w:numId w:val="1"/>
        </w:numPr>
        <w:pBdr>
          <w:top w:val="single" w:sz="8" w:space="1" w:color="000000"/>
          <w:bottom w:val="single" w:sz="8" w:space="1" w:color="000000"/>
        </w:pBdr>
        <w:suppressAutoHyphens w:val="0"/>
        <w:ind w:left="360" w:hanging="360"/>
        <w:rPr>
          <w:sz w:val="24"/>
          <w:szCs w:val="24"/>
        </w:rPr>
      </w:pPr>
      <w:bookmarkStart w:id="4" w:name="_Toc271616088"/>
      <w:bookmarkStart w:id="5" w:name="_Toc432152328"/>
      <w:r>
        <w:rPr>
          <w:sz w:val="24"/>
          <w:szCs w:val="24"/>
        </w:rPr>
        <w:t>Especificação d</w:t>
      </w:r>
      <w:bookmarkEnd w:id="4"/>
      <w:r w:rsidR="00C73861">
        <w:rPr>
          <w:sz w:val="24"/>
          <w:szCs w:val="24"/>
        </w:rPr>
        <w:t>e Geração de Documentos</w:t>
      </w:r>
      <w:bookmarkEnd w:id="5"/>
    </w:p>
    <w:p w14:paraId="070182BA" w14:textId="77777777" w:rsidR="00EF5628" w:rsidRDefault="00EF5628" w:rsidP="00EF5628">
      <w:pPr>
        <w:suppressAutoHyphens w:val="0"/>
        <w:rPr>
          <w:rFonts w:cs="Arial"/>
          <w:sz w:val="20"/>
        </w:rPr>
      </w:pPr>
    </w:p>
    <w:p w14:paraId="6207B2C8" w14:textId="45BAEBC4" w:rsidR="000270C4" w:rsidRPr="000270C4" w:rsidRDefault="000270C4" w:rsidP="00EF5628">
      <w:pPr>
        <w:pStyle w:val="Heading2"/>
      </w:pPr>
      <w:bookmarkStart w:id="6" w:name="_Toc432152329"/>
      <w:r>
        <w:t>Informações do Documento</w:t>
      </w:r>
      <w:bookmarkEnd w:id="6"/>
    </w:p>
    <w:p w14:paraId="168C2D8B" w14:textId="77777777" w:rsidR="00AE26AA" w:rsidRDefault="00AE26AA" w:rsidP="00EF5628">
      <w:pPr>
        <w:suppressAutoHyphens w:val="0"/>
        <w:rPr>
          <w:rFonts w:cs="Arial"/>
          <w:sz w:val="20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95"/>
        <w:gridCol w:w="10654"/>
      </w:tblGrid>
      <w:tr w:rsidR="00EF5628" w:rsidRPr="00EF5628" w14:paraId="070182BC" w14:textId="77777777" w:rsidTr="00343E24">
        <w:trPr>
          <w:cantSplit/>
        </w:trPr>
        <w:tc>
          <w:tcPr>
            <w:tcW w:w="5000" w:type="pct"/>
            <w:gridSpan w:val="2"/>
            <w:shd w:val="clear" w:color="auto" w:fill="4FD1FF"/>
          </w:tcPr>
          <w:p w14:paraId="070182BB" w14:textId="0D2EC20C" w:rsidR="00EF5628" w:rsidRPr="00EF5628" w:rsidRDefault="00B22CD4" w:rsidP="00EF5628">
            <w:pPr>
              <w:suppressAutoHyphens w:val="0"/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Documento</w:t>
            </w:r>
          </w:p>
        </w:tc>
      </w:tr>
      <w:tr w:rsidR="00E35276" w:rsidRPr="00EF5628" w14:paraId="070182BF" w14:textId="77777777" w:rsidTr="00B22CD4">
        <w:tc>
          <w:tcPr>
            <w:tcW w:w="1181" w:type="pct"/>
            <w:shd w:val="clear" w:color="auto" w:fill="FFFFFF"/>
          </w:tcPr>
          <w:p w14:paraId="070182BD" w14:textId="6CF30675" w:rsidR="00E35276" w:rsidRPr="00EF5628" w:rsidRDefault="00E35276" w:rsidP="00E35276">
            <w:pPr>
              <w:suppressAutoHyphens w:val="0"/>
              <w:rPr>
                <w:rFonts w:cs="Arial"/>
                <w:sz w:val="20"/>
              </w:rPr>
            </w:pPr>
            <w:r w:rsidRPr="00A66CF1">
              <w:rPr>
                <w:rFonts w:cs="Arial"/>
                <w:b/>
                <w:sz w:val="20"/>
              </w:rPr>
              <w:t xml:space="preserve">ID </w:t>
            </w:r>
            <w:r>
              <w:rPr>
                <w:rFonts w:cs="Arial"/>
                <w:b/>
                <w:sz w:val="20"/>
              </w:rPr>
              <w:t>Documento</w:t>
            </w:r>
          </w:p>
        </w:tc>
        <w:tc>
          <w:tcPr>
            <w:tcW w:w="3819" w:type="pct"/>
          </w:tcPr>
          <w:p w14:paraId="070182BE" w14:textId="774CB60D" w:rsidR="00E35276" w:rsidRPr="00CF59F5" w:rsidRDefault="00C65BEC" w:rsidP="00E35276">
            <w:pPr>
              <w:suppressAutoHyphens w:val="0"/>
              <w:rPr>
                <w:rFonts w:cs="Arial"/>
                <w:bCs/>
                <w:i/>
                <w:color w:val="548DD4"/>
                <w:sz w:val="20"/>
                <w:lang w:val="pt-PT"/>
              </w:rPr>
            </w:pPr>
            <w:r w:rsidRPr="00CF59F5">
              <w:rPr>
                <w:rFonts w:cs="Arial"/>
                <w:bCs/>
                <w:sz w:val="20"/>
                <w:lang w:val="pt-PT"/>
              </w:rPr>
              <w:t>IMP-06</w:t>
            </w:r>
            <w:r w:rsidR="009224D5" w:rsidRPr="00CF59F5">
              <w:rPr>
                <w:rFonts w:cs="Arial"/>
                <w:bCs/>
                <w:sz w:val="20"/>
                <w:lang w:val="pt-PT"/>
              </w:rPr>
              <w:t>3</w:t>
            </w:r>
          </w:p>
        </w:tc>
      </w:tr>
      <w:tr w:rsidR="00E35276" w:rsidRPr="00EF5628" w14:paraId="070182C2" w14:textId="77777777" w:rsidTr="00B22CD4">
        <w:tc>
          <w:tcPr>
            <w:tcW w:w="1181" w:type="pct"/>
            <w:shd w:val="clear" w:color="auto" w:fill="FFFFFF"/>
          </w:tcPr>
          <w:p w14:paraId="070182C0" w14:textId="6C416988" w:rsidR="00E35276" w:rsidRPr="00EF5628" w:rsidRDefault="00E35276" w:rsidP="00E35276">
            <w:pPr>
              <w:suppressAutoHyphens w:val="0"/>
              <w:rPr>
                <w:rFonts w:cs="Arial"/>
                <w:b/>
                <w:sz w:val="20"/>
              </w:rPr>
            </w:pPr>
            <w:r w:rsidRPr="00EF5628">
              <w:rPr>
                <w:rFonts w:cs="Arial"/>
                <w:sz w:val="20"/>
              </w:rPr>
              <w:br w:type="page"/>
            </w:r>
            <w:r w:rsidRPr="00EF5628">
              <w:rPr>
                <w:rFonts w:cs="Arial"/>
                <w:b/>
                <w:sz w:val="20"/>
              </w:rPr>
              <w:t xml:space="preserve">Nome </w:t>
            </w:r>
            <w:r>
              <w:rPr>
                <w:rFonts w:cs="Arial"/>
                <w:b/>
                <w:sz w:val="20"/>
              </w:rPr>
              <w:t>Documento</w:t>
            </w:r>
          </w:p>
        </w:tc>
        <w:tc>
          <w:tcPr>
            <w:tcW w:w="3819" w:type="pct"/>
          </w:tcPr>
          <w:p w14:paraId="070182C1" w14:textId="7C583757" w:rsidR="00E35276" w:rsidRPr="00CF59F5" w:rsidRDefault="00E35276" w:rsidP="00641B01">
            <w:pPr>
              <w:suppressAutoHyphens w:val="0"/>
              <w:rPr>
                <w:rFonts w:cs="Arial"/>
                <w:bCs/>
                <w:i/>
                <w:color w:val="548DD4"/>
                <w:sz w:val="20"/>
                <w:lang w:val="pt-PT"/>
              </w:rPr>
            </w:pPr>
            <w:r w:rsidRPr="00CF59F5">
              <w:rPr>
                <w:rFonts w:cs="Arial"/>
                <w:bCs/>
                <w:sz w:val="20"/>
                <w:lang w:val="pt-PT"/>
              </w:rPr>
              <w:t>Orçamento</w:t>
            </w:r>
            <w:r w:rsidR="00641B01" w:rsidRPr="00CF59F5">
              <w:rPr>
                <w:rFonts w:cs="Arial"/>
                <w:bCs/>
                <w:sz w:val="20"/>
                <w:lang w:val="pt-PT"/>
              </w:rPr>
              <w:t xml:space="preserve"> Eventos</w:t>
            </w:r>
          </w:p>
        </w:tc>
      </w:tr>
      <w:tr w:rsidR="00E35276" w:rsidRPr="00EF5628" w14:paraId="070182C5" w14:textId="77777777" w:rsidTr="00B22CD4">
        <w:tc>
          <w:tcPr>
            <w:tcW w:w="1181" w:type="pct"/>
            <w:shd w:val="clear" w:color="auto" w:fill="FFFFFF"/>
          </w:tcPr>
          <w:p w14:paraId="070182C3" w14:textId="3FF4D2A5" w:rsidR="00E35276" w:rsidRPr="00EF5628" w:rsidRDefault="005C1219" w:rsidP="005C1219">
            <w:pPr>
              <w:suppressAutoHyphens w:val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Evento</w:t>
            </w:r>
          </w:p>
        </w:tc>
        <w:tc>
          <w:tcPr>
            <w:tcW w:w="3819" w:type="pct"/>
          </w:tcPr>
          <w:p w14:paraId="070182C4" w14:textId="0A3B1C2A" w:rsidR="00E35276" w:rsidRPr="00CF59F5" w:rsidRDefault="00C73861" w:rsidP="00E35276">
            <w:pPr>
              <w:suppressAutoHyphens w:val="0"/>
              <w:rPr>
                <w:rFonts w:cs="Arial"/>
                <w:bCs/>
                <w:i/>
                <w:color w:val="548DD4"/>
                <w:sz w:val="20"/>
                <w:lang w:val="pt-PT"/>
              </w:rPr>
            </w:pPr>
            <w:r w:rsidRPr="00CF59F5">
              <w:rPr>
                <w:rFonts w:cs="Arial"/>
                <w:bCs/>
                <w:sz w:val="20"/>
              </w:rPr>
              <w:t>Emissão - Orçamento</w:t>
            </w:r>
          </w:p>
        </w:tc>
      </w:tr>
      <w:tr w:rsidR="005C1219" w:rsidRPr="00EF5628" w14:paraId="3752996B" w14:textId="77777777" w:rsidTr="00B22CD4">
        <w:tc>
          <w:tcPr>
            <w:tcW w:w="1181" w:type="pct"/>
            <w:tcBorders>
              <w:bottom w:val="single" w:sz="4" w:space="0" w:color="auto"/>
            </w:tcBorders>
            <w:shd w:val="clear" w:color="auto" w:fill="FFFFFF"/>
          </w:tcPr>
          <w:p w14:paraId="7597CFF5" w14:textId="5328B050" w:rsidR="005C1219" w:rsidRDefault="008F0F1D" w:rsidP="007B51A0">
            <w:pPr>
              <w:suppressAutoHyphens w:val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Detalhe do Evento</w:t>
            </w:r>
          </w:p>
        </w:tc>
        <w:tc>
          <w:tcPr>
            <w:tcW w:w="3819" w:type="pct"/>
            <w:tcBorders>
              <w:bottom w:val="single" w:sz="4" w:space="0" w:color="auto"/>
            </w:tcBorders>
          </w:tcPr>
          <w:p w14:paraId="5C11F0E0" w14:textId="7CF6DFE6" w:rsidR="005C1219" w:rsidRPr="00CF59F5" w:rsidRDefault="008F0F1D" w:rsidP="00C65BEC">
            <w:pPr>
              <w:suppressAutoHyphens w:val="0"/>
              <w:rPr>
                <w:rFonts w:cs="Arial"/>
                <w:bCs/>
                <w:sz w:val="20"/>
              </w:rPr>
            </w:pPr>
            <w:r w:rsidRPr="00CF59F5">
              <w:rPr>
                <w:rFonts w:cs="Arial"/>
                <w:bCs/>
                <w:sz w:val="20"/>
              </w:rPr>
              <w:t xml:space="preserve">Este documento é gerado pelo usuário em um processo </w:t>
            </w:r>
            <w:r w:rsidR="001474E5" w:rsidRPr="00CF59F5">
              <w:rPr>
                <w:rFonts w:cs="Arial"/>
                <w:bCs/>
                <w:sz w:val="20"/>
              </w:rPr>
              <w:t xml:space="preserve">on-line </w:t>
            </w:r>
            <w:r w:rsidR="00C65BEC" w:rsidRPr="00CF59F5">
              <w:rPr>
                <w:rFonts w:cs="Arial"/>
                <w:bCs/>
                <w:sz w:val="20"/>
              </w:rPr>
              <w:t>para</w:t>
            </w:r>
            <w:r w:rsidRPr="00CF59F5">
              <w:rPr>
                <w:rFonts w:cs="Arial"/>
                <w:bCs/>
                <w:sz w:val="20"/>
              </w:rPr>
              <w:t xml:space="preserve"> um orçamento</w:t>
            </w:r>
            <w:r w:rsidR="002D29C6" w:rsidRPr="00CF59F5">
              <w:rPr>
                <w:rFonts w:cs="Arial"/>
                <w:bCs/>
                <w:sz w:val="20"/>
              </w:rPr>
              <w:t xml:space="preserve"> </w:t>
            </w:r>
            <w:r w:rsidRPr="00CF59F5">
              <w:rPr>
                <w:rFonts w:cs="Arial"/>
                <w:bCs/>
                <w:sz w:val="20"/>
              </w:rPr>
              <w:t xml:space="preserve">de </w:t>
            </w:r>
            <w:r w:rsidR="00EB1137" w:rsidRPr="00CF59F5">
              <w:rPr>
                <w:rFonts w:cs="Arial"/>
                <w:bCs/>
                <w:sz w:val="20"/>
              </w:rPr>
              <w:t>Eventos</w:t>
            </w:r>
            <w:r w:rsidR="00F97670" w:rsidRPr="00CF59F5">
              <w:rPr>
                <w:rFonts w:cs="Arial"/>
                <w:bCs/>
                <w:sz w:val="20"/>
              </w:rPr>
              <w:t>.</w:t>
            </w:r>
          </w:p>
        </w:tc>
      </w:tr>
      <w:tr w:rsidR="00E35276" w:rsidRPr="00EF5628" w14:paraId="070182C8" w14:textId="77777777" w:rsidTr="00AE26AA">
        <w:tc>
          <w:tcPr>
            <w:tcW w:w="1181" w:type="pct"/>
            <w:tcBorders>
              <w:bottom w:val="single" w:sz="4" w:space="0" w:color="auto"/>
            </w:tcBorders>
            <w:shd w:val="clear" w:color="auto" w:fill="FFFFFF"/>
            <w:vAlign w:val="bottom"/>
          </w:tcPr>
          <w:p w14:paraId="070182C6" w14:textId="6E3E5D68" w:rsidR="00E35276" w:rsidRPr="00EF5628" w:rsidRDefault="007B51A0" w:rsidP="00AE26AA">
            <w:pPr>
              <w:suppressAutoHyphens w:val="0"/>
              <w:jc w:val="left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Modo de Destino</w:t>
            </w:r>
            <w:r w:rsidR="00C73861">
              <w:rPr>
                <w:rFonts w:cs="Arial"/>
                <w:b/>
                <w:sz w:val="20"/>
              </w:rPr>
              <w:t xml:space="preserve"> de Impressão</w:t>
            </w:r>
          </w:p>
        </w:tc>
        <w:tc>
          <w:tcPr>
            <w:tcW w:w="3819" w:type="pct"/>
            <w:tcBorders>
              <w:bottom w:val="single" w:sz="4" w:space="0" w:color="auto"/>
            </w:tcBorders>
            <w:vAlign w:val="bottom"/>
          </w:tcPr>
          <w:p w14:paraId="070182C7" w14:textId="29630E35" w:rsidR="00E35276" w:rsidRPr="00AE26AA" w:rsidRDefault="007B51A0" w:rsidP="00AE26AA">
            <w:pPr>
              <w:suppressAutoHyphens w:val="0"/>
              <w:spacing w:before="0"/>
              <w:jc w:val="left"/>
              <w:rPr>
                <w:rFonts w:cs="Arial"/>
                <w:bCs/>
                <w:sz w:val="20"/>
              </w:rPr>
            </w:pPr>
            <w:r>
              <w:rPr>
                <w:rFonts w:cs="Arial"/>
                <w:bCs/>
                <w:sz w:val="20"/>
              </w:rPr>
              <w:t>E-mail</w:t>
            </w:r>
          </w:p>
        </w:tc>
      </w:tr>
    </w:tbl>
    <w:p w14:paraId="070182C9" w14:textId="77777777" w:rsidR="00EF5628" w:rsidRDefault="00EF5628" w:rsidP="00EF5628">
      <w:pPr>
        <w:suppressAutoHyphens w:val="0"/>
        <w:rPr>
          <w:rFonts w:cs="Arial"/>
          <w:sz w:val="20"/>
        </w:rPr>
      </w:pPr>
    </w:p>
    <w:bookmarkStart w:id="7" w:name="_Toc432152330"/>
    <w:p w14:paraId="5344C259" w14:textId="31C19897" w:rsidR="000270C4" w:rsidRPr="000270C4" w:rsidRDefault="00343E24" w:rsidP="000270C4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B0793F9" wp14:editId="49578AF5">
                <wp:simplePos x="0" y="0"/>
                <wp:positionH relativeFrom="column">
                  <wp:posOffset>-76200</wp:posOffset>
                </wp:positionH>
                <wp:positionV relativeFrom="paragraph">
                  <wp:posOffset>184785</wp:posOffset>
                </wp:positionV>
                <wp:extent cx="1304925" cy="314325"/>
                <wp:effectExtent l="0" t="0" r="28575" b="28575"/>
                <wp:wrapNone/>
                <wp:docPr id="235" name="Rectangl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EEE5A7D" id="Rectangle 235" o:spid="_x0000_s1026" style="position:absolute;margin-left:-6pt;margin-top:14.55pt;width:102.75pt;height:24.7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" fillcolor="white [3212]" strokecolor="white [3212]" strokeweight="2pt"/>
            </w:pict>
          </mc:Fallback>
        </mc:AlternateContent>
      </w:r>
      <w:r w:rsidR="000270C4">
        <w:t>Fontes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1701"/>
        <w:gridCol w:w="1134"/>
      </w:tblGrid>
      <w:tr w:rsidR="00343E24" w14:paraId="482BFE32" w14:textId="47CE0613" w:rsidTr="00143A0F">
        <w:tc>
          <w:tcPr>
            <w:tcW w:w="1980" w:type="dxa"/>
          </w:tcPr>
          <w:p w14:paraId="689FF7DA" w14:textId="4E37ED6C" w:rsidR="00343E24" w:rsidRDefault="00343E24" w:rsidP="000747A5">
            <w:pPr>
              <w:suppressAutoHyphens w:val="0"/>
              <w:rPr>
                <w:rFonts w:cs="Arial"/>
                <w:sz w:val="20"/>
              </w:rPr>
            </w:pPr>
          </w:p>
        </w:tc>
        <w:tc>
          <w:tcPr>
            <w:tcW w:w="1701" w:type="dxa"/>
            <w:shd w:val="clear" w:color="auto" w:fill="4FD1FF"/>
          </w:tcPr>
          <w:p w14:paraId="5BF459F5" w14:textId="243F7E23" w:rsidR="00343E24" w:rsidRPr="000747A5" w:rsidRDefault="00343E24" w:rsidP="000747A5">
            <w:pPr>
              <w:suppressAutoHyphens w:val="0"/>
              <w:rPr>
                <w:rFonts w:cs="Arial"/>
                <w:b/>
                <w:sz w:val="20"/>
              </w:rPr>
            </w:pPr>
            <w:r w:rsidRPr="000747A5">
              <w:rPr>
                <w:rFonts w:cs="Arial"/>
                <w:b/>
                <w:sz w:val="20"/>
              </w:rPr>
              <w:t>Fonte</w:t>
            </w:r>
          </w:p>
        </w:tc>
        <w:tc>
          <w:tcPr>
            <w:tcW w:w="1134" w:type="dxa"/>
            <w:shd w:val="clear" w:color="auto" w:fill="4FD1FF"/>
          </w:tcPr>
          <w:p w14:paraId="7D62547B" w14:textId="32D6C47B" w:rsidR="00343E24" w:rsidRPr="000747A5" w:rsidRDefault="00343E24" w:rsidP="000747A5">
            <w:pPr>
              <w:suppressAutoHyphens w:val="0"/>
              <w:rPr>
                <w:rFonts w:cs="Arial"/>
                <w:b/>
                <w:sz w:val="20"/>
              </w:rPr>
            </w:pPr>
            <w:r w:rsidRPr="000747A5">
              <w:rPr>
                <w:rFonts w:cs="Arial"/>
                <w:b/>
                <w:sz w:val="20"/>
              </w:rPr>
              <w:t>Tamanho</w:t>
            </w:r>
          </w:p>
        </w:tc>
      </w:tr>
      <w:tr w:rsidR="00143A0F" w14:paraId="607AE7D1" w14:textId="77777777" w:rsidTr="00143A0F">
        <w:tc>
          <w:tcPr>
            <w:tcW w:w="1980" w:type="dxa"/>
          </w:tcPr>
          <w:p w14:paraId="21FCBBAD" w14:textId="613D10DF" w:rsidR="00143A0F" w:rsidRPr="00343E24" w:rsidRDefault="00143A0F" w:rsidP="000747A5">
            <w:pPr>
              <w:suppressAutoHyphens w:val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Título Documento</w:t>
            </w:r>
          </w:p>
        </w:tc>
        <w:tc>
          <w:tcPr>
            <w:tcW w:w="1701" w:type="dxa"/>
          </w:tcPr>
          <w:p w14:paraId="77B89251" w14:textId="7D0E5A49" w:rsidR="00143A0F" w:rsidRPr="000747A5" w:rsidRDefault="00143A0F" w:rsidP="000747A5">
            <w:pPr>
              <w:suppressAutoHyphens w:val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Kartika</w:t>
            </w:r>
          </w:p>
        </w:tc>
        <w:tc>
          <w:tcPr>
            <w:tcW w:w="1134" w:type="dxa"/>
          </w:tcPr>
          <w:p w14:paraId="7ED22FA6" w14:textId="2AAAACFD" w:rsidR="00143A0F" w:rsidRDefault="00143A0F" w:rsidP="000747A5">
            <w:pPr>
              <w:suppressAutoHyphens w:val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11</w:t>
            </w:r>
          </w:p>
        </w:tc>
      </w:tr>
      <w:tr w:rsidR="00343E24" w14:paraId="26F8FCEC" w14:textId="38FB3063" w:rsidTr="00143A0F">
        <w:tc>
          <w:tcPr>
            <w:tcW w:w="1980" w:type="dxa"/>
          </w:tcPr>
          <w:p w14:paraId="0CD907EC" w14:textId="48601047" w:rsidR="00343E24" w:rsidRPr="00343E24" w:rsidRDefault="00343E24" w:rsidP="000747A5">
            <w:pPr>
              <w:suppressAutoHyphens w:val="0"/>
              <w:rPr>
                <w:rFonts w:cs="Arial"/>
                <w:b/>
                <w:sz w:val="20"/>
              </w:rPr>
            </w:pPr>
            <w:r w:rsidRPr="00343E24">
              <w:rPr>
                <w:rFonts w:cs="Arial"/>
                <w:b/>
                <w:sz w:val="20"/>
              </w:rPr>
              <w:t>Títulos Seção</w:t>
            </w:r>
          </w:p>
        </w:tc>
        <w:tc>
          <w:tcPr>
            <w:tcW w:w="1701" w:type="dxa"/>
          </w:tcPr>
          <w:p w14:paraId="7D1197C9" w14:textId="7BFEBE0B" w:rsidR="00343E24" w:rsidRDefault="00343E24" w:rsidP="000747A5">
            <w:pPr>
              <w:suppressAutoHyphens w:val="0"/>
              <w:rPr>
                <w:rFonts w:cs="Arial"/>
                <w:sz w:val="20"/>
              </w:rPr>
            </w:pPr>
            <w:r w:rsidRPr="000747A5">
              <w:rPr>
                <w:rFonts w:cs="Arial"/>
                <w:sz w:val="20"/>
              </w:rPr>
              <w:t>Helvetica World</w:t>
            </w:r>
          </w:p>
        </w:tc>
        <w:tc>
          <w:tcPr>
            <w:tcW w:w="1134" w:type="dxa"/>
          </w:tcPr>
          <w:p w14:paraId="566D9CE7" w14:textId="263CB74E" w:rsidR="00343E24" w:rsidRDefault="00343E24" w:rsidP="000747A5">
            <w:pPr>
              <w:suppressAutoHyphens w:val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8</w:t>
            </w:r>
          </w:p>
        </w:tc>
      </w:tr>
      <w:tr w:rsidR="00343E24" w14:paraId="6A8357E7" w14:textId="0E394665" w:rsidTr="00143A0F">
        <w:tc>
          <w:tcPr>
            <w:tcW w:w="1980" w:type="dxa"/>
          </w:tcPr>
          <w:p w14:paraId="390BA9CC" w14:textId="20B137EB" w:rsidR="00343E24" w:rsidRPr="00343E24" w:rsidRDefault="00343E24" w:rsidP="000747A5">
            <w:pPr>
              <w:suppressAutoHyphens w:val="0"/>
              <w:rPr>
                <w:rFonts w:cs="Arial"/>
                <w:b/>
                <w:sz w:val="20"/>
              </w:rPr>
            </w:pPr>
            <w:r w:rsidRPr="00343E24">
              <w:rPr>
                <w:rFonts w:cs="Arial"/>
                <w:b/>
                <w:sz w:val="20"/>
              </w:rPr>
              <w:t>Títulos Campos</w:t>
            </w:r>
          </w:p>
        </w:tc>
        <w:tc>
          <w:tcPr>
            <w:tcW w:w="1701" w:type="dxa"/>
          </w:tcPr>
          <w:p w14:paraId="0F7DDC91" w14:textId="479D1CEC" w:rsidR="00343E24" w:rsidRDefault="00343E24" w:rsidP="000747A5">
            <w:pPr>
              <w:suppressAutoHyphens w:val="0"/>
              <w:rPr>
                <w:rFonts w:cs="Arial"/>
                <w:sz w:val="20"/>
              </w:rPr>
            </w:pPr>
            <w:r w:rsidRPr="000747A5">
              <w:rPr>
                <w:rFonts w:cs="Arial"/>
                <w:sz w:val="20"/>
              </w:rPr>
              <w:t>Helvetica World</w:t>
            </w:r>
          </w:p>
        </w:tc>
        <w:tc>
          <w:tcPr>
            <w:tcW w:w="1134" w:type="dxa"/>
          </w:tcPr>
          <w:p w14:paraId="350B271B" w14:textId="716B7302" w:rsidR="00343E24" w:rsidRDefault="00343E24" w:rsidP="000747A5">
            <w:pPr>
              <w:suppressAutoHyphens w:val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6</w:t>
            </w:r>
          </w:p>
        </w:tc>
      </w:tr>
    </w:tbl>
    <w:p w14:paraId="05D00709" w14:textId="77777777" w:rsidR="000270C4" w:rsidRDefault="000270C4" w:rsidP="00EF5628">
      <w:pPr>
        <w:suppressAutoHyphens w:val="0"/>
        <w:rPr>
          <w:rFonts w:cs="Arial"/>
          <w:sz w:val="20"/>
        </w:rPr>
      </w:pPr>
    </w:p>
    <w:p w14:paraId="4EF65AC4" w14:textId="1F244D38" w:rsidR="00AE26AA" w:rsidRDefault="000270C4" w:rsidP="000270C4">
      <w:pPr>
        <w:pStyle w:val="Heading2"/>
      </w:pPr>
      <w:bookmarkStart w:id="8" w:name="_Toc432152331"/>
      <w:r>
        <w:t>Metadados de Documento Padrão</w:t>
      </w:r>
      <w:bookmarkEnd w:id="8"/>
    </w:p>
    <w:p w14:paraId="4EB325E0" w14:textId="77777777" w:rsidR="000270C4" w:rsidRPr="000270C4" w:rsidRDefault="000270C4" w:rsidP="000270C4"/>
    <w:tbl>
      <w:tblPr>
        <w:tblW w:w="309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48"/>
        <w:gridCol w:w="6095"/>
      </w:tblGrid>
      <w:tr w:rsidR="00AE26AA" w:rsidRPr="00EF5628" w14:paraId="77DCFC63" w14:textId="77777777" w:rsidTr="000747A5">
        <w:trPr>
          <w:cantSplit/>
        </w:trPr>
        <w:tc>
          <w:tcPr>
            <w:tcW w:w="5000" w:type="pct"/>
            <w:gridSpan w:val="2"/>
            <w:shd w:val="clear" w:color="auto" w:fill="4FD1FF"/>
          </w:tcPr>
          <w:p w14:paraId="4324DA71" w14:textId="413351B8" w:rsidR="00AE26AA" w:rsidRPr="00EF5628" w:rsidRDefault="00AE26AA" w:rsidP="00AE26AA">
            <w:pPr>
              <w:suppressAutoHyphens w:val="0"/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Identificação do Documento</w:t>
            </w:r>
          </w:p>
        </w:tc>
      </w:tr>
      <w:tr w:rsidR="00AE26AA" w:rsidRPr="00CB2488" w14:paraId="0D6845EE" w14:textId="77777777" w:rsidTr="00CE5895">
        <w:tc>
          <w:tcPr>
            <w:tcW w:w="1474" w:type="pct"/>
            <w:shd w:val="clear" w:color="auto" w:fill="D9D9D9" w:themeFill="background1" w:themeFillShade="D9"/>
          </w:tcPr>
          <w:p w14:paraId="73CB4BE9" w14:textId="77777777" w:rsidR="00AE26AA" w:rsidRDefault="00AE26AA" w:rsidP="00AE26AA">
            <w:pPr>
              <w:suppressAutoHyphens w:val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Campo</w:t>
            </w:r>
          </w:p>
        </w:tc>
        <w:tc>
          <w:tcPr>
            <w:tcW w:w="3526" w:type="pct"/>
            <w:shd w:val="clear" w:color="auto" w:fill="D9D9D9" w:themeFill="background1" w:themeFillShade="D9"/>
          </w:tcPr>
          <w:p w14:paraId="592C23DA" w14:textId="77777777" w:rsidR="00AE26AA" w:rsidRPr="00CB2488" w:rsidRDefault="00AE26AA" w:rsidP="00AE26AA">
            <w:pPr>
              <w:suppressAutoHyphens w:val="0"/>
              <w:rPr>
                <w:rFonts w:cs="Arial"/>
                <w:b/>
                <w:bCs/>
                <w:sz w:val="20"/>
                <w:lang w:val="pt-PT"/>
              </w:rPr>
            </w:pPr>
            <w:r w:rsidRPr="00CB2488">
              <w:rPr>
                <w:rFonts w:cs="Arial"/>
                <w:b/>
                <w:bCs/>
                <w:sz w:val="20"/>
                <w:lang w:val="pt-PT"/>
              </w:rPr>
              <w:t>V</w:t>
            </w:r>
            <w:r>
              <w:rPr>
                <w:rFonts w:cs="Arial"/>
                <w:b/>
                <w:bCs/>
                <w:sz w:val="20"/>
                <w:lang w:val="pt-PT"/>
              </w:rPr>
              <w:t>alor</w:t>
            </w:r>
          </w:p>
        </w:tc>
      </w:tr>
      <w:tr w:rsidR="00AE26AA" w:rsidRPr="00794393" w14:paraId="22E1CA9E" w14:textId="77777777" w:rsidTr="00CE5895">
        <w:tc>
          <w:tcPr>
            <w:tcW w:w="1474" w:type="pct"/>
            <w:shd w:val="clear" w:color="auto" w:fill="FFFFFF"/>
          </w:tcPr>
          <w:p w14:paraId="744F65DE" w14:textId="77777777" w:rsidR="00AE26AA" w:rsidRPr="00EF5628" w:rsidRDefault="00AE26AA" w:rsidP="00AE26AA">
            <w:pPr>
              <w:suppressAutoHyphens w:val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ID Documento</w:t>
            </w:r>
          </w:p>
        </w:tc>
        <w:tc>
          <w:tcPr>
            <w:tcW w:w="3526" w:type="pct"/>
          </w:tcPr>
          <w:p w14:paraId="2503EE82" w14:textId="73A970A1" w:rsidR="00AE26AA" w:rsidRPr="00794393" w:rsidRDefault="00EE656E" w:rsidP="00AE26AA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1</w:t>
            </w:r>
          </w:p>
        </w:tc>
      </w:tr>
      <w:tr w:rsidR="00AE26AA" w14:paraId="027499B8" w14:textId="77777777" w:rsidTr="00CE5895">
        <w:tc>
          <w:tcPr>
            <w:tcW w:w="1474" w:type="pct"/>
            <w:shd w:val="clear" w:color="auto" w:fill="FFFFFF"/>
          </w:tcPr>
          <w:p w14:paraId="4B26DDA0" w14:textId="77777777" w:rsidR="00AE26AA" w:rsidRDefault="00AE26AA" w:rsidP="00AE26AA">
            <w:pPr>
              <w:suppressAutoHyphens w:val="0"/>
              <w:rPr>
                <w:rFonts w:cs="Arial"/>
                <w:b/>
                <w:sz w:val="20"/>
              </w:rPr>
            </w:pPr>
            <w:r w:rsidRPr="00EF5628">
              <w:rPr>
                <w:rFonts w:cs="Arial"/>
                <w:sz w:val="20"/>
              </w:rPr>
              <w:br w:type="page"/>
            </w:r>
            <w:r w:rsidRPr="00EF5628">
              <w:rPr>
                <w:rFonts w:cs="Arial"/>
                <w:b/>
                <w:sz w:val="20"/>
              </w:rPr>
              <w:t xml:space="preserve">Nome </w:t>
            </w:r>
            <w:r>
              <w:rPr>
                <w:rFonts w:cs="Arial"/>
                <w:b/>
                <w:sz w:val="20"/>
              </w:rPr>
              <w:t>Documento</w:t>
            </w:r>
          </w:p>
        </w:tc>
        <w:tc>
          <w:tcPr>
            <w:tcW w:w="3526" w:type="pct"/>
          </w:tcPr>
          <w:p w14:paraId="2D110EE1" w14:textId="78073B86" w:rsidR="00AE26AA" w:rsidRDefault="00AE26AA" w:rsidP="00641B01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Orçamento</w:t>
            </w:r>
            <w:r w:rsidR="00641B01">
              <w:rPr>
                <w:rFonts w:cs="Arial"/>
                <w:bCs/>
                <w:sz w:val="20"/>
                <w:lang w:val="pt-PT"/>
              </w:rPr>
              <w:t xml:space="preserve"> [nome oferta]</w:t>
            </w:r>
          </w:p>
        </w:tc>
      </w:tr>
      <w:tr w:rsidR="00AE26AA" w:rsidRPr="00794393" w14:paraId="323642FC" w14:textId="77777777" w:rsidTr="00CE5895">
        <w:tc>
          <w:tcPr>
            <w:tcW w:w="1474" w:type="pct"/>
            <w:shd w:val="clear" w:color="auto" w:fill="FFFFFF"/>
          </w:tcPr>
          <w:p w14:paraId="4E39E25D" w14:textId="77777777" w:rsidR="00AE26AA" w:rsidRDefault="00AE26AA" w:rsidP="00AE26AA">
            <w:pPr>
              <w:suppressAutoHyphens w:val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Nome Arquivo</w:t>
            </w:r>
          </w:p>
        </w:tc>
        <w:tc>
          <w:tcPr>
            <w:tcW w:w="3526" w:type="pct"/>
          </w:tcPr>
          <w:p w14:paraId="1DADDE4F" w14:textId="74774DFD" w:rsidR="00AE26AA" w:rsidRPr="00CF59F5" w:rsidRDefault="00C65BEC" w:rsidP="00641B01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 w:rsidRPr="00CF59F5">
              <w:rPr>
                <w:rFonts w:cs="Arial"/>
                <w:bCs/>
                <w:sz w:val="20"/>
                <w:lang w:val="pt-PT"/>
              </w:rPr>
              <w:t>Conforme tabela de arquitetura</w:t>
            </w:r>
          </w:p>
        </w:tc>
      </w:tr>
      <w:tr w:rsidR="00AE26AA" w:rsidRPr="00794393" w14:paraId="33C8F760" w14:textId="77777777" w:rsidTr="00CE5895">
        <w:tc>
          <w:tcPr>
            <w:tcW w:w="1474" w:type="pct"/>
            <w:shd w:val="clear" w:color="auto" w:fill="FFFFFF"/>
          </w:tcPr>
          <w:p w14:paraId="66B47F8F" w14:textId="77777777" w:rsidR="00AE26AA" w:rsidRDefault="00AE26AA" w:rsidP="00AE26AA">
            <w:pPr>
              <w:suppressAutoHyphens w:val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Path JASPER</w:t>
            </w:r>
          </w:p>
        </w:tc>
        <w:tc>
          <w:tcPr>
            <w:tcW w:w="3526" w:type="pct"/>
          </w:tcPr>
          <w:p w14:paraId="358E6BC3" w14:textId="60880A01" w:rsidR="00AE26AA" w:rsidRPr="00CF59F5" w:rsidRDefault="00C65BEC" w:rsidP="00C65BEC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 w:rsidRPr="00CF59F5">
              <w:rPr>
                <w:rFonts w:cs="Arial"/>
                <w:bCs/>
                <w:sz w:val="20"/>
                <w:lang w:val="pt-PT"/>
              </w:rPr>
              <w:t>Conforme tabela de arquitetura</w:t>
            </w:r>
          </w:p>
        </w:tc>
      </w:tr>
      <w:tr w:rsidR="00AE26AA" w:rsidRPr="00794393" w14:paraId="2AFBB369" w14:textId="77777777" w:rsidTr="00CE5895">
        <w:tc>
          <w:tcPr>
            <w:tcW w:w="1474" w:type="pct"/>
            <w:shd w:val="clear" w:color="auto" w:fill="FFFFFF"/>
          </w:tcPr>
          <w:p w14:paraId="3FC6E80E" w14:textId="77777777" w:rsidR="00AE26AA" w:rsidRDefault="00AE26AA" w:rsidP="00AE26AA">
            <w:pPr>
              <w:suppressAutoHyphens w:val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Nome Arquivo Saída</w:t>
            </w:r>
          </w:p>
        </w:tc>
        <w:tc>
          <w:tcPr>
            <w:tcW w:w="3526" w:type="pct"/>
          </w:tcPr>
          <w:p w14:paraId="4CC1342E" w14:textId="21BFF169" w:rsidR="00AE26AA" w:rsidRPr="00CF59F5" w:rsidRDefault="00641B01" w:rsidP="00AE26AA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 w:rsidRPr="00CF59F5">
              <w:rPr>
                <w:rFonts w:cs="Arial"/>
                <w:bCs/>
                <w:sz w:val="20"/>
                <w:lang w:val="pt-PT"/>
              </w:rPr>
              <w:t>IMPORC_[codigo oferta]_[numero orcamento</w:t>
            </w:r>
            <w:r w:rsidRPr="00B959D1">
              <w:rPr>
                <w:rFonts w:cs="Arial"/>
                <w:bCs/>
                <w:sz w:val="20"/>
                <w:lang w:val="pt-PT"/>
              </w:rPr>
              <w:t>]</w:t>
            </w:r>
            <w:r w:rsidR="00CF59F5" w:rsidRPr="00B959D1">
              <w:rPr>
                <w:rFonts w:cs="Arial"/>
                <w:bCs/>
                <w:sz w:val="20"/>
                <w:lang w:val="pt-PT"/>
              </w:rPr>
              <w:t>_[versao orcamento]</w:t>
            </w:r>
          </w:p>
        </w:tc>
      </w:tr>
      <w:tr w:rsidR="00254AB3" w14:paraId="49DDEA68" w14:textId="77777777" w:rsidTr="00CE5895">
        <w:tc>
          <w:tcPr>
            <w:tcW w:w="1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600D121" w14:textId="77777777" w:rsidR="00254AB3" w:rsidRDefault="00254AB3" w:rsidP="00CE553F">
            <w:pPr>
              <w:suppressAutoHyphens w:val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Destino Arquivo Saída</w:t>
            </w:r>
          </w:p>
        </w:tc>
        <w:tc>
          <w:tcPr>
            <w:tcW w:w="3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3DB39" w14:textId="33833A90" w:rsidR="00254AB3" w:rsidRPr="00CF59F5" w:rsidRDefault="00F77FE7" w:rsidP="00CE553F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 w:rsidRPr="00CF59F5">
              <w:rPr>
                <w:rFonts w:cs="Arial"/>
                <w:bCs/>
                <w:sz w:val="20"/>
                <w:lang w:val="pt-PT"/>
              </w:rPr>
              <w:t>Conforme tabela de arquitetura</w:t>
            </w:r>
          </w:p>
        </w:tc>
      </w:tr>
      <w:tr w:rsidR="00254AB3" w14:paraId="67CE2498" w14:textId="77777777" w:rsidTr="00CE5895">
        <w:tc>
          <w:tcPr>
            <w:tcW w:w="1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176634F" w14:textId="77777777" w:rsidR="00254AB3" w:rsidRDefault="00254AB3" w:rsidP="00CE553F">
            <w:pPr>
              <w:suppressAutoHyphens w:val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Extensão Arquivo Saída</w:t>
            </w:r>
          </w:p>
        </w:tc>
        <w:tc>
          <w:tcPr>
            <w:tcW w:w="3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CAB23" w14:textId="77777777" w:rsidR="00254AB3" w:rsidRPr="00CF59F5" w:rsidRDefault="00254AB3" w:rsidP="00CE553F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 w:rsidRPr="00CF59F5">
              <w:rPr>
                <w:rFonts w:cs="Arial"/>
                <w:bCs/>
                <w:sz w:val="20"/>
                <w:lang w:val="pt-PT"/>
              </w:rPr>
              <w:t>PDF</w:t>
            </w:r>
          </w:p>
        </w:tc>
      </w:tr>
      <w:tr w:rsidR="00E0686C" w14:paraId="221EDC82" w14:textId="77777777" w:rsidTr="00CE5895">
        <w:tc>
          <w:tcPr>
            <w:tcW w:w="1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035A9E6" w14:textId="781EA5D6" w:rsidR="00E0686C" w:rsidRDefault="00E0686C" w:rsidP="00CE553F">
            <w:pPr>
              <w:suppressAutoHyphens w:val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Diretório Logo</w:t>
            </w:r>
          </w:p>
        </w:tc>
        <w:tc>
          <w:tcPr>
            <w:tcW w:w="3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3C30E" w14:textId="5E2B5856" w:rsidR="00E0686C" w:rsidRPr="00CF59F5" w:rsidRDefault="00E0686C" w:rsidP="00E0686C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 w:rsidRPr="00CF59F5">
              <w:rPr>
                <w:rFonts w:cs="Arial"/>
                <w:bCs/>
                <w:sz w:val="20"/>
                <w:lang w:val="pt-PT"/>
              </w:rPr>
              <w:t>Conforme parametrização de produto</w:t>
            </w:r>
          </w:p>
        </w:tc>
      </w:tr>
      <w:tr w:rsidR="00254AB3" w14:paraId="2839FE13" w14:textId="77777777" w:rsidTr="00CE5895">
        <w:tc>
          <w:tcPr>
            <w:tcW w:w="147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A5ED4FA" w14:textId="77777777" w:rsidR="00254AB3" w:rsidRPr="00254AB3" w:rsidRDefault="00254AB3" w:rsidP="00CE553F">
            <w:pPr>
              <w:suppressAutoHyphens w:val="0"/>
              <w:rPr>
                <w:rFonts w:cs="Arial"/>
                <w:b/>
                <w:sz w:val="20"/>
              </w:rPr>
            </w:pPr>
            <w:r w:rsidRPr="00254AB3">
              <w:rPr>
                <w:rFonts w:cs="Arial"/>
                <w:b/>
                <w:sz w:val="20"/>
              </w:rPr>
              <w:lastRenderedPageBreak/>
              <w:t>Gerar Imagem TIFF</w:t>
            </w:r>
          </w:p>
        </w:tc>
        <w:tc>
          <w:tcPr>
            <w:tcW w:w="35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D5B07" w14:textId="77777777" w:rsidR="00254AB3" w:rsidRDefault="00254AB3" w:rsidP="00CE553F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Não</w:t>
            </w:r>
          </w:p>
        </w:tc>
      </w:tr>
    </w:tbl>
    <w:p w14:paraId="5B5CC80F" w14:textId="77777777" w:rsidR="00AE26AA" w:rsidRDefault="00AE26AA" w:rsidP="00EF5628">
      <w:pPr>
        <w:suppressAutoHyphens w:val="0"/>
        <w:rPr>
          <w:rFonts w:cs="Arial"/>
          <w:b/>
          <w:sz w:val="20"/>
          <w:lang w:val="pt-PT"/>
        </w:rPr>
      </w:pPr>
    </w:p>
    <w:tbl>
      <w:tblPr>
        <w:tblW w:w="309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257"/>
        <w:gridCol w:w="1841"/>
        <w:gridCol w:w="3545"/>
      </w:tblGrid>
      <w:tr w:rsidR="004D7427" w:rsidRPr="00EF5628" w14:paraId="7E05829E" w14:textId="77777777" w:rsidTr="00C65BEC">
        <w:trPr>
          <w:cantSplit/>
        </w:trPr>
        <w:tc>
          <w:tcPr>
            <w:tcW w:w="5000" w:type="pct"/>
            <w:gridSpan w:val="3"/>
            <w:shd w:val="clear" w:color="auto" w:fill="4FD1FF"/>
          </w:tcPr>
          <w:p w14:paraId="54B6A5DA" w14:textId="77777777" w:rsidR="004D7427" w:rsidRDefault="004D7427" w:rsidP="00C65BEC">
            <w:pPr>
              <w:suppressAutoHyphens w:val="0"/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Cabeçalho</w:t>
            </w:r>
          </w:p>
        </w:tc>
      </w:tr>
      <w:tr w:rsidR="004D7427" w:rsidRPr="00CB2488" w14:paraId="090174F9" w14:textId="77777777" w:rsidTr="00C65BEC">
        <w:tc>
          <w:tcPr>
            <w:tcW w:w="1884" w:type="pct"/>
            <w:shd w:val="clear" w:color="auto" w:fill="D9D9D9" w:themeFill="background1" w:themeFillShade="D9"/>
          </w:tcPr>
          <w:p w14:paraId="3470F337" w14:textId="77777777" w:rsidR="004D7427" w:rsidRDefault="004D7427" w:rsidP="00C65BEC">
            <w:pPr>
              <w:suppressAutoHyphens w:val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Campo</w:t>
            </w:r>
          </w:p>
        </w:tc>
        <w:tc>
          <w:tcPr>
            <w:tcW w:w="1065" w:type="pct"/>
            <w:shd w:val="clear" w:color="auto" w:fill="D9D9D9" w:themeFill="background1" w:themeFillShade="D9"/>
          </w:tcPr>
          <w:p w14:paraId="6C2F5CB8" w14:textId="77777777" w:rsidR="004D7427" w:rsidRPr="00CB2488" w:rsidRDefault="004D7427" w:rsidP="00C65BEC">
            <w:pPr>
              <w:suppressAutoHyphens w:val="0"/>
              <w:rPr>
                <w:rFonts w:cs="Arial"/>
                <w:b/>
                <w:bCs/>
                <w:sz w:val="20"/>
                <w:lang w:val="pt-PT"/>
              </w:rPr>
            </w:pPr>
            <w:r w:rsidRPr="00CB2488">
              <w:rPr>
                <w:rFonts w:cs="Arial"/>
                <w:b/>
                <w:bCs/>
                <w:sz w:val="20"/>
                <w:lang w:val="pt-PT"/>
              </w:rPr>
              <w:t>V</w:t>
            </w:r>
            <w:r>
              <w:rPr>
                <w:rFonts w:cs="Arial"/>
                <w:b/>
                <w:bCs/>
                <w:sz w:val="20"/>
                <w:lang w:val="pt-PT"/>
              </w:rPr>
              <w:t>alor</w:t>
            </w:r>
          </w:p>
        </w:tc>
        <w:tc>
          <w:tcPr>
            <w:tcW w:w="2051" w:type="pct"/>
            <w:shd w:val="clear" w:color="auto" w:fill="D9D9D9" w:themeFill="background1" w:themeFillShade="D9"/>
          </w:tcPr>
          <w:p w14:paraId="7004F394" w14:textId="77777777" w:rsidR="004D7427" w:rsidRPr="00CB2488" w:rsidRDefault="004D7427" w:rsidP="00C65BEC">
            <w:pPr>
              <w:suppressAutoHyphens w:val="0"/>
              <w:rPr>
                <w:rFonts w:cs="Arial"/>
                <w:b/>
                <w:bCs/>
                <w:sz w:val="20"/>
                <w:lang w:val="pt-PT"/>
              </w:rPr>
            </w:pPr>
            <w:r>
              <w:rPr>
                <w:rFonts w:cs="Arial"/>
                <w:b/>
                <w:bCs/>
                <w:sz w:val="20"/>
                <w:lang w:val="pt-PT"/>
              </w:rPr>
              <w:t>Posicionamento</w:t>
            </w:r>
          </w:p>
        </w:tc>
      </w:tr>
      <w:tr w:rsidR="004D7427" w14:paraId="6EE0E55E" w14:textId="77777777" w:rsidTr="00C65BEC">
        <w:tc>
          <w:tcPr>
            <w:tcW w:w="1884" w:type="pct"/>
            <w:shd w:val="clear" w:color="auto" w:fill="FFFFFF"/>
          </w:tcPr>
          <w:p w14:paraId="17F11FD8" w14:textId="77777777" w:rsidR="004D7427" w:rsidRPr="00EE346D" w:rsidRDefault="004D7427" w:rsidP="00C65BEC">
            <w:pPr>
              <w:suppressAutoHyphens w:val="0"/>
              <w:rPr>
                <w:rFonts w:cs="Arial"/>
                <w:b/>
                <w:bCs/>
                <w:sz w:val="20"/>
                <w:lang w:val="pt-PT"/>
              </w:rPr>
            </w:pPr>
            <w:r w:rsidRPr="00EE346D">
              <w:rPr>
                <w:rFonts w:cs="Arial"/>
                <w:b/>
                <w:bCs/>
                <w:sz w:val="20"/>
                <w:lang w:val="pt-PT"/>
              </w:rPr>
              <w:t>Título Impressão</w:t>
            </w:r>
          </w:p>
        </w:tc>
        <w:tc>
          <w:tcPr>
            <w:tcW w:w="1065" w:type="pct"/>
          </w:tcPr>
          <w:p w14:paraId="185F5B77" w14:textId="77777777" w:rsidR="004D7427" w:rsidRDefault="004D7427" w:rsidP="00C65BEC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Orçamento</w:t>
            </w:r>
          </w:p>
        </w:tc>
        <w:tc>
          <w:tcPr>
            <w:tcW w:w="2051" w:type="pct"/>
          </w:tcPr>
          <w:p w14:paraId="1D44AE56" w14:textId="77777777" w:rsidR="004D7427" w:rsidRDefault="004D7427" w:rsidP="00C65BEC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Centralizado</w:t>
            </w:r>
          </w:p>
        </w:tc>
      </w:tr>
      <w:tr w:rsidR="004D7427" w14:paraId="3E34AB35" w14:textId="77777777" w:rsidTr="00C65BEC">
        <w:tc>
          <w:tcPr>
            <w:tcW w:w="1884" w:type="pct"/>
            <w:shd w:val="clear" w:color="auto" w:fill="FFFFFF"/>
          </w:tcPr>
          <w:p w14:paraId="44CC35F8" w14:textId="77777777" w:rsidR="004D7427" w:rsidRPr="00237C27" w:rsidRDefault="004D7427" w:rsidP="00C65BEC">
            <w:pPr>
              <w:suppressAutoHyphens w:val="0"/>
              <w:rPr>
                <w:rFonts w:cs="Arial"/>
                <w:b/>
                <w:bCs/>
                <w:sz w:val="20"/>
                <w:lang w:val="pt-PT"/>
              </w:rPr>
            </w:pPr>
            <w:r w:rsidRPr="00237C27">
              <w:rPr>
                <w:rFonts w:cs="Arial"/>
                <w:b/>
                <w:bCs/>
                <w:sz w:val="20"/>
                <w:lang w:val="pt-PT"/>
              </w:rPr>
              <w:t>Localização Logo Empresa</w:t>
            </w:r>
          </w:p>
        </w:tc>
        <w:tc>
          <w:tcPr>
            <w:tcW w:w="1065" w:type="pct"/>
          </w:tcPr>
          <w:p w14:paraId="693F3772" w14:textId="77777777" w:rsidR="004D7427" w:rsidRPr="00237C27" w:rsidRDefault="004D7427" w:rsidP="00C65BEC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(dinâmico)</w:t>
            </w:r>
          </w:p>
        </w:tc>
        <w:tc>
          <w:tcPr>
            <w:tcW w:w="2051" w:type="pct"/>
          </w:tcPr>
          <w:p w14:paraId="393EEDC7" w14:textId="77777777" w:rsidR="004D7427" w:rsidRDefault="004D7427" w:rsidP="00C65BEC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À Esquerda</w:t>
            </w:r>
          </w:p>
        </w:tc>
      </w:tr>
      <w:tr w:rsidR="004D7427" w14:paraId="1496D7C9" w14:textId="77777777" w:rsidTr="00C65BEC">
        <w:tc>
          <w:tcPr>
            <w:tcW w:w="1884" w:type="pct"/>
            <w:shd w:val="clear" w:color="auto" w:fill="FFFFFF"/>
          </w:tcPr>
          <w:p w14:paraId="0598E7C6" w14:textId="77777777" w:rsidR="004D7427" w:rsidRPr="00237C27" w:rsidRDefault="004D7427" w:rsidP="00C65BEC">
            <w:pPr>
              <w:suppressAutoHyphens w:val="0"/>
              <w:rPr>
                <w:rFonts w:cs="Arial"/>
                <w:b/>
                <w:bCs/>
                <w:sz w:val="20"/>
                <w:lang w:val="pt-PT"/>
              </w:rPr>
            </w:pPr>
            <w:r>
              <w:rPr>
                <w:rFonts w:cs="Arial"/>
                <w:b/>
                <w:bCs/>
                <w:sz w:val="20"/>
                <w:lang w:val="pt-PT"/>
              </w:rPr>
              <w:t>CNPJ Empresa</w:t>
            </w:r>
          </w:p>
        </w:tc>
        <w:tc>
          <w:tcPr>
            <w:tcW w:w="1065" w:type="pct"/>
          </w:tcPr>
          <w:p w14:paraId="56005066" w14:textId="77777777" w:rsidR="004D7427" w:rsidRPr="00237C27" w:rsidRDefault="004D7427" w:rsidP="00C65BEC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(dinâmico)</w:t>
            </w:r>
          </w:p>
        </w:tc>
        <w:tc>
          <w:tcPr>
            <w:tcW w:w="2051" w:type="pct"/>
          </w:tcPr>
          <w:p w14:paraId="65193F1B" w14:textId="77777777" w:rsidR="004D7427" w:rsidRDefault="004D7427" w:rsidP="00C65BEC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À Esquerda</w:t>
            </w:r>
          </w:p>
        </w:tc>
      </w:tr>
    </w:tbl>
    <w:p w14:paraId="18A38875" w14:textId="77777777" w:rsidR="004D7427" w:rsidRDefault="004D7427" w:rsidP="00EF5628">
      <w:pPr>
        <w:suppressAutoHyphens w:val="0"/>
        <w:rPr>
          <w:rFonts w:cs="Arial"/>
          <w:sz w:val="20"/>
        </w:rPr>
      </w:pPr>
    </w:p>
    <w:tbl>
      <w:tblPr>
        <w:tblW w:w="3098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31"/>
        <w:gridCol w:w="2935"/>
        <w:gridCol w:w="2977"/>
      </w:tblGrid>
      <w:tr w:rsidR="004D7427" w:rsidRPr="00EF5628" w14:paraId="5E24A507" w14:textId="77777777" w:rsidTr="00C65BEC">
        <w:trPr>
          <w:cantSplit/>
        </w:trPr>
        <w:tc>
          <w:tcPr>
            <w:tcW w:w="5000" w:type="pct"/>
            <w:gridSpan w:val="3"/>
            <w:shd w:val="clear" w:color="auto" w:fill="4FD1FF"/>
          </w:tcPr>
          <w:p w14:paraId="7E675B40" w14:textId="77777777" w:rsidR="004D7427" w:rsidRDefault="004D7427" w:rsidP="00C65BEC">
            <w:pPr>
              <w:suppressAutoHyphens w:val="0"/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Rodapé</w:t>
            </w:r>
          </w:p>
        </w:tc>
      </w:tr>
      <w:tr w:rsidR="004D7427" w:rsidRPr="00EF5628" w14:paraId="25C8E364" w14:textId="77777777" w:rsidTr="00C65BEC">
        <w:tc>
          <w:tcPr>
            <w:tcW w:w="1580" w:type="pct"/>
            <w:shd w:val="clear" w:color="auto" w:fill="D9D9D9" w:themeFill="background1" w:themeFillShade="D9"/>
          </w:tcPr>
          <w:p w14:paraId="3EDBE445" w14:textId="77777777" w:rsidR="004D7427" w:rsidRDefault="004D7427" w:rsidP="00C65BEC">
            <w:pPr>
              <w:suppressAutoHyphens w:val="0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Campo</w:t>
            </w:r>
          </w:p>
        </w:tc>
        <w:tc>
          <w:tcPr>
            <w:tcW w:w="1698" w:type="pct"/>
            <w:shd w:val="clear" w:color="auto" w:fill="D9D9D9" w:themeFill="background1" w:themeFillShade="D9"/>
          </w:tcPr>
          <w:p w14:paraId="14D10608" w14:textId="77777777" w:rsidR="004D7427" w:rsidRDefault="004D7427" w:rsidP="00C65BEC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/>
                <w:bCs/>
                <w:sz w:val="20"/>
                <w:lang w:val="pt-PT"/>
              </w:rPr>
              <w:t>Entidade Canônica/ Valor</w:t>
            </w:r>
          </w:p>
        </w:tc>
        <w:tc>
          <w:tcPr>
            <w:tcW w:w="1722" w:type="pct"/>
            <w:shd w:val="clear" w:color="auto" w:fill="D9D9D9" w:themeFill="background1" w:themeFillShade="D9"/>
          </w:tcPr>
          <w:p w14:paraId="31E12804" w14:textId="77777777" w:rsidR="004D7427" w:rsidRDefault="004D7427" w:rsidP="00C65BEC">
            <w:pPr>
              <w:suppressAutoHyphens w:val="0"/>
              <w:rPr>
                <w:rFonts w:cs="Arial"/>
                <w:b/>
                <w:bCs/>
                <w:sz w:val="20"/>
                <w:lang w:val="pt-PT"/>
              </w:rPr>
            </w:pPr>
            <w:r>
              <w:rPr>
                <w:rFonts w:cs="Arial"/>
                <w:b/>
                <w:bCs/>
                <w:sz w:val="20"/>
                <w:lang w:val="pt-PT"/>
              </w:rPr>
              <w:t>Posicionamento</w:t>
            </w:r>
          </w:p>
        </w:tc>
      </w:tr>
      <w:tr w:rsidR="004D7427" w:rsidRPr="00EF5628" w14:paraId="2AF8454C" w14:textId="77777777" w:rsidTr="00C65BEC">
        <w:tc>
          <w:tcPr>
            <w:tcW w:w="1580" w:type="pct"/>
            <w:shd w:val="clear" w:color="auto" w:fill="FFFFFF"/>
            <w:vAlign w:val="center"/>
          </w:tcPr>
          <w:p w14:paraId="26C8472D" w14:textId="77777777" w:rsidR="004D7427" w:rsidRPr="007F4FDA" w:rsidRDefault="004D7427" w:rsidP="00C65BEC">
            <w:pPr>
              <w:suppressAutoHyphens w:val="0"/>
              <w:rPr>
                <w:rFonts w:cs="Arial"/>
                <w:b/>
                <w:bCs/>
                <w:sz w:val="20"/>
                <w:lang w:val="pt-PT"/>
              </w:rPr>
            </w:pPr>
            <w:r w:rsidRPr="007F4FDA">
              <w:rPr>
                <w:rFonts w:cs="Arial"/>
                <w:b/>
                <w:bCs/>
                <w:sz w:val="20"/>
                <w:lang w:val="pt-PT"/>
              </w:rPr>
              <w:t>susepCorretor</w:t>
            </w:r>
          </w:p>
        </w:tc>
        <w:tc>
          <w:tcPr>
            <w:tcW w:w="1698" w:type="pct"/>
          </w:tcPr>
          <w:p w14:paraId="6C5F46A3" w14:textId="77777777" w:rsidR="004D7427" w:rsidRPr="00794393" w:rsidRDefault="004D7427" w:rsidP="00C65BEC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CorretorEBO</w:t>
            </w:r>
          </w:p>
        </w:tc>
        <w:tc>
          <w:tcPr>
            <w:tcW w:w="1722" w:type="pct"/>
          </w:tcPr>
          <w:p w14:paraId="1E25CB63" w14:textId="77777777" w:rsidR="004D7427" w:rsidRDefault="004D7427" w:rsidP="00C65BEC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>À Esquerda</w:t>
            </w:r>
          </w:p>
        </w:tc>
      </w:tr>
      <w:tr w:rsidR="004D7427" w:rsidRPr="00EF5628" w14:paraId="62699474" w14:textId="77777777" w:rsidTr="00C65BEC">
        <w:tc>
          <w:tcPr>
            <w:tcW w:w="1580" w:type="pct"/>
            <w:shd w:val="clear" w:color="auto" w:fill="FFFFFF"/>
            <w:vAlign w:val="center"/>
          </w:tcPr>
          <w:p w14:paraId="11872E28" w14:textId="77777777" w:rsidR="004D7427" w:rsidRPr="002B394A" w:rsidRDefault="004D7427" w:rsidP="00C65BEC">
            <w:pPr>
              <w:suppressAutoHyphens w:val="0"/>
              <w:rPr>
                <w:rFonts w:cs="Arial"/>
                <w:b/>
                <w:bCs/>
                <w:sz w:val="20"/>
                <w:lang w:val="pt-PT"/>
              </w:rPr>
            </w:pPr>
            <w:r w:rsidRPr="007F4FDA">
              <w:rPr>
                <w:rFonts w:cs="Arial"/>
                <w:b/>
                <w:bCs/>
                <w:sz w:val="20"/>
                <w:lang w:val="pt-PT"/>
              </w:rPr>
              <w:t>nomeCorretor</w:t>
            </w:r>
          </w:p>
        </w:tc>
        <w:tc>
          <w:tcPr>
            <w:tcW w:w="1698" w:type="pct"/>
          </w:tcPr>
          <w:p w14:paraId="0A027B31" w14:textId="77777777" w:rsidR="004D7427" w:rsidRDefault="004D7427" w:rsidP="00C65BEC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 w:rsidRPr="00495B61">
              <w:rPr>
                <w:rFonts w:cs="Arial"/>
                <w:bCs/>
                <w:sz w:val="20"/>
                <w:lang w:val="pt-PT"/>
              </w:rPr>
              <w:t>CorretorEBO</w:t>
            </w:r>
          </w:p>
        </w:tc>
        <w:tc>
          <w:tcPr>
            <w:tcW w:w="1722" w:type="pct"/>
          </w:tcPr>
          <w:p w14:paraId="1C3CC54B" w14:textId="77777777" w:rsidR="004D7427" w:rsidRPr="00495B61" w:rsidRDefault="004D7427" w:rsidP="00C65BEC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 xml:space="preserve">À </w:t>
            </w:r>
            <w:r w:rsidRPr="00CA060E">
              <w:rPr>
                <w:rFonts w:cs="Arial"/>
                <w:bCs/>
                <w:sz w:val="20"/>
                <w:lang w:val="pt-PT"/>
              </w:rPr>
              <w:t>Esquerda</w:t>
            </w:r>
          </w:p>
        </w:tc>
      </w:tr>
      <w:tr w:rsidR="004D7427" w:rsidRPr="00EF5628" w14:paraId="505AF7FB" w14:textId="77777777" w:rsidTr="00C65BEC">
        <w:tc>
          <w:tcPr>
            <w:tcW w:w="1580" w:type="pct"/>
            <w:shd w:val="clear" w:color="auto" w:fill="FFFFFF"/>
          </w:tcPr>
          <w:p w14:paraId="0771078D" w14:textId="77777777" w:rsidR="004D7427" w:rsidRDefault="004D7427" w:rsidP="00C65BEC">
            <w:pPr>
              <w:suppressAutoHyphens w:val="0"/>
              <w:rPr>
                <w:rFonts w:cs="Arial"/>
                <w:b/>
                <w:bCs/>
                <w:sz w:val="20"/>
                <w:lang w:val="pt-PT"/>
              </w:rPr>
            </w:pPr>
            <w:r>
              <w:rPr>
                <w:rFonts w:cs="Arial"/>
                <w:b/>
                <w:bCs/>
                <w:sz w:val="20"/>
                <w:lang w:val="pt-PT"/>
              </w:rPr>
              <w:t>nomeOferta</w:t>
            </w:r>
          </w:p>
        </w:tc>
        <w:tc>
          <w:tcPr>
            <w:tcW w:w="1698" w:type="pct"/>
          </w:tcPr>
          <w:p w14:paraId="163B64CC" w14:textId="77777777" w:rsidR="004D7427" w:rsidRPr="007F4FDA" w:rsidRDefault="004D7427" w:rsidP="00C65BEC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 w:rsidRPr="007F4FDA">
              <w:rPr>
                <w:rFonts w:cs="Arial"/>
                <w:bCs/>
                <w:sz w:val="20"/>
                <w:lang w:val="pt-PT"/>
              </w:rPr>
              <w:t>DocumentoEBO</w:t>
            </w:r>
          </w:p>
        </w:tc>
        <w:tc>
          <w:tcPr>
            <w:tcW w:w="1722" w:type="pct"/>
          </w:tcPr>
          <w:p w14:paraId="7F969EE7" w14:textId="77777777" w:rsidR="004D7427" w:rsidRPr="007F4FDA" w:rsidRDefault="004D7427" w:rsidP="00C65BEC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 xml:space="preserve">À </w:t>
            </w:r>
            <w:r w:rsidRPr="00CA060E">
              <w:rPr>
                <w:rFonts w:cs="Arial"/>
                <w:bCs/>
                <w:sz w:val="20"/>
                <w:lang w:val="pt-PT"/>
              </w:rPr>
              <w:t>Esquerda</w:t>
            </w:r>
          </w:p>
        </w:tc>
      </w:tr>
      <w:tr w:rsidR="004D7427" w:rsidRPr="00EF5628" w14:paraId="262F2B6F" w14:textId="77777777" w:rsidTr="00C65BEC">
        <w:tc>
          <w:tcPr>
            <w:tcW w:w="1580" w:type="pct"/>
            <w:shd w:val="clear" w:color="auto" w:fill="FFFFFF"/>
          </w:tcPr>
          <w:p w14:paraId="4CE83FF5" w14:textId="77777777" w:rsidR="004D7427" w:rsidRPr="002B394A" w:rsidRDefault="004D7427" w:rsidP="00C65BEC">
            <w:pPr>
              <w:suppressAutoHyphens w:val="0"/>
              <w:rPr>
                <w:rFonts w:cs="Arial"/>
                <w:b/>
                <w:bCs/>
                <w:sz w:val="20"/>
                <w:lang w:val="pt-PT"/>
              </w:rPr>
            </w:pPr>
            <w:r>
              <w:rPr>
                <w:rFonts w:cs="Arial"/>
                <w:b/>
                <w:bCs/>
                <w:sz w:val="20"/>
                <w:lang w:val="pt-PT"/>
              </w:rPr>
              <w:t>codigoOperacao</w:t>
            </w:r>
          </w:p>
        </w:tc>
        <w:tc>
          <w:tcPr>
            <w:tcW w:w="1698" w:type="pct"/>
          </w:tcPr>
          <w:p w14:paraId="04EA89CD" w14:textId="77777777" w:rsidR="004D7427" w:rsidRPr="001F4D7F" w:rsidRDefault="004D7427" w:rsidP="00C65BEC">
            <w:pPr>
              <w:suppressAutoHyphens w:val="0"/>
              <w:rPr>
                <w:rFonts w:ascii="Verdana" w:hAnsi="Verdana"/>
                <w:bCs/>
                <w:color w:val="000000"/>
                <w:sz w:val="20"/>
              </w:rPr>
            </w:pPr>
            <w:r w:rsidRPr="007F4FDA">
              <w:rPr>
                <w:rFonts w:cs="Arial"/>
                <w:bCs/>
                <w:sz w:val="20"/>
                <w:lang w:val="pt-PT"/>
              </w:rPr>
              <w:t>DocumentoEBO</w:t>
            </w:r>
          </w:p>
        </w:tc>
        <w:tc>
          <w:tcPr>
            <w:tcW w:w="1722" w:type="pct"/>
          </w:tcPr>
          <w:p w14:paraId="34B53140" w14:textId="77777777" w:rsidR="004D7427" w:rsidRPr="007F4FDA" w:rsidRDefault="004D7427" w:rsidP="00C65BEC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 xml:space="preserve">À </w:t>
            </w:r>
            <w:r w:rsidRPr="00CA060E">
              <w:rPr>
                <w:rFonts w:cs="Arial"/>
                <w:bCs/>
                <w:sz w:val="20"/>
                <w:lang w:val="pt-PT"/>
              </w:rPr>
              <w:t>Esquerda</w:t>
            </w:r>
          </w:p>
        </w:tc>
      </w:tr>
      <w:tr w:rsidR="006D4FC4" w:rsidRPr="00EF5628" w14:paraId="274FF06A" w14:textId="77777777" w:rsidTr="00C65BEC">
        <w:tc>
          <w:tcPr>
            <w:tcW w:w="1580" w:type="pct"/>
            <w:shd w:val="clear" w:color="auto" w:fill="FFFFFF"/>
          </w:tcPr>
          <w:p w14:paraId="1613BB71" w14:textId="40C6ED3F" w:rsidR="006D4FC4" w:rsidRDefault="006D4FC4" w:rsidP="006D4FC4">
            <w:pPr>
              <w:suppressAutoHyphens w:val="0"/>
              <w:rPr>
                <w:rFonts w:cs="Arial"/>
                <w:b/>
                <w:bCs/>
                <w:sz w:val="20"/>
                <w:lang w:val="pt-PT"/>
              </w:rPr>
            </w:pPr>
            <w:r>
              <w:rPr>
                <w:rFonts w:cs="Arial"/>
                <w:b/>
                <w:bCs/>
                <w:sz w:val="20"/>
                <w:lang w:val="pt-PT"/>
              </w:rPr>
              <w:t>versaoOrcamento</w:t>
            </w:r>
          </w:p>
        </w:tc>
        <w:tc>
          <w:tcPr>
            <w:tcW w:w="1698" w:type="pct"/>
          </w:tcPr>
          <w:p w14:paraId="0E0A8C5C" w14:textId="1817711A" w:rsidR="006D4FC4" w:rsidRPr="007F4FDA" w:rsidRDefault="006D4FC4" w:rsidP="006D4FC4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 w:rsidRPr="007F4FDA">
              <w:rPr>
                <w:rFonts w:cs="Arial"/>
                <w:bCs/>
                <w:sz w:val="20"/>
                <w:lang w:val="pt-PT"/>
              </w:rPr>
              <w:t>DocumentoEBO</w:t>
            </w:r>
          </w:p>
        </w:tc>
        <w:tc>
          <w:tcPr>
            <w:tcW w:w="1722" w:type="pct"/>
          </w:tcPr>
          <w:p w14:paraId="45B762A3" w14:textId="565AA698" w:rsidR="006D4FC4" w:rsidRDefault="006D4FC4" w:rsidP="006D4FC4">
            <w:pPr>
              <w:suppressAutoHyphens w:val="0"/>
              <w:rPr>
                <w:rFonts w:cs="Arial"/>
                <w:bCs/>
                <w:sz w:val="20"/>
                <w:lang w:val="pt-PT"/>
              </w:rPr>
            </w:pPr>
            <w:r>
              <w:rPr>
                <w:rFonts w:cs="Arial"/>
                <w:bCs/>
                <w:sz w:val="20"/>
                <w:lang w:val="pt-PT"/>
              </w:rPr>
              <w:t xml:space="preserve">À </w:t>
            </w:r>
            <w:r w:rsidRPr="00CA060E">
              <w:rPr>
                <w:rFonts w:cs="Arial"/>
                <w:bCs/>
                <w:sz w:val="20"/>
                <w:lang w:val="pt-PT"/>
              </w:rPr>
              <w:t>Esquerda</w:t>
            </w:r>
          </w:p>
        </w:tc>
      </w:tr>
    </w:tbl>
    <w:p w14:paraId="6D01FAE6" w14:textId="77777777" w:rsidR="000747A5" w:rsidRDefault="000747A5" w:rsidP="004267FB">
      <w:pPr>
        <w:suppressAutoHyphens w:val="0"/>
        <w:spacing w:before="0" w:line="240" w:lineRule="auto"/>
        <w:jc w:val="left"/>
      </w:pPr>
    </w:p>
    <w:p w14:paraId="090AE392" w14:textId="77777777" w:rsidR="00C70960" w:rsidRDefault="00C70960" w:rsidP="004267FB">
      <w:pPr>
        <w:suppressAutoHyphens w:val="0"/>
        <w:spacing w:before="0" w:line="240" w:lineRule="auto"/>
        <w:jc w:val="left"/>
      </w:pPr>
    </w:p>
    <w:p w14:paraId="48E05662" w14:textId="77777777" w:rsidR="00327579" w:rsidRDefault="00327579" w:rsidP="004267FB">
      <w:pPr>
        <w:suppressAutoHyphens w:val="0"/>
        <w:spacing w:before="0" w:line="240" w:lineRule="auto"/>
        <w:jc w:val="left"/>
      </w:pPr>
    </w:p>
    <w:p w14:paraId="1706E4FE" w14:textId="77777777" w:rsidR="00327579" w:rsidRDefault="00327579" w:rsidP="004267FB">
      <w:pPr>
        <w:suppressAutoHyphens w:val="0"/>
        <w:spacing w:before="0" w:line="240" w:lineRule="auto"/>
        <w:jc w:val="left"/>
      </w:pPr>
    </w:p>
    <w:p w14:paraId="615EDC92" w14:textId="77777777" w:rsidR="00327579" w:rsidRDefault="00327579" w:rsidP="004267FB">
      <w:pPr>
        <w:suppressAutoHyphens w:val="0"/>
        <w:spacing w:before="0" w:line="240" w:lineRule="auto"/>
        <w:jc w:val="left"/>
      </w:pPr>
    </w:p>
    <w:p w14:paraId="18561656" w14:textId="3635A17C" w:rsidR="00C70960" w:rsidRDefault="00C70960" w:rsidP="00327579">
      <w:pPr>
        <w:pStyle w:val="Heading2"/>
        <w:spacing w:line="240" w:lineRule="auto"/>
      </w:pPr>
      <w:bookmarkStart w:id="9" w:name="_Toc432152332"/>
      <w:r>
        <w:lastRenderedPageBreak/>
        <w:t>Chaves de Indexação</w:t>
      </w:r>
      <w:bookmarkEnd w:id="9"/>
    </w:p>
    <w:tbl>
      <w:tblPr>
        <w:tblpPr w:leftFromText="141" w:rightFromText="141" w:vertAnchor="text" w:horzAnchor="margin" w:tblpY="257"/>
        <w:tblW w:w="3606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674"/>
        <w:gridCol w:w="1986"/>
        <w:gridCol w:w="1984"/>
        <w:gridCol w:w="1416"/>
      </w:tblGrid>
      <w:tr w:rsidR="00A03494" w:rsidRPr="007D4319" w14:paraId="51055DBC" w14:textId="77777777" w:rsidTr="00C65BEC">
        <w:trPr>
          <w:cantSplit/>
          <w:trHeight w:val="70"/>
          <w:tblHeader/>
        </w:trPr>
        <w:tc>
          <w:tcPr>
            <w:tcW w:w="2323" w:type="pct"/>
            <w:shd w:val="clear" w:color="auto" w:fill="D9D9D9" w:themeFill="background1" w:themeFillShade="D9"/>
          </w:tcPr>
          <w:p w14:paraId="3BEC6BFB" w14:textId="77777777" w:rsidR="00A03494" w:rsidRDefault="00A03494" w:rsidP="00C65BEC">
            <w:pPr>
              <w:suppressAutoHyphens w:val="0"/>
              <w:jc w:val="left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Campo</w:t>
            </w:r>
          </w:p>
        </w:tc>
        <w:tc>
          <w:tcPr>
            <w:tcW w:w="987" w:type="pct"/>
            <w:shd w:val="clear" w:color="auto" w:fill="D9D9D9" w:themeFill="background1" w:themeFillShade="D9"/>
          </w:tcPr>
          <w:p w14:paraId="77F74BAE" w14:textId="77777777" w:rsidR="00A03494" w:rsidRPr="007D4319" w:rsidRDefault="00A03494" w:rsidP="00C65BEC">
            <w:pPr>
              <w:suppressAutoHyphens w:val="0"/>
              <w:jc w:val="left"/>
              <w:rPr>
                <w:rFonts w:cs="Arial"/>
                <w:b/>
                <w:sz w:val="20"/>
              </w:rPr>
            </w:pPr>
            <w:r w:rsidRPr="007D4319">
              <w:rPr>
                <w:rFonts w:cs="Arial"/>
                <w:b/>
                <w:sz w:val="20"/>
              </w:rPr>
              <w:t>C</w:t>
            </w:r>
            <w:r>
              <w:rPr>
                <w:rFonts w:cs="Arial"/>
                <w:b/>
                <w:sz w:val="20"/>
              </w:rPr>
              <w:t>ódigo</w:t>
            </w:r>
          </w:p>
        </w:tc>
        <w:tc>
          <w:tcPr>
            <w:tcW w:w="986" w:type="pct"/>
            <w:shd w:val="clear" w:color="auto" w:fill="D9D9D9" w:themeFill="background1" w:themeFillShade="D9"/>
          </w:tcPr>
          <w:p w14:paraId="651F47B2" w14:textId="77777777" w:rsidR="00A03494" w:rsidRPr="007D4319" w:rsidRDefault="00A03494" w:rsidP="00C65BEC">
            <w:pPr>
              <w:suppressAutoHyphens w:val="0"/>
              <w:jc w:val="left"/>
              <w:rPr>
                <w:rFonts w:cs="Arial"/>
                <w:b/>
                <w:sz w:val="20"/>
              </w:rPr>
            </w:pPr>
            <w:r>
              <w:rPr>
                <w:rFonts w:cs="Arial"/>
                <w:b/>
                <w:sz w:val="20"/>
              </w:rPr>
              <w:t>Tipo</w:t>
            </w:r>
          </w:p>
        </w:tc>
        <w:tc>
          <w:tcPr>
            <w:tcW w:w="704" w:type="pct"/>
            <w:shd w:val="clear" w:color="auto" w:fill="D9D9D9" w:themeFill="background1" w:themeFillShade="D9"/>
          </w:tcPr>
          <w:p w14:paraId="7C0E70AB" w14:textId="77777777" w:rsidR="00A03494" w:rsidRPr="00403E93" w:rsidRDefault="00A03494" w:rsidP="00C65BEC">
            <w:pPr>
              <w:suppressAutoHyphens w:val="0"/>
              <w:jc w:val="left"/>
              <w:rPr>
                <w:rFonts w:cs="Arial"/>
                <w:b/>
                <w:sz w:val="20"/>
              </w:rPr>
            </w:pPr>
            <w:r w:rsidRPr="00403E93">
              <w:rPr>
                <w:rFonts w:cs="Arial"/>
                <w:b/>
                <w:sz w:val="20"/>
              </w:rPr>
              <w:t>Mandatório</w:t>
            </w:r>
          </w:p>
        </w:tc>
      </w:tr>
      <w:tr w:rsidR="00A03494" w:rsidRPr="00794393" w14:paraId="1E70BCD6" w14:textId="77777777" w:rsidTr="00C65BEC">
        <w:tc>
          <w:tcPr>
            <w:tcW w:w="2323" w:type="pct"/>
            <w:shd w:val="clear" w:color="auto" w:fill="FFFFFF"/>
          </w:tcPr>
          <w:p w14:paraId="55E9DAD3" w14:textId="77777777" w:rsidR="00A03494" w:rsidRPr="00AA0ECD" w:rsidRDefault="00A03494" w:rsidP="00C65BEC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codigo tipo formulario</w:t>
            </w:r>
          </w:p>
        </w:tc>
        <w:tc>
          <w:tcPr>
            <w:tcW w:w="987" w:type="pct"/>
            <w:vAlign w:val="bottom"/>
          </w:tcPr>
          <w:p w14:paraId="077CAF37" w14:textId="77777777" w:rsidR="00A03494" w:rsidRPr="00AD27D4" w:rsidRDefault="00A03494" w:rsidP="00C65BEC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fmrtipcod</w:t>
            </w:r>
          </w:p>
        </w:tc>
        <w:tc>
          <w:tcPr>
            <w:tcW w:w="986" w:type="pct"/>
          </w:tcPr>
          <w:p w14:paraId="555A8D4C" w14:textId="77777777" w:rsidR="00A03494" w:rsidRPr="00AA0ECD" w:rsidRDefault="00A03494" w:rsidP="00C65BEC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NUMBER(5)</w:t>
            </w:r>
          </w:p>
        </w:tc>
        <w:tc>
          <w:tcPr>
            <w:tcW w:w="704" w:type="pct"/>
          </w:tcPr>
          <w:p w14:paraId="0DEB7EEB" w14:textId="3605DADE" w:rsidR="00A03494" w:rsidRPr="00403E93" w:rsidRDefault="00940587" w:rsidP="00C65BEC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403E93">
              <w:rPr>
                <w:rFonts w:cs="Arial"/>
                <w:bCs/>
                <w:sz w:val="20"/>
                <w:lang w:val="pt-PT"/>
              </w:rPr>
              <w:t>N/A</w:t>
            </w:r>
          </w:p>
        </w:tc>
      </w:tr>
      <w:tr w:rsidR="00940587" w:rsidRPr="00794393" w14:paraId="59F6DB01" w14:textId="77777777" w:rsidTr="00C65BEC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60931CF" w14:textId="77777777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numero ordem pagamento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9C8CAC3" w14:textId="77777777" w:rsidR="00940587" w:rsidRPr="00AD27D4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pgtordnum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75847" w14:textId="77777777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NUMBER(18)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A299E5" w14:textId="0190D721" w:rsidR="00940587" w:rsidRPr="00403E93" w:rsidRDefault="00940587" w:rsidP="00940587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403E93">
              <w:rPr>
                <w:rFonts w:cs="Arial"/>
                <w:bCs/>
                <w:sz w:val="20"/>
                <w:lang w:val="pt-PT"/>
              </w:rPr>
              <w:t>N/A</w:t>
            </w:r>
          </w:p>
        </w:tc>
      </w:tr>
      <w:tr w:rsidR="00940587" w:rsidRPr="00794393" w14:paraId="27561C9F" w14:textId="77777777" w:rsidTr="00C65BEC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E3C9605" w14:textId="77777777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numero orçamento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55423CC" w14:textId="77777777" w:rsidR="00940587" w:rsidRPr="00AD27D4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orcnum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E04D4" w14:textId="77777777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NUMBER(18)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C09EF" w14:textId="21277A97" w:rsidR="00940587" w:rsidRPr="00403E93" w:rsidRDefault="00940587" w:rsidP="00940587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403E93">
              <w:rPr>
                <w:rFonts w:cs="Arial"/>
                <w:bCs/>
                <w:sz w:val="20"/>
                <w:lang w:val="pt-PT"/>
              </w:rPr>
              <w:t>N/A</w:t>
            </w:r>
          </w:p>
        </w:tc>
      </w:tr>
      <w:tr w:rsidR="00940587" w:rsidRPr="00794393" w14:paraId="29C5549F" w14:textId="77777777" w:rsidTr="00C65BEC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D94D0E9" w14:textId="77777777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numero versao orçamento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11F499F" w14:textId="77777777" w:rsidR="00940587" w:rsidRPr="00AD27D4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orcvrsnum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81D78" w14:textId="77777777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NUMBER(18)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F7417" w14:textId="6D5A444B" w:rsidR="00940587" w:rsidRPr="00403E93" w:rsidRDefault="00940587" w:rsidP="00940587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403E93">
              <w:rPr>
                <w:rFonts w:cs="Arial"/>
                <w:bCs/>
                <w:sz w:val="20"/>
                <w:lang w:val="pt-PT"/>
              </w:rPr>
              <w:t>N/A</w:t>
            </w:r>
          </w:p>
        </w:tc>
      </w:tr>
      <w:tr w:rsidR="00940587" w:rsidRPr="00794393" w14:paraId="68855DCC" w14:textId="77777777" w:rsidTr="00C65BEC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24C2F6E" w14:textId="77777777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numero proposta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FC4565F" w14:textId="77777777" w:rsidR="00940587" w:rsidRPr="00AD27D4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prpnum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231F5" w14:textId="77777777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NUMBER(18)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36DBA" w14:textId="43CC428B" w:rsidR="00940587" w:rsidRPr="00403E93" w:rsidRDefault="00940587" w:rsidP="00940587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403E93">
              <w:rPr>
                <w:rFonts w:cs="Arial"/>
                <w:bCs/>
                <w:sz w:val="20"/>
                <w:lang w:val="pt-PT"/>
              </w:rPr>
              <w:t>N/A</w:t>
            </w:r>
          </w:p>
        </w:tc>
      </w:tr>
      <w:tr w:rsidR="00940587" w:rsidRPr="00794393" w14:paraId="3904ED5C" w14:textId="77777777" w:rsidTr="00C65BEC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F6C443B" w14:textId="77777777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numero versao proposta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7828591" w14:textId="77777777" w:rsidR="00940587" w:rsidRPr="00AD27D4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prpvrsnum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4AE85D" w14:textId="77777777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NUMBER(18)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105B5" w14:textId="3A3B7453" w:rsidR="00940587" w:rsidRPr="00403E93" w:rsidRDefault="00940587" w:rsidP="00940587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403E93">
              <w:rPr>
                <w:rFonts w:cs="Arial"/>
                <w:bCs/>
                <w:sz w:val="20"/>
                <w:lang w:val="pt-PT"/>
              </w:rPr>
              <w:t>N/A</w:t>
            </w:r>
          </w:p>
        </w:tc>
      </w:tr>
      <w:tr w:rsidR="00940587" w:rsidRPr="00794393" w14:paraId="303C6850" w14:textId="77777777" w:rsidTr="00C65BEC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D12BEE3" w14:textId="77777777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numero carta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2331C37D" w14:textId="77777777" w:rsidR="00940587" w:rsidRPr="00AD27D4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caanum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54EA7" w14:textId="77777777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NUMBER(15)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73801" w14:textId="5A460094" w:rsidR="00940587" w:rsidRPr="00403E93" w:rsidRDefault="00940587" w:rsidP="00940587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403E93">
              <w:rPr>
                <w:rFonts w:cs="Arial"/>
                <w:bCs/>
                <w:sz w:val="20"/>
                <w:lang w:val="pt-PT"/>
              </w:rPr>
              <w:t>N/A</w:t>
            </w:r>
          </w:p>
        </w:tc>
      </w:tr>
      <w:tr w:rsidR="00940587" w:rsidRPr="00794393" w14:paraId="587BACC4" w14:textId="77777777" w:rsidTr="00C65BEC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87A98E9" w14:textId="77777777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codigo empresa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248DFF0" w14:textId="77777777" w:rsidR="00940587" w:rsidRPr="00AD27D4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empcod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C3C3FE" w14:textId="77777777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NUMBER(4)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2BDE4" w14:textId="3A4AA68F" w:rsidR="00940587" w:rsidRPr="00403E93" w:rsidRDefault="00940587" w:rsidP="00940587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403E93">
              <w:rPr>
                <w:rFonts w:cs="Arial"/>
                <w:bCs/>
                <w:sz w:val="20"/>
                <w:lang w:val="pt-PT"/>
              </w:rPr>
              <w:t>N/A</w:t>
            </w:r>
          </w:p>
        </w:tc>
      </w:tr>
      <w:tr w:rsidR="00940587" w:rsidRPr="00794393" w14:paraId="2BD42D70" w14:textId="77777777" w:rsidTr="00C65BEC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B9FCC59" w14:textId="77777777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codigo sucursal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5C6F3072" w14:textId="77777777" w:rsidR="00940587" w:rsidRPr="00AD27D4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succod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27582" w14:textId="77777777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NUMBER(5)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82CBE0" w14:textId="44904361" w:rsidR="00940587" w:rsidRPr="00403E93" w:rsidRDefault="00940587" w:rsidP="00940587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403E93">
              <w:rPr>
                <w:rFonts w:cs="Arial"/>
                <w:bCs/>
                <w:sz w:val="20"/>
                <w:lang w:val="pt-PT"/>
              </w:rPr>
              <w:t>N/A</w:t>
            </w:r>
          </w:p>
        </w:tc>
      </w:tr>
      <w:tr w:rsidR="00940587" w:rsidRPr="00794393" w14:paraId="11598AC6" w14:textId="77777777" w:rsidTr="00C65BEC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5DFEC18" w14:textId="77777777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codigo ramo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A71165A" w14:textId="77777777" w:rsidR="00940587" w:rsidRPr="00AD27D4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ramcod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737F64" w14:textId="77777777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NUMBER(5)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EB138A" w14:textId="584B049E" w:rsidR="00940587" w:rsidRPr="00403E93" w:rsidRDefault="00940587" w:rsidP="00940587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403E93">
              <w:rPr>
                <w:rFonts w:cs="Arial"/>
                <w:bCs/>
                <w:sz w:val="20"/>
                <w:lang w:val="pt-PT"/>
              </w:rPr>
              <w:t>N/A</w:t>
            </w:r>
          </w:p>
        </w:tc>
      </w:tr>
      <w:tr w:rsidR="00940587" w:rsidRPr="00794393" w14:paraId="3A5C126C" w14:textId="77777777" w:rsidTr="00C65BEC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32D884D" w14:textId="77777777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numero sequencia apolice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4D2B88D" w14:textId="77777777" w:rsidR="00940587" w:rsidRPr="00AD27D4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aplseqnum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EFD78" w14:textId="77777777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NUMBER(15)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4ED55D" w14:textId="16784B3A" w:rsidR="00940587" w:rsidRPr="00403E93" w:rsidRDefault="00940587" w:rsidP="00940587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403E93">
              <w:rPr>
                <w:rFonts w:cs="Arial"/>
                <w:bCs/>
                <w:sz w:val="20"/>
                <w:lang w:val="pt-PT"/>
              </w:rPr>
              <w:t>N/A</w:t>
            </w:r>
          </w:p>
        </w:tc>
      </w:tr>
      <w:tr w:rsidR="00940587" w:rsidRPr="00794393" w14:paraId="30463414" w14:textId="77777777" w:rsidTr="00C65BEC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93B9791" w14:textId="77777777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numero endosso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E3289D0" w14:textId="77777777" w:rsidR="00940587" w:rsidRPr="00AD27D4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edsnum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DDF61" w14:textId="77777777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NUMBER(18)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F7EF5" w14:textId="0BB2D3F1" w:rsidR="00940587" w:rsidRPr="00403E93" w:rsidRDefault="00940587" w:rsidP="00940587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403E93">
              <w:rPr>
                <w:rFonts w:cs="Arial"/>
                <w:bCs/>
                <w:sz w:val="20"/>
                <w:lang w:val="pt-PT"/>
              </w:rPr>
              <w:t>N/A</w:t>
            </w:r>
          </w:p>
        </w:tc>
      </w:tr>
      <w:tr w:rsidR="00940587" w:rsidRPr="00794393" w14:paraId="5BB7B675" w14:textId="77777777" w:rsidTr="00C65BEC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048AA27" w14:textId="77777777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numero apólice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EB44733" w14:textId="77777777" w:rsidR="00940587" w:rsidRPr="00AD27D4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aplnum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C4FBB" w14:textId="77777777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NUMBER(18)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2BC1D4" w14:textId="5F9F17F3" w:rsidR="00940587" w:rsidRPr="00403E93" w:rsidRDefault="00940587" w:rsidP="00940587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403E93">
              <w:rPr>
                <w:rFonts w:cs="Arial"/>
                <w:bCs/>
                <w:sz w:val="20"/>
                <w:lang w:val="pt-PT"/>
              </w:rPr>
              <w:t>N/A</w:t>
            </w:r>
          </w:p>
        </w:tc>
      </w:tr>
      <w:tr w:rsidR="00940587" w:rsidRPr="00794393" w14:paraId="2180E17D" w14:textId="77777777" w:rsidTr="00C65BEC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1DF9B8B" w14:textId="77777777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codigo pendencia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A5EF2B1" w14:textId="77777777" w:rsidR="00940587" w:rsidRPr="00AD27D4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pencod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17047" w14:textId="77777777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NUMBER(5)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D36ED" w14:textId="01D85B30" w:rsidR="00940587" w:rsidRPr="00403E93" w:rsidRDefault="00940587" w:rsidP="00940587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403E93">
              <w:rPr>
                <w:rFonts w:cs="Arial"/>
                <w:bCs/>
                <w:sz w:val="20"/>
                <w:lang w:val="pt-PT"/>
              </w:rPr>
              <w:t>N/A</w:t>
            </w:r>
          </w:p>
        </w:tc>
      </w:tr>
      <w:tr w:rsidR="00940587" w:rsidRPr="00794393" w14:paraId="760BD223" w14:textId="77777777" w:rsidTr="00C65BEC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8574583" w14:textId="77777777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codigo solicitacao segundo via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7129468" w14:textId="77777777" w:rsidR="00940587" w:rsidRPr="00AD27D4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viasgnsolcod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44BD3" w14:textId="77777777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 w:rsidRPr="00AA0ECD">
              <w:rPr>
                <w:rFonts w:cs="Arial"/>
                <w:sz w:val="20"/>
              </w:rPr>
              <w:t>NUMBER(15)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DA2CF" w14:textId="79361F55" w:rsidR="00940587" w:rsidRPr="00403E93" w:rsidRDefault="00940587" w:rsidP="00940587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403E93">
              <w:rPr>
                <w:rFonts w:cs="Arial"/>
                <w:bCs/>
                <w:sz w:val="20"/>
                <w:lang w:val="pt-PT"/>
              </w:rPr>
              <w:t>N/A</w:t>
            </w:r>
          </w:p>
        </w:tc>
      </w:tr>
      <w:tr w:rsidR="00940587" w:rsidRPr="00794393" w14:paraId="5203791F" w14:textId="77777777" w:rsidTr="00C65BEC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E897AFB" w14:textId="77777777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lastRenderedPageBreak/>
              <w:t xml:space="preserve">numero </w:t>
            </w:r>
            <w:r w:rsidRPr="009D5DBA">
              <w:rPr>
                <w:rFonts w:cs="Arial"/>
                <w:sz w:val="20"/>
              </w:rPr>
              <w:t>sinistro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3B3FC92C" w14:textId="77777777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 w:rsidRPr="009D5DBA">
              <w:rPr>
                <w:rFonts w:cs="Arial"/>
                <w:sz w:val="20"/>
              </w:rPr>
              <w:t>sinnum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57C98" w14:textId="77777777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 w:rsidRPr="009D5DBA">
              <w:rPr>
                <w:rFonts w:cs="Arial"/>
                <w:sz w:val="20"/>
              </w:rPr>
              <w:t>NUMBER(18)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9A45D" w14:textId="06D057B1" w:rsidR="00940587" w:rsidRPr="00403E93" w:rsidRDefault="00940587" w:rsidP="00940587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403E93">
              <w:rPr>
                <w:rFonts w:cs="Arial"/>
                <w:bCs/>
                <w:sz w:val="20"/>
                <w:lang w:val="pt-PT"/>
              </w:rPr>
              <w:t>N/A</w:t>
            </w:r>
          </w:p>
        </w:tc>
      </w:tr>
      <w:tr w:rsidR="00940587" w:rsidRPr="00794393" w14:paraId="50950CF1" w14:textId="77777777" w:rsidTr="00C65BEC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A4A8555" w14:textId="77777777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codigo fase s</w:t>
            </w:r>
            <w:r w:rsidRPr="009D5DBA">
              <w:rPr>
                <w:rFonts w:cs="Arial"/>
                <w:sz w:val="20"/>
              </w:rPr>
              <w:t>inistro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7E9FD5F" w14:textId="77777777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 w:rsidRPr="009D5DBA">
              <w:rPr>
                <w:rFonts w:cs="Arial"/>
                <w:sz w:val="20"/>
              </w:rPr>
              <w:t>sinfsecod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A0A23" w14:textId="77777777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 w:rsidRPr="009D5DBA">
              <w:rPr>
                <w:rFonts w:cs="Arial"/>
                <w:sz w:val="20"/>
              </w:rPr>
              <w:t>NUMBER(5)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3DEBE" w14:textId="5F78B367" w:rsidR="00940587" w:rsidRPr="00403E93" w:rsidRDefault="00940587" w:rsidP="00940587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403E93">
              <w:rPr>
                <w:rFonts w:cs="Arial"/>
                <w:bCs/>
                <w:sz w:val="20"/>
                <w:lang w:val="pt-PT"/>
              </w:rPr>
              <w:t>N/A</w:t>
            </w:r>
          </w:p>
        </w:tc>
      </w:tr>
      <w:tr w:rsidR="00940587" w:rsidRPr="00794393" w14:paraId="74A69609" w14:textId="77777777" w:rsidTr="00C65BEC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11E6560" w14:textId="77777777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nome pasta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623D5F7" w14:textId="77777777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-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42027" w14:textId="77777777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STRING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238B8" w14:textId="4597C2BB" w:rsidR="00940587" w:rsidRPr="00403E93" w:rsidRDefault="00940587" w:rsidP="00940587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403E93">
              <w:rPr>
                <w:rFonts w:cs="Arial"/>
                <w:bCs/>
                <w:sz w:val="20"/>
                <w:lang w:val="pt-PT"/>
              </w:rPr>
              <w:t>N/A</w:t>
            </w:r>
          </w:p>
        </w:tc>
      </w:tr>
      <w:tr w:rsidR="00940587" w:rsidRPr="00794393" w14:paraId="271F05EF" w14:textId="77777777" w:rsidTr="00C65BEC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5D6DFC1" w14:textId="77777777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tipo </w:t>
            </w:r>
            <w:r w:rsidRPr="009D5DBA">
              <w:rPr>
                <w:rFonts w:cs="Arial"/>
                <w:sz w:val="20"/>
              </w:rPr>
              <w:t>pasta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F52B061" w14:textId="77777777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-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4534BB" w14:textId="77777777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STRING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4CC50" w14:textId="75599FCA" w:rsidR="00940587" w:rsidRPr="00403E93" w:rsidRDefault="00940587" w:rsidP="00940587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403E93">
              <w:rPr>
                <w:rFonts w:cs="Arial"/>
                <w:bCs/>
                <w:sz w:val="20"/>
                <w:lang w:val="pt-PT"/>
              </w:rPr>
              <w:t>N/A</w:t>
            </w:r>
          </w:p>
        </w:tc>
      </w:tr>
      <w:tr w:rsidR="00940587" w:rsidRPr="00794393" w14:paraId="532344FC" w14:textId="77777777" w:rsidTr="00C65BEC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C3378BD" w14:textId="77777777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nome </w:t>
            </w:r>
            <w:r w:rsidRPr="009D5DBA">
              <w:rPr>
                <w:rFonts w:cs="Arial"/>
                <w:sz w:val="20"/>
              </w:rPr>
              <w:t xml:space="preserve">documento 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DABDF7A" w14:textId="77777777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-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A905B1" w14:textId="77777777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STRING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C1DE3" w14:textId="5489B7DC" w:rsidR="00940587" w:rsidRPr="00403E93" w:rsidRDefault="00940587" w:rsidP="00940587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403E93">
              <w:rPr>
                <w:rFonts w:cs="Arial"/>
                <w:bCs/>
                <w:sz w:val="20"/>
                <w:lang w:val="pt-PT"/>
              </w:rPr>
              <w:t>N/A</w:t>
            </w:r>
          </w:p>
        </w:tc>
      </w:tr>
      <w:tr w:rsidR="00940587" w:rsidRPr="00794393" w14:paraId="53102D11" w14:textId="77777777" w:rsidTr="00C65BEC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B1A683E" w14:textId="77777777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legenda documento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0F1DCD32" w14:textId="77777777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-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5B343" w14:textId="77777777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STRING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AB861" w14:textId="5E163ABE" w:rsidR="00940587" w:rsidRPr="00403E93" w:rsidRDefault="00940587" w:rsidP="00940587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403E93">
              <w:rPr>
                <w:rFonts w:cs="Arial"/>
                <w:bCs/>
                <w:sz w:val="20"/>
                <w:lang w:val="pt-PT"/>
              </w:rPr>
              <w:t>N/A</w:t>
            </w:r>
          </w:p>
        </w:tc>
      </w:tr>
      <w:tr w:rsidR="00940587" w:rsidRPr="00794393" w14:paraId="07AD56E4" w14:textId="77777777" w:rsidTr="00C65BEC"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E9DB81F" w14:textId="7DA6D699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data criação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73AD5A05" w14:textId="7607A6F8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cridat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36D12" w14:textId="77777777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 w:rsidRPr="009D5DBA">
              <w:rPr>
                <w:rFonts w:cs="Arial"/>
                <w:sz w:val="20"/>
              </w:rPr>
              <w:t>DATE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C4419" w14:textId="2ADB95DD" w:rsidR="00940587" w:rsidRPr="00403E93" w:rsidRDefault="00940587" w:rsidP="00940587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403E93">
              <w:rPr>
                <w:rFonts w:cs="Arial"/>
                <w:bCs/>
                <w:sz w:val="20"/>
                <w:lang w:val="pt-PT"/>
              </w:rPr>
              <w:t>N/A</w:t>
            </w:r>
          </w:p>
        </w:tc>
      </w:tr>
      <w:tr w:rsidR="00940587" w:rsidRPr="00794393" w14:paraId="0ED23E0D" w14:textId="77777777" w:rsidTr="00C65BEC">
        <w:trPr>
          <w:cantSplit/>
        </w:trPr>
        <w:tc>
          <w:tcPr>
            <w:tcW w:w="23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FEB1A35" w14:textId="77777777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numero </w:t>
            </w:r>
            <w:r w:rsidRPr="009D5DBA">
              <w:rPr>
                <w:rFonts w:cs="Arial"/>
                <w:sz w:val="20"/>
              </w:rPr>
              <w:t>objeto</w:t>
            </w:r>
          </w:p>
        </w:tc>
        <w:tc>
          <w:tcPr>
            <w:tcW w:w="9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195931A2" w14:textId="77777777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-</w:t>
            </w:r>
          </w:p>
        </w:tc>
        <w:tc>
          <w:tcPr>
            <w:tcW w:w="9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1C72E" w14:textId="77777777" w:rsidR="00940587" w:rsidRPr="00AA0ECD" w:rsidRDefault="00940587" w:rsidP="00940587">
            <w:pPr>
              <w:suppressAutoHyphens w:val="0"/>
              <w:jc w:val="left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NUMBER</w:t>
            </w:r>
          </w:p>
        </w:tc>
        <w:tc>
          <w:tcPr>
            <w:tcW w:w="70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2F372" w14:textId="37D90205" w:rsidR="00940587" w:rsidRPr="00403E93" w:rsidRDefault="00940587" w:rsidP="00940587">
            <w:pPr>
              <w:suppressAutoHyphens w:val="0"/>
              <w:jc w:val="left"/>
              <w:rPr>
                <w:rFonts w:cs="Arial"/>
                <w:bCs/>
                <w:sz w:val="20"/>
                <w:lang w:val="pt-PT"/>
              </w:rPr>
            </w:pPr>
            <w:r w:rsidRPr="00403E93">
              <w:rPr>
                <w:rFonts w:cs="Arial"/>
                <w:bCs/>
                <w:sz w:val="20"/>
                <w:lang w:val="pt-PT"/>
              </w:rPr>
              <w:t>N/A</w:t>
            </w:r>
          </w:p>
        </w:tc>
      </w:tr>
    </w:tbl>
    <w:p w14:paraId="2E28FF8C" w14:textId="77777777" w:rsidR="000747A5" w:rsidRDefault="000747A5" w:rsidP="000747A5">
      <w:pPr>
        <w:pStyle w:val="Heading2"/>
        <w:numPr>
          <w:ilvl w:val="0"/>
          <w:numId w:val="0"/>
        </w:numPr>
        <w:rPr>
          <w:b w:val="0"/>
          <w:szCs w:val="20"/>
        </w:rPr>
      </w:pPr>
    </w:p>
    <w:p w14:paraId="0003359B" w14:textId="77777777" w:rsidR="000747A5" w:rsidRDefault="000747A5" w:rsidP="000747A5"/>
    <w:p w14:paraId="01083ADA" w14:textId="77777777" w:rsidR="00327579" w:rsidRDefault="00327579" w:rsidP="000747A5"/>
    <w:p w14:paraId="33C66D4D" w14:textId="77777777" w:rsidR="00327579" w:rsidRDefault="00327579" w:rsidP="000747A5"/>
    <w:p w14:paraId="5E5BEDFA" w14:textId="77777777" w:rsidR="00327579" w:rsidRDefault="00327579" w:rsidP="000747A5"/>
    <w:p w14:paraId="07C56E59" w14:textId="77777777" w:rsidR="00327579" w:rsidRDefault="00327579" w:rsidP="000747A5"/>
    <w:p w14:paraId="32A31FD6" w14:textId="77777777" w:rsidR="00A03494" w:rsidRDefault="00A03494" w:rsidP="000747A5"/>
    <w:p w14:paraId="3709278A" w14:textId="77777777" w:rsidR="00A03494" w:rsidRDefault="00A03494" w:rsidP="000747A5"/>
    <w:p w14:paraId="753EA7F4" w14:textId="04962F7F" w:rsidR="00A03494" w:rsidRDefault="00940587" w:rsidP="000747A5">
      <w:pPr>
        <w:rPr>
          <w:sz w:val="20"/>
        </w:rPr>
      </w:pPr>
      <w:r w:rsidRPr="00403E93">
        <w:rPr>
          <w:sz w:val="20"/>
        </w:rPr>
        <w:t>*Documento não será armazenado no gestor de documentos</w:t>
      </w:r>
    </w:p>
    <w:p w14:paraId="4CFFD432" w14:textId="77777777" w:rsidR="00403E93" w:rsidRDefault="00403E93" w:rsidP="000747A5">
      <w:pPr>
        <w:rPr>
          <w:sz w:val="20"/>
        </w:rPr>
      </w:pPr>
    </w:p>
    <w:p w14:paraId="1F84B402" w14:textId="77777777" w:rsidR="00403E93" w:rsidRDefault="00403E93" w:rsidP="000747A5">
      <w:pPr>
        <w:rPr>
          <w:sz w:val="20"/>
        </w:rPr>
      </w:pPr>
    </w:p>
    <w:p w14:paraId="40FA710E" w14:textId="77777777" w:rsidR="00403E93" w:rsidRDefault="00403E93" w:rsidP="000747A5">
      <w:pPr>
        <w:rPr>
          <w:sz w:val="20"/>
        </w:rPr>
      </w:pPr>
    </w:p>
    <w:p w14:paraId="62CFEA62" w14:textId="77777777" w:rsidR="00403E93" w:rsidRDefault="00403E93" w:rsidP="000747A5">
      <w:pPr>
        <w:rPr>
          <w:sz w:val="20"/>
        </w:rPr>
      </w:pPr>
    </w:p>
    <w:p w14:paraId="5D5F8DE9" w14:textId="77777777" w:rsidR="00403E93" w:rsidRDefault="00403E93" w:rsidP="000747A5">
      <w:pPr>
        <w:rPr>
          <w:sz w:val="20"/>
        </w:rPr>
      </w:pPr>
    </w:p>
    <w:p w14:paraId="35D41B75" w14:textId="77777777" w:rsidR="00403E93" w:rsidRDefault="00403E93" w:rsidP="000747A5">
      <w:pPr>
        <w:rPr>
          <w:sz w:val="20"/>
        </w:rPr>
      </w:pPr>
    </w:p>
    <w:p w14:paraId="252E1BFE" w14:textId="77777777" w:rsidR="00403E93" w:rsidRDefault="00403E93" w:rsidP="000747A5">
      <w:pPr>
        <w:rPr>
          <w:sz w:val="20"/>
        </w:rPr>
      </w:pPr>
    </w:p>
    <w:p w14:paraId="74F4937F" w14:textId="77777777" w:rsidR="00403E93" w:rsidRPr="00940587" w:rsidRDefault="00403E93" w:rsidP="000747A5">
      <w:pPr>
        <w:rPr>
          <w:sz w:val="20"/>
        </w:rPr>
      </w:pPr>
    </w:p>
    <w:p w14:paraId="1C9751CD" w14:textId="7CCFDA8A" w:rsidR="00403E93" w:rsidRDefault="003F3178" w:rsidP="00403E93">
      <w:pPr>
        <w:pStyle w:val="Heading2"/>
      </w:pPr>
      <w:bookmarkStart w:id="10" w:name="_Toc432152333"/>
      <w:r>
        <w:lastRenderedPageBreak/>
        <w:t>Protótipo</w:t>
      </w:r>
      <w:r w:rsidR="00A15BAC">
        <w:t xml:space="preserve"> d</w:t>
      </w:r>
      <w:r w:rsidR="003353E1">
        <w:t>o Documento</w:t>
      </w:r>
      <w:bookmarkEnd w:id="10"/>
    </w:p>
    <w:p w14:paraId="38CB001E" w14:textId="74E4F838" w:rsidR="00403E93" w:rsidRPr="00403E93" w:rsidRDefault="00403E93" w:rsidP="00403E93">
      <w:r w:rsidRPr="006A1020">
        <w:t>*Todos os campos não mapeados serão fixos no documento</w:t>
      </w:r>
    </w:p>
    <w:p w14:paraId="15E9856C" w14:textId="48BFD5C2" w:rsidR="00403E93" w:rsidRDefault="008F3949" w:rsidP="001B642F">
      <w:r w:rsidRPr="00A05B9B"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0F5DBF2A" wp14:editId="04724159">
                <wp:simplePos x="0" y="0"/>
                <wp:positionH relativeFrom="margin">
                  <wp:posOffset>1476375</wp:posOffset>
                </wp:positionH>
                <wp:positionV relativeFrom="paragraph">
                  <wp:posOffset>866140</wp:posOffset>
                </wp:positionV>
                <wp:extent cx="847725" cy="428625"/>
                <wp:effectExtent l="0" t="0" r="0" b="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7725" cy="428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063615" w14:textId="1D058484" w:rsidR="00A959D7" w:rsidRPr="009204C5" w:rsidRDefault="00A959D7" w:rsidP="008F3949">
                            <w:pPr>
                              <w:jc w:val="right"/>
                              <w:rPr>
                                <w:i/>
                                <w:sz w:val="28"/>
                              </w:rPr>
                            </w:pPr>
                            <w:r w:rsidRPr="006A1020">
                              <w:rPr>
                                <w:i/>
                                <w:sz w:val="18"/>
                              </w:rPr>
                              <w:t>NEGRITO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5DBF2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16.25pt;margin-top:68.2pt;width:66.75pt;height:33.7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" filled="f" stroked="f">
                <v:textbox>
                  <w:txbxContent>
                    <w:p w14:paraId="6D063615" w14:textId="1D058484" w:rsidR="00A959D7" w:rsidRPr="009204C5" w:rsidRDefault="00A959D7" w:rsidP="008F3949">
                      <w:pPr>
                        <w:jc w:val="right"/>
                        <w:rPr>
                          <w:i/>
                          <w:sz w:val="28"/>
                        </w:rPr>
                      </w:pPr>
                      <w:r w:rsidRPr="006A1020">
                        <w:rPr>
                          <w:i/>
                          <w:sz w:val="18"/>
                        </w:rPr>
                        <w:t>NEGRITO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05B9B">
        <w:rPr>
          <w:noProof/>
        </w:rPr>
        <w:drawing>
          <wp:anchor distT="0" distB="0" distL="114300" distR="114300" simplePos="0" relativeHeight="251685888" behindDoc="0" locked="0" layoutInCell="1" allowOverlap="1" wp14:anchorId="35547303" wp14:editId="02783D6F">
            <wp:simplePos x="0" y="0"/>
            <wp:positionH relativeFrom="margin">
              <wp:posOffset>2285161</wp:posOffset>
            </wp:positionH>
            <wp:positionV relativeFrom="paragraph">
              <wp:posOffset>861433</wp:posOffset>
            </wp:positionV>
            <wp:extent cx="221452" cy="230309"/>
            <wp:effectExtent l="38100" t="38100" r="7620" b="3683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1505608">
                      <a:off x="0" y="0"/>
                      <a:ext cx="225001" cy="23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A764644" wp14:editId="5A8B245C">
                <wp:simplePos x="0" y="0"/>
                <wp:positionH relativeFrom="column">
                  <wp:posOffset>2552700</wp:posOffset>
                </wp:positionH>
                <wp:positionV relativeFrom="paragraph">
                  <wp:posOffset>617855</wp:posOffset>
                </wp:positionV>
                <wp:extent cx="1104900" cy="200025"/>
                <wp:effectExtent l="0" t="0" r="19050" b="2857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200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A4F426" id="Rectangle 10" o:spid="_x0000_s1026" style="position:absolute;margin-left:201pt;margin-top:48.65pt;width:87pt;height:15.7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" filled="f" strokecolor="red" strokeweight="2pt">
                <v:stroke dashstyle="3 1"/>
              </v:rect>
            </w:pict>
          </mc:Fallback>
        </mc:AlternateContent>
      </w:r>
      <w:r w:rsidR="00B238BE">
        <w:rPr>
          <w:noProof/>
        </w:rPr>
        <w:drawing>
          <wp:inline distT="0" distB="0" distL="0" distR="0" wp14:anchorId="015CAA31" wp14:editId="4E9D50A4">
            <wp:extent cx="8820150" cy="1771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201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B6DC" w14:textId="641ED0D3" w:rsidR="00403E93" w:rsidRDefault="00892384" w:rsidP="001B642F">
      <w:r>
        <w:rPr>
          <w:noProof/>
        </w:rPr>
        <w:drawing>
          <wp:inline distT="0" distB="0" distL="0" distR="0" wp14:anchorId="0D3E093E" wp14:editId="5E476FFE">
            <wp:extent cx="8734425" cy="663739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779152" cy="66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3B61" w14:textId="5B4A19EC" w:rsidR="00403E93" w:rsidRDefault="00A959D7" w:rsidP="001B642F">
      <w:r>
        <w:rPr>
          <w:noProof/>
        </w:rPr>
        <w:drawing>
          <wp:inline distT="0" distB="0" distL="0" distR="0" wp14:anchorId="44D14B4D" wp14:editId="096C92C1">
            <wp:extent cx="8886825" cy="1000249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914842" cy="100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1CD45" w14:textId="5122403E" w:rsidR="00265789" w:rsidRDefault="00A959D7" w:rsidP="001B642F">
      <w:r>
        <w:rPr>
          <w:noProof/>
        </w:rPr>
        <w:lastRenderedPageBreak/>
        <w:drawing>
          <wp:inline distT="0" distB="0" distL="0" distR="0" wp14:anchorId="2A075A40" wp14:editId="771E06EA">
            <wp:extent cx="8763000" cy="17811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7630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646B" w14:textId="77777777" w:rsidR="00A959D7" w:rsidRDefault="00A959D7" w:rsidP="00A959D7">
      <w:pPr>
        <w:spacing w:before="0"/>
      </w:pPr>
    </w:p>
    <w:p w14:paraId="55FC2BA7" w14:textId="6B4DDC74" w:rsidR="00A959D7" w:rsidRDefault="00A959D7" w:rsidP="001B642F">
      <w:r>
        <w:rPr>
          <w:noProof/>
        </w:rPr>
        <w:drawing>
          <wp:inline distT="0" distB="0" distL="0" distR="0" wp14:anchorId="250F30F9" wp14:editId="52D68A69">
            <wp:extent cx="8763000" cy="14763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7630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8C2B4" w14:textId="79618B24" w:rsidR="00A959D7" w:rsidRDefault="00A959D7" w:rsidP="001B642F">
      <w:r>
        <w:rPr>
          <w:noProof/>
        </w:rPr>
        <w:lastRenderedPageBreak/>
        <w:drawing>
          <wp:inline distT="0" distB="0" distL="0" distR="0" wp14:anchorId="2E23CABB" wp14:editId="032C6067">
            <wp:extent cx="8696325" cy="3412362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084" b="1084"/>
                    <a:stretch/>
                  </pic:blipFill>
                  <pic:spPr bwMode="auto">
                    <a:xfrm>
                      <a:off x="0" y="0"/>
                      <a:ext cx="8712146" cy="3418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EA46E" w14:textId="205A83AC" w:rsidR="00A959D7" w:rsidRDefault="00A959D7" w:rsidP="001B642F">
      <w:r>
        <w:rPr>
          <w:noProof/>
        </w:rPr>
        <w:drawing>
          <wp:inline distT="0" distB="0" distL="0" distR="0" wp14:anchorId="4B7A2B42" wp14:editId="14A34D7A">
            <wp:extent cx="8691245" cy="1123950"/>
            <wp:effectExtent l="0" t="0" r="0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255" b="3546"/>
                    <a:stretch/>
                  </pic:blipFill>
                  <pic:spPr bwMode="auto">
                    <a:xfrm>
                      <a:off x="0" y="0"/>
                      <a:ext cx="8731405" cy="1129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B835F" w14:textId="09280B68" w:rsidR="00265789" w:rsidRDefault="00A959D7" w:rsidP="00265789">
      <w:pPr>
        <w:spacing w:before="0"/>
      </w:pPr>
      <w:r>
        <w:rPr>
          <w:noProof/>
        </w:rPr>
        <w:lastRenderedPageBreak/>
        <w:drawing>
          <wp:inline distT="0" distB="0" distL="0" distR="0" wp14:anchorId="604A5C56" wp14:editId="1FC53AFE">
            <wp:extent cx="8724900" cy="1104900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7249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DD64" w14:textId="55BADC63" w:rsidR="00A959D7" w:rsidRDefault="00A959D7" w:rsidP="00265789">
      <w:pPr>
        <w:spacing w:before="0"/>
      </w:pPr>
      <w:r>
        <w:rPr>
          <w:noProof/>
        </w:rPr>
        <w:drawing>
          <wp:inline distT="0" distB="0" distL="0" distR="0" wp14:anchorId="7CA5A16C" wp14:editId="699924C3">
            <wp:extent cx="8734425" cy="556700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40382" cy="56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0D97" w14:textId="2457C1E4" w:rsidR="00265789" w:rsidRDefault="00A959D7" w:rsidP="001B642F">
      <w:r>
        <w:rPr>
          <w:noProof/>
        </w:rPr>
        <w:drawing>
          <wp:inline distT="0" distB="0" distL="0" distR="0" wp14:anchorId="55B60CC3" wp14:editId="78CF135D">
            <wp:extent cx="8772525" cy="2752725"/>
            <wp:effectExtent l="0" t="0" r="9525" b="9525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4169"/>
                    <a:stretch/>
                  </pic:blipFill>
                  <pic:spPr bwMode="auto">
                    <a:xfrm>
                      <a:off x="0" y="0"/>
                      <a:ext cx="8772525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6E05B" w14:textId="6FB9D3C7" w:rsidR="00A959D7" w:rsidRDefault="007B26A0" w:rsidP="001B642F">
      <w:r w:rsidRPr="007B26A0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5344" behindDoc="1" locked="0" layoutInCell="1" allowOverlap="1" wp14:anchorId="5B758FAC" wp14:editId="08F050EE">
                <wp:simplePos x="0" y="0"/>
                <wp:positionH relativeFrom="page">
                  <wp:posOffset>9601200</wp:posOffset>
                </wp:positionH>
                <wp:positionV relativeFrom="paragraph">
                  <wp:posOffset>-310515</wp:posOffset>
                </wp:positionV>
                <wp:extent cx="885825" cy="1085850"/>
                <wp:effectExtent l="0" t="0" r="0" b="0"/>
                <wp:wrapNone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1085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03EE3D" w14:textId="5DCD54BC" w:rsidR="007B26A0" w:rsidRPr="009204C5" w:rsidRDefault="007B26A0" w:rsidP="007B26A0">
                            <w:pPr>
                              <w:jc w:val="right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t xml:space="preserve">Exibir seção apenas quando houver prêmio a pagar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58FAC" id="_x0000_s1027" type="#_x0000_t202" style="position:absolute;left:0;text-align:left;margin-left:756pt;margin-top:-24.45pt;width:69.75pt;height:85.5pt;z-index:-2516111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" filled="f" stroked="f">
                <v:textbox>
                  <w:txbxContent>
                    <w:p w14:paraId="1A03EE3D" w14:textId="5DCD54BC" w:rsidR="007B26A0" w:rsidRPr="009204C5" w:rsidRDefault="007B26A0" w:rsidP="007B26A0">
                      <w:pPr>
                        <w:jc w:val="right"/>
                        <w:rPr>
                          <w:i/>
                          <w:sz w:val="28"/>
                        </w:rPr>
                      </w:pPr>
                      <w:r>
                        <w:rPr>
                          <w:i/>
                          <w:sz w:val="18"/>
                        </w:rPr>
                        <w:t>Exibir</w:t>
                      </w:r>
                      <w:r>
                        <w:rPr>
                          <w:i/>
                          <w:sz w:val="18"/>
                        </w:rPr>
                        <w:t xml:space="preserve"> seção</w:t>
                      </w:r>
                      <w:r>
                        <w:rPr>
                          <w:i/>
                          <w:sz w:val="18"/>
                        </w:rPr>
                        <w:t xml:space="preserve"> apenas quando houver prêmio a pagar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7B26A0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5573D10" wp14:editId="1106C699">
                <wp:simplePos x="0" y="0"/>
                <wp:positionH relativeFrom="rightMargin">
                  <wp:posOffset>-166208</wp:posOffset>
                </wp:positionH>
                <wp:positionV relativeFrom="paragraph">
                  <wp:posOffset>72390</wp:posOffset>
                </wp:positionV>
                <wp:extent cx="262255" cy="152400"/>
                <wp:effectExtent l="0" t="38100" r="23495" b="38100"/>
                <wp:wrapNone/>
                <wp:docPr id="245" name="Left Arrow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01560">
                          <a:off x="0" y="0"/>
                          <a:ext cx="262255" cy="15240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6F981A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245" o:spid="_x0000_s1026" type="#_x0000_t66" style="position:absolute;margin-left:-13.1pt;margin-top:5.7pt;width:20.65pt;height:12pt;rotation:-2073603fd;z-index:25170432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" adj="6276" fillcolor="red" strokecolor="red" strokeweight="2pt">
                <w10:wrap anchorx="margin"/>
              </v:shape>
            </w:pict>
          </mc:Fallback>
        </mc:AlternateContent>
      </w:r>
      <w:r w:rsidR="00A959D7">
        <w:rPr>
          <w:noProof/>
        </w:rPr>
        <w:drawing>
          <wp:inline distT="0" distB="0" distL="0" distR="0" wp14:anchorId="6A494CA9" wp14:editId="190ECCD5">
            <wp:extent cx="8677275" cy="685800"/>
            <wp:effectExtent l="0" t="0" r="9525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6772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6DFF" w14:textId="77777777" w:rsidR="00265789" w:rsidRDefault="00265789" w:rsidP="00C05281"/>
    <w:p w14:paraId="37126BD8" w14:textId="442DC6F5" w:rsidR="00E3496F" w:rsidRDefault="00E3496F" w:rsidP="00E3496F">
      <w:pPr>
        <w:pStyle w:val="ListParagraph"/>
        <w:numPr>
          <w:ilvl w:val="0"/>
          <w:numId w:val="14"/>
        </w:numPr>
        <w:rPr>
          <w:lang w:val="pt-BR"/>
        </w:rPr>
      </w:pPr>
      <w:r>
        <w:rPr>
          <w:lang w:val="pt-BR"/>
        </w:rPr>
        <w:t>Quando houver mais de um OBJETO DO SEGURO, deve-se replicar as s</w:t>
      </w:r>
      <w:r w:rsidR="00940587">
        <w:rPr>
          <w:lang w:val="pt-BR"/>
        </w:rPr>
        <w:t>eguintes seções para os demais O</w:t>
      </w:r>
      <w:r>
        <w:rPr>
          <w:lang w:val="pt-BR"/>
        </w:rPr>
        <w:t xml:space="preserve">bjetos: </w:t>
      </w:r>
    </w:p>
    <w:p w14:paraId="4F4BD802" w14:textId="77777777" w:rsidR="00E3496F" w:rsidRPr="00940587" w:rsidRDefault="00E3496F" w:rsidP="00E3496F">
      <w:pPr>
        <w:pStyle w:val="ListParagraph"/>
        <w:ind w:left="360"/>
        <w:rPr>
          <w:i/>
          <w:lang w:val="pt-BR"/>
        </w:rPr>
      </w:pPr>
      <w:r w:rsidRPr="00940587">
        <w:rPr>
          <w:i/>
          <w:lang w:val="pt-BR"/>
        </w:rPr>
        <w:t xml:space="preserve">DADOS DO SEGURO </w:t>
      </w:r>
      <w:r w:rsidRPr="00940587">
        <w:rPr>
          <w:i/>
          <w:lang w:val="pt-BR"/>
        </w:rPr>
        <w:br/>
        <w:t>DESCRIÇÃO DO EVENTO</w:t>
      </w:r>
      <w:r w:rsidRPr="00940587">
        <w:rPr>
          <w:i/>
          <w:lang w:val="pt-BR"/>
        </w:rPr>
        <w:br/>
        <w:t>QUESTIONÁRIO DO EVENTO</w:t>
      </w:r>
    </w:p>
    <w:p w14:paraId="58BFFFC7" w14:textId="3CDC4C8F" w:rsidR="00E3496F" w:rsidRPr="00940587" w:rsidRDefault="00E3496F" w:rsidP="00E3496F">
      <w:pPr>
        <w:pStyle w:val="ListParagraph"/>
        <w:ind w:left="360"/>
        <w:rPr>
          <w:i/>
          <w:lang w:val="pt-BR"/>
        </w:rPr>
      </w:pPr>
      <w:r w:rsidRPr="00940587">
        <w:rPr>
          <w:i/>
          <w:lang w:val="pt-BR"/>
        </w:rPr>
        <w:t>COBERTURAS CONTRATADAS, LIMITES MÁXIMOS DE GARANTIA E PRÊMIOS POR COBERTURA (VALORES EM REAIS)</w:t>
      </w:r>
    </w:p>
    <w:p w14:paraId="58C46BFA" w14:textId="77777777" w:rsidR="00E3496F" w:rsidRPr="00940587" w:rsidRDefault="00E3496F" w:rsidP="00E3496F">
      <w:pPr>
        <w:pStyle w:val="ListParagraph"/>
        <w:ind w:left="360"/>
        <w:rPr>
          <w:i/>
          <w:lang w:val="pt-BR"/>
        </w:rPr>
      </w:pPr>
      <w:r w:rsidRPr="00940587">
        <w:rPr>
          <w:i/>
          <w:lang w:val="pt-BR"/>
        </w:rPr>
        <w:t>PARTICIPAÇÃO OBRIGATÓRIA DO SEGURADO</w:t>
      </w:r>
    </w:p>
    <w:p w14:paraId="026F4B3D" w14:textId="1DB1AC8F" w:rsidR="00E3496F" w:rsidRPr="00940587" w:rsidRDefault="00E3496F" w:rsidP="00E3496F">
      <w:pPr>
        <w:pStyle w:val="ListParagraph"/>
        <w:ind w:left="360"/>
        <w:rPr>
          <w:i/>
          <w:lang w:val="pt-BR"/>
        </w:rPr>
      </w:pPr>
      <w:r w:rsidRPr="00940587">
        <w:rPr>
          <w:i/>
          <w:lang w:val="pt-BR"/>
        </w:rPr>
        <w:t>DESCONTOS</w:t>
      </w:r>
    </w:p>
    <w:p w14:paraId="02A6087B" w14:textId="2979BA9F" w:rsidR="00E3496F" w:rsidRPr="00940587" w:rsidRDefault="00E3496F" w:rsidP="00E3496F">
      <w:pPr>
        <w:pStyle w:val="ListParagraph"/>
        <w:ind w:left="360"/>
        <w:rPr>
          <w:i/>
          <w:lang w:val="pt-BR"/>
        </w:rPr>
      </w:pPr>
      <w:r w:rsidRPr="00940587">
        <w:rPr>
          <w:i/>
          <w:lang w:val="pt-BR"/>
        </w:rPr>
        <w:t>CLÁUSULAS PARTICULARES</w:t>
      </w:r>
    </w:p>
    <w:p w14:paraId="734C91D0" w14:textId="0CA40E5E" w:rsidR="00265789" w:rsidRDefault="00E3496F" w:rsidP="00A959D7">
      <w:pPr>
        <w:pStyle w:val="ListParagraph"/>
        <w:ind w:left="360"/>
        <w:rPr>
          <w:i/>
          <w:lang w:val="pt-BR"/>
        </w:rPr>
      </w:pPr>
      <w:r w:rsidRPr="00940587">
        <w:rPr>
          <w:i/>
          <w:lang w:val="pt-BR"/>
        </w:rPr>
        <w:t>DEMONSTRATIVO DE PRÊMIO POR OBJETO SEGURADO</w:t>
      </w:r>
    </w:p>
    <w:p w14:paraId="42AA10BD" w14:textId="77777777" w:rsidR="00A959D7" w:rsidRDefault="00A959D7" w:rsidP="00A959D7">
      <w:pPr>
        <w:pStyle w:val="ListParagraph"/>
        <w:ind w:left="360"/>
        <w:rPr>
          <w:i/>
          <w:lang w:val="pt-BR"/>
        </w:rPr>
      </w:pPr>
    </w:p>
    <w:p w14:paraId="0CC7D570" w14:textId="509F90EF" w:rsidR="00A959D7" w:rsidRDefault="00A959D7" w:rsidP="00A959D7">
      <w:pPr>
        <w:rPr>
          <w:i/>
        </w:rPr>
      </w:pPr>
      <w:r>
        <w:rPr>
          <w:noProof/>
        </w:rPr>
        <w:drawing>
          <wp:inline distT="0" distB="0" distL="0" distR="0" wp14:anchorId="148800A9" wp14:editId="408E1315">
            <wp:extent cx="8782050" cy="590550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7820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B37C" w14:textId="3DFC87DE" w:rsidR="00A959D7" w:rsidRPr="00A959D7" w:rsidRDefault="00A959D7" w:rsidP="00A959D7">
      <w:pPr>
        <w:rPr>
          <w:i/>
        </w:rPr>
      </w:pPr>
      <w:r>
        <w:rPr>
          <w:noProof/>
        </w:rPr>
        <w:lastRenderedPageBreak/>
        <w:drawing>
          <wp:inline distT="0" distB="0" distL="0" distR="0" wp14:anchorId="7B2646A6" wp14:editId="0671467E">
            <wp:extent cx="8715375" cy="1638300"/>
            <wp:effectExtent l="0" t="0" r="9525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7153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B058" w14:textId="77777777" w:rsidR="00A959D7" w:rsidRPr="00A959D7" w:rsidRDefault="00A959D7" w:rsidP="00A959D7">
      <w:pPr>
        <w:spacing w:before="0"/>
        <w:rPr>
          <w:i/>
        </w:rPr>
      </w:pPr>
    </w:p>
    <w:p w14:paraId="295852BD" w14:textId="7B1BDEA8" w:rsidR="00B238BE" w:rsidRDefault="007B26A0" w:rsidP="00252F8E">
      <w:pPr>
        <w:spacing w:before="0"/>
      </w:pPr>
      <w:r w:rsidRPr="007B26A0"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1" locked="0" layoutInCell="1" allowOverlap="1" wp14:anchorId="2659C8E6" wp14:editId="7D501A3C">
                <wp:simplePos x="0" y="0"/>
                <wp:positionH relativeFrom="page">
                  <wp:posOffset>9515475</wp:posOffset>
                </wp:positionH>
                <wp:positionV relativeFrom="paragraph">
                  <wp:posOffset>531495</wp:posOffset>
                </wp:positionV>
                <wp:extent cx="885825" cy="1085850"/>
                <wp:effectExtent l="0" t="0" r="0" b="0"/>
                <wp:wrapNone/>
                <wp:docPr id="2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1085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C09E41" w14:textId="77777777" w:rsidR="007B26A0" w:rsidRPr="009204C5" w:rsidRDefault="007B26A0" w:rsidP="007B26A0">
                            <w:pPr>
                              <w:jc w:val="right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t xml:space="preserve">Exibir seção apenas quando houver prêmio a pagar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9C8E6" id="_x0000_s1028" type="#_x0000_t202" style="position:absolute;left:0;text-align:left;margin-left:749.25pt;margin-top:41.85pt;width:69.75pt;height:85.5pt;z-index:-2516070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" filled="f" stroked="f">
                <v:textbox>
                  <w:txbxContent>
                    <w:p w14:paraId="5AC09E41" w14:textId="77777777" w:rsidR="007B26A0" w:rsidRPr="009204C5" w:rsidRDefault="007B26A0" w:rsidP="007B26A0">
                      <w:pPr>
                        <w:jc w:val="right"/>
                        <w:rPr>
                          <w:i/>
                          <w:sz w:val="28"/>
                        </w:rPr>
                      </w:pPr>
                      <w:r>
                        <w:rPr>
                          <w:i/>
                          <w:sz w:val="18"/>
                        </w:rPr>
                        <w:t xml:space="preserve">Exibir seção apenas quando houver prêmio a pagar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238BE">
        <w:rPr>
          <w:noProof/>
        </w:rPr>
        <w:drawing>
          <wp:inline distT="0" distB="0" distL="0" distR="0" wp14:anchorId="41637BA3" wp14:editId="791C82D4">
            <wp:extent cx="8724900" cy="800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5618"/>
                    <a:stretch/>
                  </pic:blipFill>
                  <pic:spPr bwMode="auto">
                    <a:xfrm>
                      <a:off x="0" y="0"/>
                      <a:ext cx="8724900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82799" w14:textId="5232E048" w:rsidR="00B238BE" w:rsidRDefault="007B26A0" w:rsidP="001B642F">
      <w:r w:rsidRPr="007B26A0"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1" locked="0" layoutInCell="1" allowOverlap="1" wp14:anchorId="397B341C" wp14:editId="30D3E236">
                <wp:simplePos x="0" y="0"/>
                <wp:positionH relativeFrom="page">
                  <wp:posOffset>9635490</wp:posOffset>
                </wp:positionH>
                <wp:positionV relativeFrom="paragraph">
                  <wp:posOffset>813435</wp:posOffset>
                </wp:positionV>
                <wp:extent cx="866775" cy="1085850"/>
                <wp:effectExtent l="0" t="0" r="0" b="0"/>
                <wp:wrapNone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1085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A9EF57" w14:textId="0B6CAE4D" w:rsidR="007B26A0" w:rsidRPr="009204C5" w:rsidRDefault="007B26A0" w:rsidP="007B26A0">
                            <w:pPr>
                              <w:jc w:val="right"/>
                              <w:rPr>
                                <w:i/>
                                <w:sz w:val="28"/>
                              </w:rPr>
                            </w:pPr>
                            <w:r w:rsidRPr="007B26A0">
                              <w:rPr>
                                <w:i/>
                                <w:sz w:val="18"/>
                                <w:highlight w:val="cyan"/>
                              </w:rPr>
                              <w:t>Exibir seção em caso de endosso sem movimento de prêmio</w:t>
                            </w:r>
                            <w:r>
                              <w:rPr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B341C" id="_x0000_s1029" type="#_x0000_t202" style="position:absolute;left:0;text-align:left;margin-left:758.7pt;margin-top:64.05pt;width:68.25pt;height:85.5pt;z-index:-2516029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" filled="f" stroked="f">
                <v:textbox>
                  <w:txbxContent>
                    <w:p w14:paraId="42A9EF57" w14:textId="0B6CAE4D" w:rsidR="007B26A0" w:rsidRPr="009204C5" w:rsidRDefault="007B26A0" w:rsidP="007B26A0">
                      <w:pPr>
                        <w:jc w:val="right"/>
                        <w:rPr>
                          <w:i/>
                          <w:sz w:val="28"/>
                        </w:rPr>
                      </w:pPr>
                      <w:r w:rsidRPr="007B26A0">
                        <w:rPr>
                          <w:i/>
                          <w:sz w:val="18"/>
                          <w:highlight w:val="cyan"/>
                        </w:rPr>
                        <w:t xml:space="preserve">Exibir seção </w:t>
                      </w:r>
                      <w:r w:rsidRPr="007B26A0">
                        <w:rPr>
                          <w:i/>
                          <w:sz w:val="18"/>
                          <w:highlight w:val="cyan"/>
                        </w:rPr>
                        <w:t>em caso de endosso sem movimento de prêmio</w:t>
                      </w:r>
                      <w:r>
                        <w:rPr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7B26A0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D6DC36A" wp14:editId="2D252CD3">
                <wp:simplePos x="0" y="0"/>
                <wp:positionH relativeFrom="rightMargin">
                  <wp:posOffset>-167641</wp:posOffset>
                </wp:positionH>
                <wp:positionV relativeFrom="paragraph">
                  <wp:posOffset>127635</wp:posOffset>
                </wp:positionV>
                <wp:extent cx="262255" cy="152400"/>
                <wp:effectExtent l="0" t="38100" r="23495" b="38100"/>
                <wp:wrapNone/>
                <wp:docPr id="249" name="Left Arrow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01560">
                          <a:off x="0" y="0"/>
                          <a:ext cx="262255" cy="15240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785C1" id="Left Arrow 249" o:spid="_x0000_s1026" type="#_x0000_t66" style="position:absolute;margin-left:-13.2pt;margin-top:10.05pt;width:20.65pt;height:12pt;rotation:-2073603fd;z-index:2517073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" adj="6276" fillcolor="red" strokecolor="red" strokeweight="2pt">
                <w10:wrap anchorx="margin"/>
              </v:shape>
            </w:pict>
          </mc:Fallback>
        </mc:AlternateContent>
      </w:r>
      <w:r w:rsidR="00A959D7">
        <w:rPr>
          <w:noProof/>
        </w:rPr>
        <w:drawing>
          <wp:inline distT="0" distB="0" distL="0" distR="0" wp14:anchorId="030BFF07" wp14:editId="7524A612">
            <wp:extent cx="8715375" cy="695325"/>
            <wp:effectExtent l="0" t="0" r="9525" b="9525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71537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2B489" w14:textId="2B111C98" w:rsidR="007B26A0" w:rsidRDefault="007B26A0" w:rsidP="001B642F"/>
    <w:p w14:paraId="7826C06A" w14:textId="7F787633" w:rsidR="00A959D7" w:rsidRDefault="007B26A0" w:rsidP="001B642F">
      <w:r w:rsidRPr="007B26A0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D9C1B2C" wp14:editId="0E856AC6">
                <wp:simplePos x="0" y="0"/>
                <wp:positionH relativeFrom="rightMargin">
                  <wp:posOffset>-127635</wp:posOffset>
                </wp:positionH>
                <wp:positionV relativeFrom="paragraph">
                  <wp:posOffset>311785</wp:posOffset>
                </wp:positionV>
                <wp:extent cx="262255" cy="152400"/>
                <wp:effectExtent l="0" t="38100" r="23495" b="38100"/>
                <wp:wrapNone/>
                <wp:docPr id="251" name="Left Arrow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01560">
                          <a:off x="0" y="0"/>
                          <a:ext cx="262255" cy="15240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1D686" id="Left Arrow 251" o:spid="_x0000_s1026" type="#_x0000_t66" style="position:absolute;margin-left:-10.05pt;margin-top:24.55pt;width:20.65pt;height:12pt;rotation:-2073603fd;z-index:25171148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" adj="6276" fillcolor="red" strokecolor="red" strokeweight="2pt">
                <w10:wrap anchorx="margin"/>
              </v:shape>
            </w:pict>
          </mc:Fallback>
        </mc:AlternateContent>
      </w:r>
      <w:r w:rsidR="00A959D7">
        <w:rPr>
          <w:noProof/>
        </w:rPr>
        <w:drawing>
          <wp:inline distT="0" distB="0" distL="0" distR="0" wp14:anchorId="44A114DE" wp14:editId="4BFC5067">
            <wp:extent cx="8734425" cy="619125"/>
            <wp:effectExtent l="0" t="0" r="9525" b="9525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7344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2534" w14:textId="457CA4E2" w:rsidR="00C05281" w:rsidRDefault="007B26A0" w:rsidP="001B642F">
      <w:r w:rsidRPr="007B26A0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7632" behindDoc="1" locked="0" layoutInCell="1" allowOverlap="1" wp14:anchorId="033670CA" wp14:editId="57BA8B73">
                <wp:simplePos x="0" y="0"/>
                <wp:positionH relativeFrom="page">
                  <wp:posOffset>9563100</wp:posOffset>
                </wp:positionH>
                <wp:positionV relativeFrom="paragraph">
                  <wp:posOffset>-300990</wp:posOffset>
                </wp:positionV>
                <wp:extent cx="866775" cy="1085850"/>
                <wp:effectExtent l="0" t="0" r="0" b="0"/>
                <wp:wrapNone/>
                <wp:docPr id="2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6775" cy="1085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91BBC9" w14:textId="3A483812" w:rsidR="007B26A0" w:rsidRPr="009204C5" w:rsidRDefault="007B26A0" w:rsidP="007B26A0">
                            <w:pPr>
                              <w:jc w:val="right"/>
                              <w:rPr>
                                <w:i/>
                                <w:sz w:val="28"/>
                              </w:rPr>
                            </w:pPr>
                            <w:r w:rsidRPr="007B26A0">
                              <w:rPr>
                                <w:i/>
                                <w:sz w:val="18"/>
                                <w:highlight w:val="cyan"/>
                              </w:rPr>
                              <w:t>Exibir seção em caso de endosso com restituição de prêmio</w:t>
                            </w:r>
                            <w:r>
                              <w:rPr>
                                <w:i/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3670CA" id="_x0000_s1030" type="#_x0000_t202" style="position:absolute;left:0;text-align:left;margin-left:753pt;margin-top:-23.7pt;width:68.25pt;height:85.5pt;z-index:-2515988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" filled="f" stroked="f">
                <v:textbox>
                  <w:txbxContent>
                    <w:p w14:paraId="4A91BBC9" w14:textId="3A483812" w:rsidR="007B26A0" w:rsidRPr="009204C5" w:rsidRDefault="007B26A0" w:rsidP="007B26A0">
                      <w:pPr>
                        <w:jc w:val="right"/>
                        <w:rPr>
                          <w:i/>
                          <w:sz w:val="28"/>
                        </w:rPr>
                      </w:pPr>
                      <w:r w:rsidRPr="007B26A0">
                        <w:rPr>
                          <w:i/>
                          <w:sz w:val="18"/>
                          <w:highlight w:val="cyan"/>
                        </w:rPr>
                        <w:t xml:space="preserve">Exibir seção em caso de endosso </w:t>
                      </w:r>
                      <w:r w:rsidRPr="007B26A0">
                        <w:rPr>
                          <w:i/>
                          <w:sz w:val="18"/>
                          <w:highlight w:val="cyan"/>
                        </w:rPr>
                        <w:t>com restituição</w:t>
                      </w:r>
                      <w:r w:rsidRPr="007B26A0">
                        <w:rPr>
                          <w:i/>
                          <w:sz w:val="18"/>
                          <w:highlight w:val="cyan"/>
                        </w:rPr>
                        <w:t xml:space="preserve"> de prêmio</w:t>
                      </w:r>
                      <w:r>
                        <w:rPr>
                          <w:i/>
                          <w:sz w:val="18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7B26A0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C027D4A" wp14:editId="0EC7AE26">
                <wp:simplePos x="0" y="0"/>
                <wp:positionH relativeFrom="rightMargin">
                  <wp:posOffset>-167641</wp:posOffset>
                </wp:positionH>
                <wp:positionV relativeFrom="paragraph">
                  <wp:posOffset>222885</wp:posOffset>
                </wp:positionV>
                <wp:extent cx="262255" cy="152400"/>
                <wp:effectExtent l="0" t="38100" r="23495" b="38100"/>
                <wp:wrapNone/>
                <wp:docPr id="253" name="Left Arrow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01560">
                          <a:off x="0" y="0"/>
                          <a:ext cx="262255" cy="15240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7A2C9" id="Left Arrow 253" o:spid="_x0000_s1026" type="#_x0000_t66" style="position:absolute;margin-left:-13.2pt;margin-top:17.55pt;width:20.65pt;height:12pt;rotation:-2073603fd;z-index:25171558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" adj="6276" fillcolor="red" strokecolor="red" strokeweight="2pt">
                <w10:wrap anchorx="margin"/>
              </v:shape>
            </w:pict>
          </mc:Fallback>
        </mc:AlternateContent>
      </w:r>
      <w:r w:rsidR="00A959D7">
        <w:rPr>
          <w:noProof/>
        </w:rPr>
        <w:drawing>
          <wp:inline distT="0" distB="0" distL="0" distR="0" wp14:anchorId="630E921B" wp14:editId="4107FFE8">
            <wp:extent cx="8715375" cy="619125"/>
            <wp:effectExtent l="0" t="0" r="9525" b="9525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7153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A9E1" w14:textId="7CEEC310" w:rsidR="007B26A0" w:rsidRDefault="007B26A0" w:rsidP="001B642F"/>
    <w:p w14:paraId="117413BA" w14:textId="6EBE39F1" w:rsidR="007B26A0" w:rsidRDefault="007B26A0" w:rsidP="001B642F">
      <w:r w:rsidRPr="007B26A0"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1" locked="0" layoutInCell="1" allowOverlap="1" wp14:anchorId="37CF38ED" wp14:editId="41A462EF">
                <wp:simplePos x="0" y="0"/>
                <wp:positionH relativeFrom="page">
                  <wp:posOffset>9544050</wp:posOffset>
                </wp:positionH>
                <wp:positionV relativeFrom="paragraph">
                  <wp:posOffset>114935</wp:posOffset>
                </wp:positionV>
                <wp:extent cx="885825" cy="1085850"/>
                <wp:effectExtent l="0" t="0" r="0" b="0"/>
                <wp:wrapNone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1085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01076C" w14:textId="77777777" w:rsidR="007B26A0" w:rsidRPr="009204C5" w:rsidRDefault="007B26A0" w:rsidP="007B26A0">
                            <w:pPr>
                              <w:jc w:val="right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t xml:space="preserve">Exibir seção apenas quando houver prêmio a pagar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F38ED" id="_x0000_s1031" type="#_x0000_t202" style="position:absolute;left:0;text-align:left;margin-left:751.5pt;margin-top:9.05pt;width:69.75pt;height:85.5pt;z-index:-2515957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" filled="f" stroked="f">
                <v:textbox>
                  <w:txbxContent>
                    <w:p w14:paraId="5001076C" w14:textId="77777777" w:rsidR="007B26A0" w:rsidRPr="009204C5" w:rsidRDefault="007B26A0" w:rsidP="007B26A0">
                      <w:pPr>
                        <w:jc w:val="right"/>
                        <w:rPr>
                          <w:i/>
                          <w:sz w:val="28"/>
                        </w:rPr>
                      </w:pPr>
                      <w:r>
                        <w:rPr>
                          <w:i/>
                          <w:sz w:val="18"/>
                        </w:rPr>
                        <w:t xml:space="preserve">Exibir seção apenas quando houver prêmio a pagar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AF148E9" w14:textId="1AFA8872" w:rsidR="00A959D7" w:rsidRDefault="007B26A0" w:rsidP="001B642F">
      <w:r w:rsidRPr="007B26A0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331B18C" wp14:editId="339F213F">
                <wp:simplePos x="0" y="0"/>
                <wp:positionH relativeFrom="rightMargin">
                  <wp:posOffset>-128109</wp:posOffset>
                </wp:positionH>
                <wp:positionV relativeFrom="paragraph">
                  <wp:posOffset>374650</wp:posOffset>
                </wp:positionV>
                <wp:extent cx="262255" cy="152400"/>
                <wp:effectExtent l="0" t="38100" r="23495" b="38100"/>
                <wp:wrapNone/>
                <wp:docPr id="255" name="Left Arrow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01560">
                          <a:off x="0" y="0"/>
                          <a:ext cx="262255" cy="15240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7878B" id="Left Arrow 255" o:spid="_x0000_s1026" type="#_x0000_t66" style="position:absolute;margin-left:-10.1pt;margin-top:29.5pt;width:20.65pt;height:12pt;rotation:-2073603fd;z-index:25171968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" adj="6276" fillcolor="red" strokecolor="red" strokeweight="2pt">
                <w10:wrap anchorx="margin"/>
              </v:shape>
            </w:pict>
          </mc:Fallback>
        </mc:AlternateContent>
      </w:r>
      <w:r w:rsidR="00A959D7">
        <w:rPr>
          <w:noProof/>
        </w:rPr>
        <w:drawing>
          <wp:inline distT="0" distB="0" distL="0" distR="0" wp14:anchorId="7597D111" wp14:editId="42F13DBD">
            <wp:extent cx="8835390" cy="778510"/>
            <wp:effectExtent l="0" t="0" r="3810" b="254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22"/>
                    <a:stretch/>
                  </pic:blipFill>
                  <pic:spPr bwMode="auto">
                    <a:xfrm>
                      <a:off x="0" y="0"/>
                      <a:ext cx="8835390" cy="778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58B22" w14:textId="1BECB7E4" w:rsidR="007B26A0" w:rsidRDefault="007B26A0" w:rsidP="001B642F"/>
    <w:p w14:paraId="200EEDBB" w14:textId="63576F7B" w:rsidR="00E3496F" w:rsidRDefault="007B26A0" w:rsidP="001B642F">
      <w:r w:rsidRPr="00787F9E"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1" locked="0" layoutInCell="1" allowOverlap="1" wp14:anchorId="7DD57AD2" wp14:editId="3FF5DDC8">
                <wp:simplePos x="0" y="0"/>
                <wp:positionH relativeFrom="page">
                  <wp:posOffset>9496425</wp:posOffset>
                </wp:positionH>
                <wp:positionV relativeFrom="paragraph">
                  <wp:posOffset>120015</wp:posOffset>
                </wp:positionV>
                <wp:extent cx="1009650" cy="561975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561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4FF868" w14:textId="50CEACB8" w:rsidR="00A959D7" w:rsidRPr="009204C5" w:rsidRDefault="00A959D7" w:rsidP="00787F9E">
                            <w:pPr>
                              <w:jc w:val="right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t xml:space="preserve">Rodapé do Documento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57AD2" id="_x0000_s1032" type="#_x0000_t202" style="position:absolute;left:0;text-align:left;margin-left:747.75pt;margin-top:9.45pt;width:79.5pt;height:44.25pt;z-index:-2516142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" filled="f" stroked="f">
                <v:textbox>
                  <w:txbxContent>
                    <w:p w14:paraId="4B4FF868" w14:textId="50CEACB8" w:rsidR="00A959D7" w:rsidRPr="009204C5" w:rsidRDefault="00A959D7" w:rsidP="00787F9E">
                      <w:pPr>
                        <w:jc w:val="right"/>
                        <w:rPr>
                          <w:i/>
                          <w:sz w:val="28"/>
                        </w:rPr>
                      </w:pPr>
                      <w:r>
                        <w:rPr>
                          <w:i/>
                          <w:sz w:val="18"/>
                        </w:rPr>
                        <w:t xml:space="preserve">Rodapé do Documento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7B4E8A4" w14:textId="7AAE1DEB" w:rsidR="00B238BE" w:rsidRDefault="007B26A0" w:rsidP="001B642F">
      <w:r w:rsidRPr="00787F9E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39200D5" wp14:editId="6EEEEC9F">
                <wp:simplePos x="0" y="0"/>
                <wp:positionH relativeFrom="rightMargin">
                  <wp:posOffset>-287182</wp:posOffset>
                </wp:positionH>
                <wp:positionV relativeFrom="paragraph">
                  <wp:posOffset>139376</wp:posOffset>
                </wp:positionV>
                <wp:extent cx="262255" cy="152400"/>
                <wp:effectExtent l="0" t="38100" r="23495" b="38100"/>
                <wp:wrapNone/>
                <wp:docPr id="7" name="Lef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01560">
                          <a:off x="0" y="0"/>
                          <a:ext cx="262255" cy="15240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8C5EB" id="Left Arrow 7" o:spid="_x0000_s1026" type="#_x0000_t66" style="position:absolute;margin-left:-22.6pt;margin-top:10.95pt;width:20.65pt;height:12pt;rotation:-2073603fd;z-index:25170124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" adj="6276" fillcolor="red" strokecolor="red" strokeweight="2pt">
                <w10:wrap anchorx="margin"/>
              </v:shape>
            </w:pict>
          </mc:Fallback>
        </mc:AlternateContent>
      </w:r>
      <w:r w:rsidR="00F86B8D" w:rsidRPr="00940587"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1" locked="0" layoutInCell="1" allowOverlap="1" wp14:anchorId="0CE2A700" wp14:editId="24649F5C">
                <wp:simplePos x="0" y="0"/>
                <wp:positionH relativeFrom="page">
                  <wp:posOffset>9582150</wp:posOffset>
                </wp:positionH>
                <wp:positionV relativeFrom="paragraph">
                  <wp:posOffset>727711</wp:posOffset>
                </wp:positionV>
                <wp:extent cx="1009650" cy="628650"/>
                <wp:effectExtent l="0" t="0" r="0" b="0"/>
                <wp:wrapNone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3FCD23" w14:textId="36057461" w:rsidR="00A959D7" w:rsidRPr="009204C5" w:rsidRDefault="00A959D7" w:rsidP="00940587">
                            <w:pPr>
                              <w:jc w:val="right"/>
                              <w:rPr>
                                <w:i/>
                                <w:sz w:val="28"/>
                              </w:rPr>
                            </w:pPr>
                            <w:r>
                              <w:rPr>
                                <w:i/>
                                <w:sz w:val="18"/>
                              </w:rPr>
                              <w:t xml:space="preserve">Fixar ao final de toda página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2A700" id="_x0000_s1033" type="#_x0000_t202" style="position:absolute;left:0;text-align:left;margin-left:754.5pt;margin-top:57.3pt;width:79.5pt;height:49.5pt;z-index:-2516387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" stroked="f">
                <v:textbox>
                  <w:txbxContent>
                    <w:p w14:paraId="1B3FCD23" w14:textId="36057461" w:rsidR="00A959D7" w:rsidRPr="009204C5" w:rsidRDefault="00A959D7" w:rsidP="00940587">
                      <w:pPr>
                        <w:jc w:val="right"/>
                        <w:rPr>
                          <w:i/>
                          <w:sz w:val="28"/>
                        </w:rPr>
                      </w:pPr>
                      <w:r>
                        <w:rPr>
                          <w:i/>
                          <w:sz w:val="18"/>
                        </w:rPr>
                        <w:t xml:space="preserve">Fixar ao final de toda página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61183" w:rsidRPr="00161183">
        <w:rPr>
          <w:noProof/>
        </w:rPr>
        <w:t xml:space="preserve"> </w:t>
      </w:r>
      <w:r w:rsidR="00161183">
        <w:rPr>
          <w:noProof/>
        </w:rPr>
        <w:drawing>
          <wp:inline distT="0" distB="0" distL="0" distR="0" wp14:anchorId="57F7A336" wp14:editId="26B2C193">
            <wp:extent cx="8724900" cy="8096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435" r="1"/>
                    <a:stretch/>
                  </pic:blipFill>
                  <pic:spPr bwMode="auto">
                    <a:xfrm>
                      <a:off x="0" y="0"/>
                      <a:ext cx="8724900" cy="80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1B5E5" w14:textId="5871AAB8" w:rsidR="00C05281" w:rsidRDefault="00C05281" w:rsidP="001B642F"/>
    <w:p w14:paraId="2FCC39D4" w14:textId="07D567DA" w:rsidR="007F7AAD" w:rsidRDefault="00940587" w:rsidP="001B642F">
      <w:r w:rsidRPr="00940587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C1B70AC" wp14:editId="69370D77">
                <wp:simplePos x="0" y="0"/>
                <wp:positionH relativeFrom="rightMargin">
                  <wp:posOffset>-38100</wp:posOffset>
                </wp:positionH>
                <wp:positionV relativeFrom="paragraph">
                  <wp:posOffset>47625</wp:posOffset>
                </wp:positionV>
                <wp:extent cx="262255" cy="152400"/>
                <wp:effectExtent l="0" t="38100" r="23495" b="38100"/>
                <wp:wrapNone/>
                <wp:docPr id="237" name="Left Arrow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01560">
                          <a:off x="0" y="0"/>
                          <a:ext cx="262255" cy="15240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8135F" id="Left Arrow 237" o:spid="_x0000_s1026" type="#_x0000_t66" style="position:absolute;margin-left:-3pt;margin-top:3.75pt;width:20.65pt;height:12pt;rotation:-2073603fd;z-index:25167872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" adj="6276" fillcolor="red" strokecolor="red" strokeweight="2pt">
                <w10:wrap anchorx="margin"/>
              </v:shape>
            </w:pict>
          </mc:Fallback>
        </mc:AlternateContent>
      </w:r>
      <w:r w:rsidRPr="00940587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BFBD9B2" wp14:editId="000C8DD6">
                <wp:simplePos x="0" y="0"/>
                <wp:positionH relativeFrom="margin">
                  <wp:align>left</wp:align>
                </wp:positionH>
                <wp:positionV relativeFrom="paragraph">
                  <wp:posOffset>247650</wp:posOffset>
                </wp:positionV>
                <wp:extent cx="8810625" cy="314325"/>
                <wp:effectExtent l="0" t="0" r="28575" b="28575"/>
                <wp:wrapNone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0625" cy="3143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972EDB" id="Rectangle 226" o:spid="_x0000_s1026" style="position:absolute;margin-left:0;margin-top:19.5pt;width:693.75pt;height:24.75pt;z-index:2516797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" filled="f" strokecolor="red" strokeweight="1.5pt">
                <v:stroke dashstyle="3 1"/>
                <w10:wrap anchorx="margin"/>
              </v:rect>
            </w:pict>
          </mc:Fallback>
        </mc:AlternateContent>
      </w:r>
    </w:p>
    <w:p w14:paraId="6C8286AE" w14:textId="74FF1DF1" w:rsidR="00A959D7" w:rsidRDefault="00940587" w:rsidP="00CB0E49">
      <w:r>
        <w:rPr>
          <w:noProof/>
        </w:rPr>
        <w:drawing>
          <wp:inline distT="0" distB="0" distL="0" distR="0" wp14:anchorId="6876BCF0" wp14:editId="227605E8">
            <wp:extent cx="8863965" cy="1879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82D0" w14:textId="5A12BD1A" w:rsidR="000C2477" w:rsidRDefault="000C2477" w:rsidP="000C2477">
      <w:pPr>
        <w:pStyle w:val="Heading1"/>
        <w:numPr>
          <w:ilvl w:val="0"/>
          <w:numId w:val="1"/>
        </w:numPr>
        <w:pBdr>
          <w:top w:val="single" w:sz="8" w:space="1" w:color="000000"/>
          <w:bottom w:val="single" w:sz="8" w:space="1" w:color="000000"/>
        </w:pBdr>
        <w:suppressAutoHyphens w:val="0"/>
        <w:ind w:left="360" w:hanging="360"/>
        <w:rPr>
          <w:sz w:val="24"/>
          <w:szCs w:val="24"/>
        </w:rPr>
      </w:pPr>
      <w:bookmarkStart w:id="11" w:name="_Toc432152334"/>
      <w:bookmarkStart w:id="12" w:name="_Toc271556015"/>
      <w:bookmarkStart w:id="13" w:name="_Toc271615160"/>
      <w:r>
        <w:rPr>
          <w:sz w:val="24"/>
          <w:szCs w:val="24"/>
        </w:rPr>
        <w:lastRenderedPageBreak/>
        <w:t>Comportamento dos campos</w:t>
      </w:r>
      <w:bookmarkEnd w:id="11"/>
    </w:p>
    <w:p w14:paraId="070182D1" w14:textId="037052E8" w:rsidR="00866176" w:rsidRDefault="00866176" w:rsidP="00866176">
      <w:pPr>
        <w:pStyle w:val="BodyText"/>
        <w:rPr>
          <w:lang w:val="pt-PT"/>
        </w:rPr>
      </w:pPr>
    </w:p>
    <w:p w14:paraId="070182D2" w14:textId="300A1DC4" w:rsidR="00A15BAC" w:rsidRDefault="00A15BAC" w:rsidP="00A15BAC">
      <w:pPr>
        <w:pStyle w:val="Heading2"/>
      </w:pPr>
      <w:bookmarkStart w:id="14" w:name="_Toc432152335"/>
      <w:r>
        <w:t>Informação dos campos</w:t>
      </w:r>
      <w:bookmarkEnd w:id="14"/>
    </w:p>
    <w:p w14:paraId="2BAB4239" w14:textId="75505CB6" w:rsidR="00580AE8" w:rsidRPr="00580AE8" w:rsidRDefault="00580AE8" w:rsidP="00580AE8"/>
    <w:tbl>
      <w:tblPr>
        <w:tblW w:w="498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48"/>
        <w:gridCol w:w="950"/>
        <w:gridCol w:w="1773"/>
        <w:gridCol w:w="1895"/>
        <w:gridCol w:w="1389"/>
        <w:gridCol w:w="886"/>
        <w:gridCol w:w="756"/>
        <w:gridCol w:w="1403"/>
        <w:gridCol w:w="1417"/>
        <w:gridCol w:w="711"/>
        <w:gridCol w:w="634"/>
        <w:gridCol w:w="922"/>
        <w:gridCol w:w="709"/>
      </w:tblGrid>
      <w:tr w:rsidR="00B82ADF" w14:paraId="070182E2" w14:textId="77777777" w:rsidTr="004D7427">
        <w:trPr>
          <w:cantSplit/>
          <w:trHeight w:val="709"/>
          <w:tblHeader/>
        </w:trPr>
        <w:tc>
          <w:tcPr>
            <w:tcW w:w="161" w:type="pct"/>
            <w:shd w:val="pct25" w:color="auto" w:fill="auto"/>
            <w:vAlign w:val="center"/>
          </w:tcPr>
          <w:p w14:paraId="070182D3" w14:textId="2185B2A3" w:rsidR="00B82ADF" w:rsidRPr="006614CE" w:rsidRDefault="00EB2D49" w:rsidP="00776C34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ID</w:t>
            </w:r>
          </w:p>
        </w:tc>
        <w:tc>
          <w:tcPr>
            <w:tcW w:w="342" w:type="pct"/>
            <w:shd w:val="pct25" w:color="auto" w:fill="auto"/>
            <w:vAlign w:val="center"/>
          </w:tcPr>
          <w:p w14:paraId="1CCDE019" w14:textId="7295E6F9" w:rsidR="00B82ADF" w:rsidRPr="006614CE" w:rsidRDefault="00B82ADF" w:rsidP="00776C34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Nome Lógico</w:t>
            </w:r>
          </w:p>
        </w:tc>
        <w:tc>
          <w:tcPr>
            <w:tcW w:w="638" w:type="pct"/>
            <w:shd w:val="pct25" w:color="auto" w:fill="auto"/>
            <w:vAlign w:val="center"/>
          </w:tcPr>
          <w:p w14:paraId="070182D5" w14:textId="2C5EE6CE" w:rsidR="00B82ADF" w:rsidRPr="006614CE" w:rsidRDefault="00B82ADF" w:rsidP="007B0C4C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Nome Físico</w:t>
            </w:r>
          </w:p>
        </w:tc>
        <w:tc>
          <w:tcPr>
            <w:tcW w:w="682" w:type="pct"/>
            <w:shd w:val="pct25" w:color="auto" w:fill="auto"/>
            <w:vAlign w:val="center"/>
          </w:tcPr>
          <w:p w14:paraId="23121717" w14:textId="2B28CBB1" w:rsidR="00B82ADF" w:rsidRDefault="00B82ADF" w:rsidP="007B0C4C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Descrição do Campo</w:t>
            </w:r>
          </w:p>
        </w:tc>
        <w:tc>
          <w:tcPr>
            <w:tcW w:w="500" w:type="pct"/>
            <w:shd w:val="pct25" w:color="auto" w:fill="auto"/>
            <w:vAlign w:val="center"/>
          </w:tcPr>
          <w:p w14:paraId="4617F8C6" w14:textId="649E2C30" w:rsidR="00B82ADF" w:rsidRPr="006614CE" w:rsidRDefault="00B82ADF" w:rsidP="002671C9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Entidade Canônica</w:t>
            </w:r>
          </w:p>
        </w:tc>
        <w:tc>
          <w:tcPr>
            <w:tcW w:w="319" w:type="pct"/>
            <w:shd w:val="pct25" w:color="auto" w:fill="auto"/>
            <w:vAlign w:val="center"/>
          </w:tcPr>
          <w:p w14:paraId="319B705D" w14:textId="51338CE1" w:rsidR="00B82ADF" w:rsidRPr="006614CE" w:rsidRDefault="00B82ADF" w:rsidP="007F7AAD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Serviço</w:t>
            </w:r>
          </w:p>
        </w:tc>
        <w:tc>
          <w:tcPr>
            <w:tcW w:w="272" w:type="pct"/>
            <w:shd w:val="pct25" w:color="auto" w:fill="auto"/>
            <w:vAlign w:val="center"/>
          </w:tcPr>
          <w:p w14:paraId="070182D6" w14:textId="3B186304" w:rsidR="00B82ADF" w:rsidRPr="006614CE" w:rsidRDefault="00B82ADF" w:rsidP="00776C3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6614CE">
              <w:rPr>
                <w:rFonts w:cs="Arial"/>
                <w:b/>
                <w:sz w:val="16"/>
                <w:szCs w:val="16"/>
              </w:rPr>
              <w:t>Tipo Campo</w:t>
            </w:r>
          </w:p>
        </w:tc>
        <w:tc>
          <w:tcPr>
            <w:tcW w:w="505" w:type="pct"/>
            <w:shd w:val="pct25" w:color="auto" w:fill="auto"/>
            <w:vAlign w:val="center"/>
          </w:tcPr>
          <w:p w14:paraId="691B7C7B" w14:textId="2C96CF94" w:rsidR="00B82ADF" w:rsidRDefault="00B82ADF" w:rsidP="004D7427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Posicionamento Campo</w:t>
            </w:r>
          </w:p>
        </w:tc>
        <w:tc>
          <w:tcPr>
            <w:tcW w:w="510" w:type="pct"/>
            <w:shd w:val="pct25" w:color="auto" w:fill="auto"/>
            <w:vAlign w:val="center"/>
          </w:tcPr>
          <w:p w14:paraId="5D84A6C9" w14:textId="5DDC57A7" w:rsidR="00B82ADF" w:rsidRPr="006A1020" w:rsidRDefault="00B82ADF" w:rsidP="00564293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6A1020">
              <w:rPr>
                <w:rFonts w:cs="Arial"/>
                <w:b/>
                <w:sz w:val="16"/>
                <w:szCs w:val="16"/>
              </w:rPr>
              <w:t>Comportamento/ Formatação Campo</w:t>
            </w:r>
          </w:p>
        </w:tc>
        <w:tc>
          <w:tcPr>
            <w:tcW w:w="256" w:type="pct"/>
            <w:shd w:val="pct25" w:color="auto" w:fill="auto"/>
            <w:vAlign w:val="center"/>
          </w:tcPr>
          <w:p w14:paraId="61ED211E" w14:textId="302773C3" w:rsidR="00B82ADF" w:rsidRPr="006614CE" w:rsidRDefault="00B82ADF" w:rsidP="00776C3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6614CE">
              <w:rPr>
                <w:rFonts w:cs="Arial"/>
                <w:b/>
                <w:sz w:val="16"/>
                <w:szCs w:val="16"/>
              </w:rPr>
              <w:t>Tipo  Fonte</w:t>
            </w:r>
          </w:p>
        </w:tc>
        <w:tc>
          <w:tcPr>
            <w:tcW w:w="228" w:type="pct"/>
            <w:shd w:val="pct25" w:color="auto" w:fill="auto"/>
            <w:vAlign w:val="center"/>
          </w:tcPr>
          <w:p w14:paraId="070182DD" w14:textId="40BB064A" w:rsidR="00B82ADF" w:rsidRPr="006614CE" w:rsidRDefault="00B82ADF" w:rsidP="00776C3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6614CE">
              <w:rPr>
                <w:rFonts w:cs="Arial"/>
                <w:b/>
                <w:sz w:val="16"/>
                <w:szCs w:val="16"/>
              </w:rPr>
              <w:t>Cor  Fonte</w:t>
            </w:r>
          </w:p>
        </w:tc>
        <w:tc>
          <w:tcPr>
            <w:tcW w:w="332" w:type="pct"/>
            <w:shd w:val="pct25" w:color="auto" w:fill="auto"/>
            <w:vAlign w:val="center"/>
          </w:tcPr>
          <w:p w14:paraId="0D26AE1B" w14:textId="6AF3CC18" w:rsidR="00B82ADF" w:rsidRPr="006614CE" w:rsidRDefault="00B82ADF" w:rsidP="00776C34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6614CE">
              <w:rPr>
                <w:rFonts w:cs="Arial"/>
                <w:b/>
                <w:sz w:val="16"/>
                <w:szCs w:val="16"/>
              </w:rPr>
              <w:t>Tamanho Fonte</w:t>
            </w:r>
          </w:p>
        </w:tc>
        <w:tc>
          <w:tcPr>
            <w:tcW w:w="255" w:type="pct"/>
            <w:shd w:val="pct25" w:color="auto" w:fill="auto"/>
            <w:vAlign w:val="center"/>
          </w:tcPr>
          <w:p w14:paraId="070182DE" w14:textId="7209B5A2" w:rsidR="00B82ADF" w:rsidRPr="006614CE" w:rsidRDefault="00B82ADF" w:rsidP="00776C34">
            <w:pPr>
              <w:jc w:val="center"/>
              <w:rPr>
                <w:rFonts w:cs="Arial"/>
                <w:b/>
                <w:sz w:val="16"/>
                <w:szCs w:val="16"/>
              </w:rPr>
            </w:pPr>
            <w:r>
              <w:rPr>
                <w:rFonts w:cs="Arial"/>
                <w:b/>
                <w:sz w:val="16"/>
                <w:szCs w:val="16"/>
              </w:rPr>
              <w:t>Estilo Fonte</w:t>
            </w:r>
          </w:p>
        </w:tc>
      </w:tr>
      <w:tr w:rsidR="00B82ADF" w14:paraId="621030E8" w14:textId="77777777" w:rsidTr="004D7427">
        <w:trPr>
          <w:cantSplit/>
          <w:trHeight w:val="301"/>
        </w:trPr>
        <w:tc>
          <w:tcPr>
            <w:tcW w:w="161" w:type="pct"/>
            <w:vAlign w:val="center"/>
          </w:tcPr>
          <w:p w14:paraId="373BCAF5" w14:textId="13EBA56F" w:rsidR="00B82ADF" w:rsidRDefault="00B82ADF" w:rsidP="00B238B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</w:t>
            </w:r>
          </w:p>
        </w:tc>
        <w:tc>
          <w:tcPr>
            <w:tcW w:w="342" w:type="pct"/>
            <w:vAlign w:val="center"/>
          </w:tcPr>
          <w:p w14:paraId="0BE5DE9E" w14:textId="77777777" w:rsidR="00B82ADF" w:rsidRDefault="00B82ADF" w:rsidP="00B238B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97CE5">
              <w:rPr>
                <w:rFonts w:cs="Arial"/>
                <w:iCs/>
                <w:sz w:val="16"/>
                <w:szCs w:val="16"/>
              </w:rPr>
              <w:t>nome tipo seguro</w:t>
            </w:r>
          </w:p>
        </w:tc>
        <w:tc>
          <w:tcPr>
            <w:tcW w:w="638" w:type="pct"/>
            <w:vAlign w:val="center"/>
          </w:tcPr>
          <w:p w14:paraId="0C99FD10" w14:textId="77777777" w:rsidR="00B82ADF" w:rsidRPr="007E14B3" w:rsidRDefault="00B82ADF" w:rsidP="00B238B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F590F">
              <w:rPr>
                <w:rFonts w:cs="Arial"/>
                <w:iCs/>
                <w:sz w:val="16"/>
                <w:szCs w:val="16"/>
              </w:rPr>
              <w:t>sgrtipnom</w:t>
            </w:r>
          </w:p>
        </w:tc>
        <w:tc>
          <w:tcPr>
            <w:tcW w:w="682" w:type="pct"/>
            <w:vAlign w:val="center"/>
          </w:tcPr>
          <w:p w14:paraId="0A8E01FE" w14:textId="2167DEB7" w:rsidR="00B82ADF" w:rsidRDefault="00B82ADF" w:rsidP="00B238B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Descrição do tipo de seguro</w:t>
            </w:r>
          </w:p>
        </w:tc>
        <w:tc>
          <w:tcPr>
            <w:tcW w:w="500" w:type="pct"/>
            <w:vAlign w:val="center"/>
          </w:tcPr>
          <w:p w14:paraId="04EF2313" w14:textId="77777777" w:rsidR="00B82ADF" w:rsidRPr="005728C8" w:rsidRDefault="00B82ADF" w:rsidP="00B238B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19" w:type="pct"/>
            <w:vAlign w:val="center"/>
          </w:tcPr>
          <w:p w14:paraId="65215369" w14:textId="77777777" w:rsidR="00B82ADF" w:rsidRDefault="00B82ADF" w:rsidP="007F7AA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TAB: </w:t>
            </w:r>
            <w:r w:rsidRPr="001F590F">
              <w:rPr>
                <w:rFonts w:cs="Arial"/>
                <w:iCs/>
                <w:sz w:val="16"/>
                <w:szCs w:val="16"/>
              </w:rPr>
              <w:t>reaksgrtip</w:t>
            </w:r>
          </w:p>
        </w:tc>
        <w:tc>
          <w:tcPr>
            <w:tcW w:w="272" w:type="pct"/>
            <w:vAlign w:val="center"/>
          </w:tcPr>
          <w:p w14:paraId="4A89D63C" w14:textId="77777777" w:rsidR="00B82ADF" w:rsidRPr="0049194E" w:rsidRDefault="00B82ADF" w:rsidP="00B238B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F590F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7028E085" w14:textId="7192B4C2" w:rsidR="00B82ADF" w:rsidRDefault="00334F8A" w:rsidP="004D742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10" w:type="pct"/>
            <w:vAlign w:val="center"/>
          </w:tcPr>
          <w:p w14:paraId="24EC95A3" w14:textId="0581F942" w:rsidR="00403E93" w:rsidRPr="006A1020" w:rsidRDefault="00403E93" w:rsidP="00B238B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256" w:type="pct"/>
            <w:vAlign w:val="center"/>
          </w:tcPr>
          <w:p w14:paraId="23355FE4" w14:textId="77777777" w:rsidR="00B82ADF" w:rsidRDefault="00B82ADF" w:rsidP="00B238B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51AC60DB" w14:textId="77777777" w:rsidR="00B82ADF" w:rsidRDefault="00B82ADF" w:rsidP="00B238B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5D0C7FC8" w14:textId="77777777" w:rsidR="00B82ADF" w:rsidRPr="00603961" w:rsidRDefault="00B82ADF" w:rsidP="00B238B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438F0DC6" w14:textId="77777777" w:rsidR="00B82ADF" w:rsidRPr="00603961" w:rsidRDefault="00B82ADF" w:rsidP="00B238B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82ADF" w14:paraId="2AEF0B0F" w14:textId="77777777" w:rsidTr="004D7427">
        <w:trPr>
          <w:cantSplit/>
          <w:trHeight w:val="301"/>
        </w:trPr>
        <w:tc>
          <w:tcPr>
            <w:tcW w:w="161" w:type="pct"/>
            <w:vAlign w:val="center"/>
          </w:tcPr>
          <w:p w14:paraId="4BCDF567" w14:textId="52364454" w:rsidR="00B82ADF" w:rsidRDefault="00B82ADF" w:rsidP="00B238B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2</w:t>
            </w:r>
          </w:p>
        </w:tc>
        <w:tc>
          <w:tcPr>
            <w:tcW w:w="342" w:type="pct"/>
            <w:vAlign w:val="center"/>
          </w:tcPr>
          <w:p w14:paraId="374C52CD" w14:textId="77777777" w:rsidR="00B82ADF" w:rsidRDefault="00B82ADF" w:rsidP="00B238B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9C3B55">
              <w:rPr>
                <w:rFonts w:cs="Arial"/>
                <w:iCs/>
                <w:sz w:val="16"/>
                <w:szCs w:val="16"/>
              </w:rPr>
              <w:t>data calculo</w:t>
            </w:r>
          </w:p>
        </w:tc>
        <w:tc>
          <w:tcPr>
            <w:tcW w:w="638" w:type="pct"/>
            <w:vAlign w:val="center"/>
          </w:tcPr>
          <w:p w14:paraId="061148E9" w14:textId="77777777" w:rsidR="00B82ADF" w:rsidRPr="007E14B3" w:rsidRDefault="00B82ADF" w:rsidP="00B238B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F590F">
              <w:rPr>
                <w:rFonts w:cs="Arial"/>
                <w:iCs/>
                <w:sz w:val="16"/>
                <w:szCs w:val="16"/>
              </w:rPr>
              <w:t>dataCalculo</w:t>
            </w:r>
          </w:p>
        </w:tc>
        <w:tc>
          <w:tcPr>
            <w:tcW w:w="682" w:type="pct"/>
            <w:vAlign w:val="center"/>
          </w:tcPr>
          <w:p w14:paraId="6026BC3A" w14:textId="1A74985A" w:rsidR="00B82ADF" w:rsidRDefault="00B82ADF" w:rsidP="00B238B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</w:t>
            </w:r>
            <w:r w:rsidRPr="007C2A27">
              <w:rPr>
                <w:rFonts w:cs="Arial"/>
                <w:iCs/>
                <w:sz w:val="16"/>
                <w:szCs w:val="16"/>
              </w:rPr>
              <w:t>ata na qual os cálculos do valor do seguro são realizados</w:t>
            </w:r>
          </w:p>
        </w:tc>
        <w:tc>
          <w:tcPr>
            <w:tcW w:w="500" w:type="pct"/>
            <w:vAlign w:val="center"/>
          </w:tcPr>
          <w:p w14:paraId="490FF601" w14:textId="5776CE2B" w:rsidR="00B82ADF" w:rsidRPr="005728C8" w:rsidRDefault="00B82ADF" w:rsidP="00B238B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0030E">
              <w:rPr>
                <w:rFonts w:cs="Arial"/>
                <w:iCs/>
                <w:sz w:val="16"/>
                <w:szCs w:val="16"/>
              </w:rPr>
              <w:t>Documento</w:t>
            </w:r>
            <w:r w:rsidR="00940587">
              <w:rPr>
                <w:rFonts w:cs="Arial"/>
                <w:iCs/>
                <w:sz w:val="16"/>
                <w:szCs w:val="16"/>
              </w:rPr>
              <w:t>Emissao</w:t>
            </w:r>
            <w:r w:rsidRPr="0020030E">
              <w:rPr>
                <w:rFonts w:cs="Arial"/>
                <w:iCs/>
                <w:sz w:val="16"/>
                <w:szCs w:val="16"/>
              </w:rPr>
              <w:t>EBO</w:t>
            </w:r>
          </w:p>
        </w:tc>
        <w:tc>
          <w:tcPr>
            <w:tcW w:w="319" w:type="pct"/>
            <w:vAlign w:val="center"/>
          </w:tcPr>
          <w:p w14:paraId="045D64A6" w14:textId="77777777" w:rsidR="00B82ADF" w:rsidRDefault="00B82ADF" w:rsidP="007F7AA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Documento</w:t>
            </w:r>
          </w:p>
        </w:tc>
        <w:tc>
          <w:tcPr>
            <w:tcW w:w="272" w:type="pct"/>
            <w:vAlign w:val="center"/>
          </w:tcPr>
          <w:p w14:paraId="0DEAF772" w14:textId="77777777" w:rsidR="00B82ADF" w:rsidRPr="0049194E" w:rsidRDefault="00B82ADF" w:rsidP="00B238B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9194E">
              <w:rPr>
                <w:rFonts w:cs="Arial"/>
                <w:iCs/>
                <w:sz w:val="16"/>
                <w:szCs w:val="16"/>
              </w:rPr>
              <w:t>DATE</w:t>
            </w:r>
          </w:p>
        </w:tc>
        <w:tc>
          <w:tcPr>
            <w:tcW w:w="505" w:type="pct"/>
            <w:vAlign w:val="center"/>
          </w:tcPr>
          <w:p w14:paraId="35E061B4" w14:textId="6D886390" w:rsidR="00B82ADF" w:rsidRDefault="00334F8A" w:rsidP="004D742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10" w:type="pct"/>
            <w:vAlign w:val="center"/>
          </w:tcPr>
          <w:p w14:paraId="0A237A4D" w14:textId="6B3A47C6" w:rsidR="00B82ADF" w:rsidRPr="006A1020" w:rsidRDefault="00B82ADF" w:rsidP="00B238B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256" w:type="pct"/>
            <w:vAlign w:val="center"/>
          </w:tcPr>
          <w:p w14:paraId="0E17A40F" w14:textId="77777777" w:rsidR="00B82ADF" w:rsidRDefault="00B82ADF" w:rsidP="00B238B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3BFD7CE3" w14:textId="77777777" w:rsidR="00B82ADF" w:rsidRDefault="00B82ADF" w:rsidP="00B238B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06ACD51A" w14:textId="77777777" w:rsidR="00B82ADF" w:rsidRPr="00603961" w:rsidRDefault="00B82ADF" w:rsidP="00B238B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2F78089C" w14:textId="77777777" w:rsidR="00B82ADF" w:rsidRPr="00603961" w:rsidRDefault="00B82ADF" w:rsidP="00B238B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82ADF" w14:paraId="64EEA884" w14:textId="77777777" w:rsidTr="004D7427">
        <w:trPr>
          <w:cantSplit/>
          <w:trHeight w:val="301"/>
        </w:trPr>
        <w:tc>
          <w:tcPr>
            <w:tcW w:w="161" w:type="pct"/>
            <w:vAlign w:val="center"/>
          </w:tcPr>
          <w:p w14:paraId="103B99E9" w14:textId="06E81C6B" w:rsidR="00B82ADF" w:rsidRDefault="00B82ADF" w:rsidP="00B238B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3</w:t>
            </w:r>
          </w:p>
        </w:tc>
        <w:tc>
          <w:tcPr>
            <w:tcW w:w="342" w:type="pct"/>
            <w:vAlign w:val="center"/>
          </w:tcPr>
          <w:p w14:paraId="598C27CE" w14:textId="77777777" w:rsidR="00B82ADF" w:rsidRDefault="00B82ADF" w:rsidP="00B238B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data validade </w:t>
            </w:r>
          </w:p>
        </w:tc>
        <w:tc>
          <w:tcPr>
            <w:tcW w:w="638" w:type="pct"/>
            <w:vAlign w:val="center"/>
          </w:tcPr>
          <w:p w14:paraId="70DFF176" w14:textId="77777777" w:rsidR="00B82ADF" w:rsidRPr="007E14B3" w:rsidRDefault="00B82ADF" w:rsidP="00B238B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85D39">
              <w:rPr>
                <w:rFonts w:cs="Arial"/>
                <w:iCs/>
                <w:sz w:val="16"/>
                <w:szCs w:val="16"/>
              </w:rPr>
              <w:t>dataValidade</w:t>
            </w:r>
          </w:p>
        </w:tc>
        <w:tc>
          <w:tcPr>
            <w:tcW w:w="682" w:type="pct"/>
            <w:vAlign w:val="center"/>
          </w:tcPr>
          <w:p w14:paraId="5A3F1DB9" w14:textId="6738C216" w:rsidR="00B82ADF" w:rsidRDefault="00B82ADF" w:rsidP="00B238B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</w:t>
            </w:r>
            <w:r w:rsidRPr="00845AAB">
              <w:rPr>
                <w:rFonts w:cs="Arial"/>
                <w:iCs/>
                <w:sz w:val="16"/>
                <w:szCs w:val="16"/>
              </w:rPr>
              <w:t>ata de expiração do orçamento</w:t>
            </w:r>
          </w:p>
        </w:tc>
        <w:tc>
          <w:tcPr>
            <w:tcW w:w="500" w:type="pct"/>
            <w:vAlign w:val="center"/>
          </w:tcPr>
          <w:p w14:paraId="426424BD" w14:textId="50261CB6" w:rsidR="00B82ADF" w:rsidRPr="005728C8" w:rsidRDefault="00940587" w:rsidP="00B238B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0030E">
              <w:rPr>
                <w:rFonts w:cs="Arial"/>
                <w:iCs/>
                <w:sz w:val="16"/>
                <w:szCs w:val="16"/>
              </w:rPr>
              <w:t>Documento</w:t>
            </w:r>
            <w:r>
              <w:rPr>
                <w:rFonts w:cs="Arial"/>
                <w:iCs/>
                <w:sz w:val="16"/>
                <w:szCs w:val="16"/>
              </w:rPr>
              <w:t>Emissao</w:t>
            </w:r>
            <w:r w:rsidRPr="0020030E">
              <w:rPr>
                <w:rFonts w:cs="Arial"/>
                <w:iCs/>
                <w:sz w:val="16"/>
                <w:szCs w:val="16"/>
              </w:rPr>
              <w:t>EBO</w:t>
            </w:r>
          </w:p>
        </w:tc>
        <w:tc>
          <w:tcPr>
            <w:tcW w:w="319" w:type="pct"/>
            <w:vAlign w:val="center"/>
          </w:tcPr>
          <w:p w14:paraId="16E23B08" w14:textId="77777777" w:rsidR="00B82ADF" w:rsidRDefault="00B82ADF" w:rsidP="007F7AA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Documento</w:t>
            </w:r>
          </w:p>
        </w:tc>
        <w:tc>
          <w:tcPr>
            <w:tcW w:w="272" w:type="pct"/>
            <w:vAlign w:val="center"/>
          </w:tcPr>
          <w:p w14:paraId="7FFF699C" w14:textId="77777777" w:rsidR="00B82ADF" w:rsidRPr="0049194E" w:rsidRDefault="00B82ADF" w:rsidP="00B238B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9194E">
              <w:rPr>
                <w:rFonts w:cs="Arial"/>
                <w:iCs/>
                <w:sz w:val="16"/>
                <w:szCs w:val="16"/>
              </w:rPr>
              <w:t>DATE</w:t>
            </w:r>
          </w:p>
        </w:tc>
        <w:tc>
          <w:tcPr>
            <w:tcW w:w="505" w:type="pct"/>
            <w:vAlign w:val="center"/>
          </w:tcPr>
          <w:p w14:paraId="34BCC3B6" w14:textId="24606F58" w:rsidR="00B82ADF" w:rsidRDefault="00334F8A" w:rsidP="004D742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10" w:type="pct"/>
            <w:vAlign w:val="center"/>
          </w:tcPr>
          <w:p w14:paraId="04837F5C" w14:textId="7C110A15" w:rsidR="00B82ADF" w:rsidRPr="006A1020" w:rsidRDefault="00B82ADF" w:rsidP="00B238B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256" w:type="pct"/>
            <w:vAlign w:val="center"/>
          </w:tcPr>
          <w:p w14:paraId="43B99F4C" w14:textId="77777777" w:rsidR="00B82ADF" w:rsidRDefault="00B82ADF" w:rsidP="00B238B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43210D43" w14:textId="77777777" w:rsidR="00B82ADF" w:rsidRDefault="00B82ADF" w:rsidP="00B238B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66069755" w14:textId="77777777" w:rsidR="00B82ADF" w:rsidRPr="00603961" w:rsidRDefault="00B82ADF" w:rsidP="00B238B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25E88979" w14:textId="77777777" w:rsidR="00B82ADF" w:rsidRPr="00603961" w:rsidRDefault="00B82ADF" w:rsidP="00B238B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940587" w14:paraId="0170BA13" w14:textId="77777777" w:rsidTr="00940587">
        <w:trPr>
          <w:cantSplit/>
          <w:trHeight w:val="301"/>
        </w:trPr>
        <w:tc>
          <w:tcPr>
            <w:tcW w:w="161" w:type="pct"/>
            <w:vAlign w:val="center"/>
          </w:tcPr>
          <w:p w14:paraId="4C6F9E05" w14:textId="1196D671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4</w:t>
            </w:r>
          </w:p>
        </w:tc>
        <w:tc>
          <w:tcPr>
            <w:tcW w:w="342" w:type="pct"/>
            <w:vAlign w:val="center"/>
          </w:tcPr>
          <w:p w14:paraId="710E087F" w14:textId="04A86D6F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numero orcamento externo</w:t>
            </w:r>
          </w:p>
        </w:tc>
        <w:tc>
          <w:tcPr>
            <w:tcW w:w="638" w:type="pct"/>
            <w:vAlign w:val="center"/>
          </w:tcPr>
          <w:p w14:paraId="4268D271" w14:textId="507D6B26" w:rsidR="00940587" w:rsidRPr="007E14B3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0030E">
              <w:rPr>
                <w:rFonts w:cs="Arial"/>
                <w:iCs/>
                <w:sz w:val="16"/>
                <w:szCs w:val="16"/>
              </w:rPr>
              <w:t>numeroOrcamentoExterno</w:t>
            </w:r>
          </w:p>
        </w:tc>
        <w:tc>
          <w:tcPr>
            <w:tcW w:w="682" w:type="pct"/>
            <w:vAlign w:val="center"/>
          </w:tcPr>
          <w:p w14:paraId="4A5E1EE1" w14:textId="284579F6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</w:t>
            </w:r>
            <w:r w:rsidRPr="00845AAB">
              <w:rPr>
                <w:rFonts w:cs="Arial"/>
                <w:iCs/>
                <w:sz w:val="16"/>
                <w:szCs w:val="16"/>
              </w:rPr>
              <w:t>úmero do orçamento em outros sistemas</w:t>
            </w:r>
          </w:p>
        </w:tc>
        <w:tc>
          <w:tcPr>
            <w:tcW w:w="500" w:type="pct"/>
          </w:tcPr>
          <w:p w14:paraId="17D371D0" w14:textId="3099B2E5" w:rsidR="00940587" w:rsidRPr="005728C8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53F9F">
              <w:rPr>
                <w:rFonts w:cs="Arial"/>
                <w:iCs/>
                <w:sz w:val="16"/>
                <w:szCs w:val="16"/>
              </w:rPr>
              <w:t>DocumentoEmissaoEBO</w:t>
            </w:r>
          </w:p>
        </w:tc>
        <w:tc>
          <w:tcPr>
            <w:tcW w:w="319" w:type="pct"/>
            <w:vAlign w:val="center"/>
          </w:tcPr>
          <w:p w14:paraId="25C1E466" w14:textId="6BC897A6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Documento</w:t>
            </w:r>
          </w:p>
        </w:tc>
        <w:tc>
          <w:tcPr>
            <w:tcW w:w="272" w:type="pct"/>
            <w:vAlign w:val="center"/>
          </w:tcPr>
          <w:p w14:paraId="1A63DA80" w14:textId="56456853" w:rsidR="00940587" w:rsidRPr="0049194E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9194E">
              <w:rPr>
                <w:rFonts w:cs="Arial"/>
                <w:iCs/>
                <w:sz w:val="16"/>
                <w:szCs w:val="16"/>
              </w:rPr>
              <w:t>NUMBER(18)</w:t>
            </w:r>
          </w:p>
        </w:tc>
        <w:tc>
          <w:tcPr>
            <w:tcW w:w="505" w:type="pct"/>
            <w:vAlign w:val="center"/>
          </w:tcPr>
          <w:p w14:paraId="2D5FF421" w14:textId="229C4954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10" w:type="pct"/>
            <w:vAlign w:val="center"/>
          </w:tcPr>
          <w:p w14:paraId="03C211E2" w14:textId="48ACEF2A" w:rsidR="00940587" w:rsidRPr="006A1020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256" w:type="pct"/>
            <w:vAlign w:val="center"/>
          </w:tcPr>
          <w:p w14:paraId="4734B31D" w14:textId="27869762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4BC83939" w14:textId="716A4232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5B4829CE" w14:textId="58A69026" w:rsidR="00940587" w:rsidRPr="0060396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7A78A577" w14:textId="7AC7A1D1" w:rsidR="00940587" w:rsidRPr="0060396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940587" w14:paraId="33E6591B" w14:textId="77777777" w:rsidTr="00940587">
        <w:trPr>
          <w:cantSplit/>
          <w:trHeight w:val="301"/>
        </w:trPr>
        <w:tc>
          <w:tcPr>
            <w:tcW w:w="161" w:type="pct"/>
            <w:vAlign w:val="center"/>
          </w:tcPr>
          <w:p w14:paraId="0271D9EF" w14:textId="62AD6EE9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5</w:t>
            </w:r>
          </w:p>
        </w:tc>
        <w:tc>
          <w:tcPr>
            <w:tcW w:w="342" w:type="pct"/>
            <w:vAlign w:val="center"/>
          </w:tcPr>
          <w:p w14:paraId="64C268CF" w14:textId="77777777" w:rsidR="00940587" w:rsidRPr="00A938FE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9194E">
              <w:rPr>
                <w:rFonts w:cs="Arial"/>
                <w:iCs/>
                <w:sz w:val="16"/>
                <w:szCs w:val="16"/>
              </w:rPr>
              <w:t>numero orcamento</w:t>
            </w:r>
          </w:p>
        </w:tc>
        <w:tc>
          <w:tcPr>
            <w:tcW w:w="638" w:type="pct"/>
            <w:vAlign w:val="center"/>
          </w:tcPr>
          <w:p w14:paraId="113BB5E1" w14:textId="77777777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728C8">
              <w:rPr>
                <w:rFonts w:cs="Arial"/>
                <w:iCs/>
                <w:sz w:val="16"/>
                <w:szCs w:val="16"/>
              </w:rPr>
              <w:t>numeroOrcamento</w:t>
            </w:r>
          </w:p>
        </w:tc>
        <w:tc>
          <w:tcPr>
            <w:tcW w:w="682" w:type="pct"/>
            <w:vAlign w:val="center"/>
          </w:tcPr>
          <w:p w14:paraId="3ABD39B4" w14:textId="77777777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Número interno do orçamento</w:t>
            </w:r>
          </w:p>
        </w:tc>
        <w:tc>
          <w:tcPr>
            <w:tcW w:w="500" w:type="pct"/>
          </w:tcPr>
          <w:p w14:paraId="085B7461" w14:textId="692836E8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53F9F">
              <w:rPr>
                <w:rFonts w:cs="Arial"/>
                <w:iCs/>
                <w:sz w:val="16"/>
                <w:szCs w:val="16"/>
              </w:rPr>
              <w:t>DocumentoEmissaoEBO</w:t>
            </w:r>
          </w:p>
        </w:tc>
        <w:tc>
          <w:tcPr>
            <w:tcW w:w="319" w:type="pct"/>
            <w:vAlign w:val="center"/>
          </w:tcPr>
          <w:p w14:paraId="378C5361" w14:textId="4D95CF39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Documento</w:t>
            </w:r>
          </w:p>
        </w:tc>
        <w:tc>
          <w:tcPr>
            <w:tcW w:w="272" w:type="pct"/>
            <w:vAlign w:val="center"/>
          </w:tcPr>
          <w:p w14:paraId="1D67752D" w14:textId="77777777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9194E">
              <w:rPr>
                <w:rFonts w:cs="Arial"/>
                <w:iCs/>
                <w:sz w:val="16"/>
                <w:szCs w:val="16"/>
              </w:rPr>
              <w:t>NUMBER(18)</w:t>
            </w:r>
          </w:p>
        </w:tc>
        <w:tc>
          <w:tcPr>
            <w:tcW w:w="505" w:type="pct"/>
            <w:vAlign w:val="center"/>
          </w:tcPr>
          <w:p w14:paraId="136BE14D" w14:textId="60B5E47E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10" w:type="pct"/>
            <w:vAlign w:val="center"/>
          </w:tcPr>
          <w:p w14:paraId="2506F705" w14:textId="55254F9B" w:rsidR="00940587" w:rsidRPr="006A1020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256" w:type="pct"/>
            <w:vAlign w:val="center"/>
          </w:tcPr>
          <w:p w14:paraId="173F5316" w14:textId="65C4A983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7363256B" w14:textId="44A80239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3D9F5D14" w14:textId="23DD89EF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lang w:val="en-US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25C28EA0" w14:textId="0C7385EF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lang w:val="en-US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940587" w14:paraId="0A59A7B1" w14:textId="77777777" w:rsidTr="00940587">
        <w:trPr>
          <w:cantSplit/>
          <w:trHeight w:val="301"/>
        </w:trPr>
        <w:tc>
          <w:tcPr>
            <w:tcW w:w="161" w:type="pct"/>
            <w:vAlign w:val="center"/>
          </w:tcPr>
          <w:p w14:paraId="3DD0923A" w14:textId="3284D3E3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342" w:type="pct"/>
            <w:vAlign w:val="center"/>
          </w:tcPr>
          <w:p w14:paraId="058683D4" w14:textId="5C5130C6" w:rsidR="00940587" w:rsidRPr="00197CE5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9194E">
              <w:rPr>
                <w:rFonts w:cs="Arial"/>
                <w:iCs/>
                <w:sz w:val="16"/>
                <w:szCs w:val="16"/>
              </w:rPr>
              <w:t>data inicio vigencia seguro</w:t>
            </w:r>
          </w:p>
        </w:tc>
        <w:tc>
          <w:tcPr>
            <w:tcW w:w="638" w:type="pct"/>
            <w:vAlign w:val="center"/>
          </w:tcPr>
          <w:p w14:paraId="147C1DCE" w14:textId="31C90308" w:rsidR="00940587" w:rsidRPr="001F590F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728C8">
              <w:rPr>
                <w:rFonts w:cs="Arial"/>
                <w:iCs/>
                <w:sz w:val="16"/>
                <w:szCs w:val="16"/>
              </w:rPr>
              <w:t>dataInicioVigenciaSeguro</w:t>
            </w:r>
          </w:p>
        </w:tc>
        <w:tc>
          <w:tcPr>
            <w:tcW w:w="682" w:type="pct"/>
            <w:vAlign w:val="center"/>
          </w:tcPr>
          <w:p w14:paraId="78902DBE" w14:textId="73E3C4D3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Menor data de início de vigência do seguro</w:t>
            </w:r>
          </w:p>
        </w:tc>
        <w:tc>
          <w:tcPr>
            <w:tcW w:w="500" w:type="pct"/>
          </w:tcPr>
          <w:p w14:paraId="4E37BDEB" w14:textId="1975A997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53F9F">
              <w:rPr>
                <w:rFonts w:cs="Arial"/>
                <w:iCs/>
                <w:sz w:val="16"/>
                <w:szCs w:val="16"/>
              </w:rPr>
              <w:t>DocumentoEmissaoEBO</w:t>
            </w:r>
          </w:p>
        </w:tc>
        <w:tc>
          <w:tcPr>
            <w:tcW w:w="319" w:type="pct"/>
            <w:vAlign w:val="center"/>
          </w:tcPr>
          <w:p w14:paraId="4B7DCFCA" w14:textId="643E6456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Documento</w:t>
            </w:r>
          </w:p>
        </w:tc>
        <w:tc>
          <w:tcPr>
            <w:tcW w:w="272" w:type="pct"/>
            <w:vAlign w:val="center"/>
          </w:tcPr>
          <w:p w14:paraId="3499560B" w14:textId="489C1FD8" w:rsidR="00940587" w:rsidRPr="001F590F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9194E">
              <w:rPr>
                <w:rFonts w:cs="Arial"/>
                <w:iCs/>
                <w:sz w:val="16"/>
                <w:szCs w:val="16"/>
              </w:rPr>
              <w:t>DATE</w:t>
            </w:r>
          </w:p>
        </w:tc>
        <w:tc>
          <w:tcPr>
            <w:tcW w:w="505" w:type="pct"/>
            <w:vAlign w:val="center"/>
          </w:tcPr>
          <w:p w14:paraId="50D3538D" w14:textId="3D0BB2D4" w:rsidR="00940587" w:rsidRPr="00A53D6A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10" w:type="pct"/>
            <w:vAlign w:val="center"/>
          </w:tcPr>
          <w:p w14:paraId="7986BFC8" w14:textId="2CAF0158" w:rsidR="00940587" w:rsidRPr="006A1020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256" w:type="pct"/>
            <w:vAlign w:val="center"/>
          </w:tcPr>
          <w:p w14:paraId="4178490D" w14:textId="14D4F3D3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3E97590E" w14:textId="489AB0F5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4F40460D" w14:textId="1FAA8686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6FCC4400" w14:textId="5A5AAE03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940587" w14:paraId="3075467D" w14:textId="77777777" w:rsidTr="00940587">
        <w:trPr>
          <w:cantSplit/>
          <w:trHeight w:val="301"/>
        </w:trPr>
        <w:tc>
          <w:tcPr>
            <w:tcW w:w="161" w:type="pct"/>
            <w:vAlign w:val="center"/>
          </w:tcPr>
          <w:p w14:paraId="7985A706" w14:textId="2CC16CE1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7</w:t>
            </w:r>
          </w:p>
        </w:tc>
        <w:tc>
          <w:tcPr>
            <w:tcW w:w="342" w:type="pct"/>
            <w:vAlign w:val="center"/>
          </w:tcPr>
          <w:p w14:paraId="17659462" w14:textId="63D2A1CC" w:rsidR="00940587" w:rsidRPr="00197CE5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9194E">
              <w:rPr>
                <w:rFonts w:cs="Arial"/>
                <w:iCs/>
                <w:sz w:val="16"/>
                <w:szCs w:val="16"/>
              </w:rPr>
              <w:t>data fim vigencia seguro</w:t>
            </w:r>
          </w:p>
        </w:tc>
        <w:tc>
          <w:tcPr>
            <w:tcW w:w="638" w:type="pct"/>
            <w:vAlign w:val="center"/>
          </w:tcPr>
          <w:p w14:paraId="2EFA292D" w14:textId="229600DA" w:rsidR="00940587" w:rsidRPr="001F590F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728C8">
              <w:rPr>
                <w:rFonts w:cs="Arial"/>
                <w:iCs/>
                <w:sz w:val="16"/>
                <w:szCs w:val="16"/>
              </w:rPr>
              <w:t>dataFimVigenciaSeguro</w:t>
            </w:r>
          </w:p>
        </w:tc>
        <w:tc>
          <w:tcPr>
            <w:tcW w:w="682" w:type="pct"/>
            <w:vAlign w:val="center"/>
          </w:tcPr>
          <w:p w14:paraId="4E0A7851" w14:textId="00601F59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Maior data de fim de vigência</w:t>
            </w:r>
          </w:p>
        </w:tc>
        <w:tc>
          <w:tcPr>
            <w:tcW w:w="500" w:type="pct"/>
          </w:tcPr>
          <w:p w14:paraId="02B69485" w14:textId="272C07F3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53F9F">
              <w:rPr>
                <w:rFonts w:cs="Arial"/>
                <w:iCs/>
                <w:sz w:val="16"/>
                <w:szCs w:val="16"/>
              </w:rPr>
              <w:t>DocumentoEmissaoEBO</w:t>
            </w:r>
          </w:p>
        </w:tc>
        <w:tc>
          <w:tcPr>
            <w:tcW w:w="319" w:type="pct"/>
            <w:vAlign w:val="center"/>
          </w:tcPr>
          <w:p w14:paraId="316C64AB" w14:textId="21799108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Documento</w:t>
            </w:r>
          </w:p>
        </w:tc>
        <w:tc>
          <w:tcPr>
            <w:tcW w:w="272" w:type="pct"/>
            <w:vAlign w:val="center"/>
          </w:tcPr>
          <w:p w14:paraId="265ED05D" w14:textId="4FBDA0CB" w:rsidR="00940587" w:rsidRPr="001F590F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9194E">
              <w:rPr>
                <w:rFonts w:cs="Arial"/>
                <w:iCs/>
                <w:sz w:val="16"/>
                <w:szCs w:val="16"/>
              </w:rPr>
              <w:t>DATE</w:t>
            </w:r>
          </w:p>
        </w:tc>
        <w:tc>
          <w:tcPr>
            <w:tcW w:w="505" w:type="pct"/>
            <w:vAlign w:val="center"/>
          </w:tcPr>
          <w:p w14:paraId="6977CA80" w14:textId="04D84EEE" w:rsidR="00940587" w:rsidRPr="00A53D6A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10" w:type="pct"/>
            <w:vAlign w:val="center"/>
          </w:tcPr>
          <w:p w14:paraId="1E6C3AE8" w14:textId="5639261B" w:rsidR="00940587" w:rsidRPr="006A1020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256" w:type="pct"/>
            <w:vAlign w:val="center"/>
          </w:tcPr>
          <w:p w14:paraId="391C95D2" w14:textId="62D6A93F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18AC7454" w14:textId="6027C0CF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2AF78898" w14:textId="11261B11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753FED08" w14:textId="163626FD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82ADF" w14:paraId="7E72E6F8" w14:textId="77777777" w:rsidTr="004D7427">
        <w:trPr>
          <w:cantSplit/>
          <w:trHeight w:val="301"/>
        </w:trPr>
        <w:tc>
          <w:tcPr>
            <w:tcW w:w="161" w:type="pct"/>
            <w:vAlign w:val="center"/>
          </w:tcPr>
          <w:p w14:paraId="73047DE1" w14:textId="36E24316" w:rsidR="00B82AD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lastRenderedPageBreak/>
              <w:t>8</w:t>
            </w:r>
          </w:p>
        </w:tc>
        <w:tc>
          <w:tcPr>
            <w:tcW w:w="342" w:type="pct"/>
            <w:vAlign w:val="center"/>
          </w:tcPr>
          <w:p w14:paraId="0E5E1255" w14:textId="0DB13686" w:rsidR="00B82ADF" w:rsidRPr="00A938FE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9C3B55">
              <w:rPr>
                <w:rFonts w:cs="Arial"/>
                <w:iCs/>
                <w:sz w:val="16"/>
                <w:szCs w:val="16"/>
              </w:rPr>
              <w:t>codigo processo susep principal</w:t>
            </w:r>
          </w:p>
        </w:tc>
        <w:tc>
          <w:tcPr>
            <w:tcW w:w="638" w:type="pct"/>
            <w:vAlign w:val="center"/>
          </w:tcPr>
          <w:p w14:paraId="653AAE6A" w14:textId="5C2E434F" w:rsidR="00B82AD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D5ADD">
              <w:rPr>
                <w:rFonts w:cs="Arial"/>
                <w:iCs/>
                <w:sz w:val="16"/>
                <w:szCs w:val="16"/>
              </w:rPr>
              <w:t>pcpsuspcscod</w:t>
            </w:r>
          </w:p>
        </w:tc>
        <w:tc>
          <w:tcPr>
            <w:tcW w:w="682" w:type="pct"/>
            <w:vAlign w:val="center"/>
          </w:tcPr>
          <w:p w14:paraId="635DF58C" w14:textId="19B9BF39" w:rsidR="00B82AD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C</w:t>
            </w:r>
            <w:r w:rsidRPr="00845AAB">
              <w:rPr>
                <w:rFonts w:cs="Arial"/>
                <w:iCs/>
                <w:sz w:val="16"/>
                <w:szCs w:val="16"/>
              </w:rPr>
              <w:t>ódigo do</w:t>
            </w:r>
            <w:r>
              <w:rPr>
                <w:rFonts w:cs="Arial"/>
                <w:iCs/>
                <w:sz w:val="16"/>
                <w:szCs w:val="16"/>
              </w:rPr>
              <w:t>s</w:t>
            </w:r>
            <w:r w:rsidRPr="00845AAB">
              <w:rPr>
                <w:rFonts w:cs="Arial"/>
                <w:iCs/>
                <w:sz w:val="16"/>
                <w:szCs w:val="16"/>
              </w:rPr>
              <w:t xml:space="preserve"> processo</w:t>
            </w:r>
            <w:r>
              <w:rPr>
                <w:rFonts w:cs="Arial"/>
                <w:iCs/>
                <w:sz w:val="16"/>
                <w:szCs w:val="16"/>
              </w:rPr>
              <w:t>s</w:t>
            </w:r>
            <w:r w:rsidRPr="00845AAB">
              <w:rPr>
                <w:rFonts w:cs="Arial"/>
                <w:iCs/>
                <w:sz w:val="16"/>
                <w:szCs w:val="16"/>
              </w:rPr>
              <w:t xml:space="preserve"> definido</w:t>
            </w:r>
            <w:r>
              <w:rPr>
                <w:rFonts w:cs="Arial"/>
                <w:iCs/>
                <w:sz w:val="16"/>
                <w:szCs w:val="16"/>
              </w:rPr>
              <w:t>s</w:t>
            </w:r>
            <w:r w:rsidRPr="00845AAB">
              <w:rPr>
                <w:rFonts w:cs="Arial"/>
                <w:iCs/>
                <w:sz w:val="16"/>
                <w:szCs w:val="16"/>
              </w:rPr>
              <w:t xml:space="preserve"> pela SUSEP associado</w:t>
            </w:r>
            <w:r>
              <w:rPr>
                <w:rFonts w:cs="Arial"/>
                <w:iCs/>
                <w:sz w:val="16"/>
                <w:szCs w:val="16"/>
              </w:rPr>
              <w:t>s à</w:t>
            </w:r>
            <w:r w:rsidRPr="00845AAB">
              <w:rPr>
                <w:rFonts w:cs="Arial"/>
                <w:iCs/>
                <w:sz w:val="16"/>
                <w:szCs w:val="16"/>
              </w:rPr>
              <w:t xml:space="preserve"> modalidade do seguro</w:t>
            </w:r>
          </w:p>
        </w:tc>
        <w:tc>
          <w:tcPr>
            <w:tcW w:w="500" w:type="pct"/>
            <w:vAlign w:val="center"/>
          </w:tcPr>
          <w:p w14:paraId="174210C5" w14:textId="75D9110D" w:rsidR="00B82AD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19" w:type="pct"/>
            <w:vAlign w:val="center"/>
          </w:tcPr>
          <w:p w14:paraId="5C8A1D7F" w14:textId="06DD3E1E" w:rsidR="00B82ADF" w:rsidRDefault="00B82ADF" w:rsidP="007F7AA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TAB: </w:t>
            </w:r>
            <w:r w:rsidRPr="00FD5ADD">
              <w:rPr>
                <w:rFonts w:cs="Arial"/>
                <w:iCs/>
                <w:sz w:val="16"/>
                <w:szCs w:val="16"/>
              </w:rPr>
              <w:t>reikmdl</w:t>
            </w:r>
          </w:p>
        </w:tc>
        <w:tc>
          <w:tcPr>
            <w:tcW w:w="272" w:type="pct"/>
            <w:vAlign w:val="center"/>
          </w:tcPr>
          <w:p w14:paraId="399A795D" w14:textId="65B08A4D" w:rsidR="00B82AD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D5ADD">
              <w:rPr>
                <w:rFonts w:cs="Arial"/>
                <w:iCs/>
                <w:sz w:val="16"/>
                <w:szCs w:val="16"/>
              </w:rPr>
              <w:t>VARCHAR2(30)</w:t>
            </w:r>
          </w:p>
        </w:tc>
        <w:tc>
          <w:tcPr>
            <w:tcW w:w="505" w:type="pct"/>
            <w:vAlign w:val="center"/>
          </w:tcPr>
          <w:p w14:paraId="2D3050DD" w14:textId="4401CB1F" w:rsidR="00B82ADF" w:rsidRDefault="00334F8A" w:rsidP="004D742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À direita</w:t>
            </w:r>
          </w:p>
        </w:tc>
        <w:tc>
          <w:tcPr>
            <w:tcW w:w="510" w:type="pct"/>
            <w:vAlign w:val="center"/>
          </w:tcPr>
          <w:p w14:paraId="7862882B" w14:textId="6A12CC4E" w:rsidR="00B82ADF" w:rsidRPr="006A1020" w:rsidRDefault="005021C1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4F40A3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256" w:type="pct"/>
            <w:vAlign w:val="center"/>
          </w:tcPr>
          <w:p w14:paraId="0D54A198" w14:textId="765A713D" w:rsidR="00B82AD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02C80E54" w14:textId="06B73078" w:rsidR="00B82AD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05935C9E" w14:textId="5671B398" w:rsidR="00B82ADF" w:rsidRPr="00603961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0154D652" w14:textId="5534E113" w:rsidR="00B82ADF" w:rsidRPr="00603961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940587" w14:paraId="6A23DC09" w14:textId="77777777" w:rsidTr="00787F9E">
        <w:trPr>
          <w:cantSplit/>
          <w:trHeight w:val="301"/>
        </w:trPr>
        <w:tc>
          <w:tcPr>
            <w:tcW w:w="161" w:type="pct"/>
            <w:vAlign w:val="center"/>
          </w:tcPr>
          <w:p w14:paraId="387EDC98" w14:textId="7421BA82" w:rsidR="00940587" w:rsidRPr="008D362F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9</w:t>
            </w:r>
          </w:p>
        </w:tc>
        <w:tc>
          <w:tcPr>
            <w:tcW w:w="342" w:type="pct"/>
            <w:vAlign w:val="center"/>
          </w:tcPr>
          <w:p w14:paraId="75E18B42" w14:textId="77777777" w:rsidR="00940587" w:rsidRPr="008D362F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D362F">
              <w:rPr>
                <w:rFonts w:cs="Arial"/>
                <w:iCs/>
                <w:sz w:val="16"/>
                <w:szCs w:val="16"/>
              </w:rPr>
              <w:t>codigo ramo</w:t>
            </w:r>
          </w:p>
        </w:tc>
        <w:tc>
          <w:tcPr>
            <w:tcW w:w="638" w:type="pct"/>
            <w:vAlign w:val="center"/>
          </w:tcPr>
          <w:p w14:paraId="68A84D39" w14:textId="77777777" w:rsidR="00940587" w:rsidRPr="008D362F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4626F">
              <w:rPr>
                <w:rFonts w:cs="Arial"/>
                <w:iCs/>
                <w:sz w:val="16"/>
                <w:szCs w:val="16"/>
              </w:rPr>
              <w:t>codigoRamo</w:t>
            </w:r>
          </w:p>
        </w:tc>
        <w:tc>
          <w:tcPr>
            <w:tcW w:w="682" w:type="pct"/>
            <w:shd w:val="clear" w:color="auto" w:fill="auto"/>
            <w:vAlign w:val="center"/>
          </w:tcPr>
          <w:p w14:paraId="1BA7736D" w14:textId="55BB4B6A" w:rsidR="00940587" w:rsidRDefault="00940587" w:rsidP="00B446D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87F9E">
              <w:rPr>
                <w:rFonts w:cs="Arial"/>
                <w:iCs/>
                <w:sz w:val="16"/>
                <w:szCs w:val="16"/>
              </w:rPr>
              <w:t>Código do ramo</w:t>
            </w:r>
            <w:r w:rsidR="00B446DF" w:rsidRPr="00787F9E">
              <w:rPr>
                <w:rFonts w:cs="Arial"/>
                <w:iCs/>
                <w:sz w:val="16"/>
                <w:szCs w:val="16"/>
              </w:rPr>
              <w:t xml:space="preserve"> principal</w:t>
            </w:r>
            <w:r w:rsidRPr="00787F9E">
              <w:rPr>
                <w:rFonts w:cs="Arial"/>
                <w:iCs/>
                <w:sz w:val="16"/>
                <w:szCs w:val="16"/>
              </w:rPr>
              <w:t xml:space="preserve"> do seguro</w:t>
            </w:r>
            <w:r w:rsidRPr="00845AAB">
              <w:rPr>
                <w:rFonts w:cs="Arial"/>
                <w:iCs/>
                <w:sz w:val="16"/>
                <w:szCs w:val="16"/>
              </w:rPr>
              <w:t xml:space="preserve"> </w:t>
            </w:r>
          </w:p>
        </w:tc>
        <w:tc>
          <w:tcPr>
            <w:tcW w:w="500" w:type="pct"/>
          </w:tcPr>
          <w:p w14:paraId="0203EFC6" w14:textId="5D090A27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E61AFD">
              <w:rPr>
                <w:rFonts w:cs="Arial"/>
                <w:iCs/>
                <w:sz w:val="16"/>
                <w:szCs w:val="16"/>
              </w:rPr>
              <w:t>DocumentoEmissaoEBO</w:t>
            </w:r>
          </w:p>
        </w:tc>
        <w:tc>
          <w:tcPr>
            <w:tcW w:w="319" w:type="pct"/>
            <w:vAlign w:val="center"/>
          </w:tcPr>
          <w:p w14:paraId="6C1223DE" w14:textId="270B52B5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Documento</w:t>
            </w:r>
          </w:p>
        </w:tc>
        <w:tc>
          <w:tcPr>
            <w:tcW w:w="272" w:type="pct"/>
            <w:vAlign w:val="center"/>
          </w:tcPr>
          <w:p w14:paraId="0EF6EA8C" w14:textId="77777777" w:rsidR="00940587" w:rsidRPr="00FD6B3D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D6B3D">
              <w:rPr>
                <w:rFonts w:cs="Arial"/>
                <w:iCs/>
                <w:sz w:val="16"/>
                <w:szCs w:val="16"/>
              </w:rPr>
              <w:t>NUMBER(5)</w:t>
            </w:r>
          </w:p>
        </w:tc>
        <w:tc>
          <w:tcPr>
            <w:tcW w:w="505" w:type="pct"/>
            <w:vAlign w:val="center"/>
          </w:tcPr>
          <w:p w14:paraId="21B65AC4" w14:textId="4E5A226D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3190C0D2" w14:textId="319AFBB0" w:rsidR="00940587" w:rsidRPr="006A1020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256" w:type="pct"/>
            <w:vAlign w:val="center"/>
          </w:tcPr>
          <w:p w14:paraId="19420877" w14:textId="68AB81DF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154B7E59" w14:textId="16A23E67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0C3AC9E4" w14:textId="2175150B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465FF416" w14:textId="7090AB61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940587" w14:paraId="67468B51" w14:textId="77777777" w:rsidTr="00940587">
        <w:trPr>
          <w:cantSplit/>
          <w:trHeight w:val="301"/>
        </w:trPr>
        <w:tc>
          <w:tcPr>
            <w:tcW w:w="161" w:type="pct"/>
            <w:vAlign w:val="center"/>
          </w:tcPr>
          <w:p w14:paraId="02E27395" w14:textId="4CFCF9DF" w:rsidR="00940587" w:rsidRPr="008D362F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10</w:t>
            </w:r>
          </w:p>
        </w:tc>
        <w:tc>
          <w:tcPr>
            <w:tcW w:w="342" w:type="pct"/>
            <w:vAlign w:val="center"/>
          </w:tcPr>
          <w:p w14:paraId="4478D366" w14:textId="77777777" w:rsidR="00940587" w:rsidRPr="008D362F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código</w:t>
            </w:r>
            <w:r w:rsidRPr="008D362F">
              <w:rPr>
                <w:rFonts w:cs="Arial"/>
                <w:iCs/>
                <w:sz w:val="16"/>
                <w:szCs w:val="16"/>
              </w:rPr>
              <w:t xml:space="preserve"> modalidade</w:t>
            </w:r>
          </w:p>
        </w:tc>
        <w:tc>
          <w:tcPr>
            <w:tcW w:w="638" w:type="pct"/>
            <w:vAlign w:val="center"/>
          </w:tcPr>
          <w:p w14:paraId="6A52D9B4" w14:textId="77777777" w:rsidR="00940587" w:rsidRPr="008D362F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codigoModalidade</w:t>
            </w:r>
          </w:p>
        </w:tc>
        <w:tc>
          <w:tcPr>
            <w:tcW w:w="682" w:type="pct"/>
            <w:vAlign w:val="center"/>
          </w:tcPr>
          <w:p w14:paraId="0776C395" w14:textId="331E9CFC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Código </w:t>
            </w:r>
            <w:r w:rsidRPr="00845AAB">
              <w:rPr>
                <w:rFonts w:cs="Arial"/>
                <w:iCs/>
                <w:sz w:val="16"/>
                <w:szCs w:val="16"/>
              </w:rPr>
              <w:t>da modalidade do produto</w:t>
            </w:r>
          </w:p>
        </w:tc>
        <w:tc>
          <w:tcPr>
            <w:tcW w:w="500" w:type="pct"/>
          </w:tcPr>
          <w:p w14:paraId="7239E1E6" w14:textId="67FD8888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E61AFD">
              <w:rPr>
                <w:rFonts w:cs="Arial"/>
                <w:iCs/>
                <w:sz w:val="16"/>
                <w:szCs w:val="16"/>
              </w:rPr>
              <w:t>DocumentoEmissaoEBO</w:t>
            </w:r>
          </w:p>
        </w:tc>
        <w:tc>
          <w:tcPr>
            <w:tcW w:w="319" w:type="pct"/>
            <w:vAlign w:val="center"/>
          </w:tcPr>
          <w:p w14:paraId="319C2C4B" w14:textId="1720900D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Documento</w:t>
            </w:r>
          </w:p>
        </w:tc>
        <w:tc>
          <w:tcPr>
            <w:tcW w:w="272" w:type="pct"/>
            <w:vAlign w:val="center"/>
          </w:tcPr>
          <w:p w14:paraId="4F5BF6E9" w14:textId="77777777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4626F">
              <w:rPr>
                <w:rFonts w:cs="Arial"/>
                <w:iCs/>
                <w:sz w:val="16"/>
                <w:szCs w:val="16"/>
              </w:rPr>
              <w:t>NUMBER(4)</w:t>
            </w:r>
          </w:p>
        </w:tc>
        <w:tc>
          <w:tcPr>
            <w:tcW w:w="505" w:type="pct"/>
            <w:vAlign w:val="center"/>
          </w:tcPr>
          <w:p w14:paraId="7B716290" w14:textId="4C15B75D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161C354B" w14:textId="6BC4E425" w:rsidR="00940587" w:rsidRPr="006A1020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256" w:type="pct"/>
            <w:vAlign w:val="center"/>
          </w:tcPr>
          <w:p w14:paraId="53354042" w14:textId="790B921C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3CEEFECA" w14:textId="4BF12F56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37B16AEB" w14:textId="7113A476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2C5F838D" w14:textId="0796BB26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940587" w14:paraId="349A037F" w14:textId="77777777" w:rsidTr="00940587">
        <w:trPr>
          <w:cantSplit/>
          <w:trHeight w:val="301"/>
        </w:trPr>
        <w:tc>
          <w:tcPr>
            <w:tcW w:w="161" w:type="pct"/>
            <w:vAlign w:val="center"/>
          </w:tcPr>
          <w:p w14:paraId="7463C873" w14:textId="200AC88A" w:rsidR="00940587" w:rsidRPr="008D362F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11</w:t>
            </w:r>
          </w:p>
        </w:tc>
        <w:tc>
          <w:tcPr>
            <w:tcW w:w="342" w:type="pct"/>
            <w:vAlign w:val="center"/>
          </w:tcPr>
          <w:p w14:paraId="330DEA93" w14:textId="77777777" w:rsidR="00940587" w:rsidRPr="008D362F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nome</w:t>
            </w:r>
            <w:r w:rsidRPr="008D362F">
              <w:rPr>
                <w:rFonts w:cs="Arial"/>
                <w:iCs/>
                <w:sz w:val="16"/>
                <w:szCs w:val="16"/>
              </w:rPr>
              <w:t xml:space="preserve"> </w:t>
            </w:r>
            <w:r>
              <w:rPr>
                <w:rFonts w:cs="Arial"/>
                <w:iCs/>
                <w:sz w:val="16"/>
                <w:szCs w:val="16"/>
              </w:rPr>
              <w:t>oferta</w:t>
            </w:r>
          </w:p>
        </w:tc>
        <w:tc>
          <w:tcPr>
            <w:tcW w:w="638" w:type="pct"/>
            <w:vAlign w:val="center"/>
          </w:tcPr>
          <w:p w14:paraId="37ECDA8D" w14:textId="77777777" w:rsidR="00940587" w:rsidRPr="008D362F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4626F">
              <w:rPr>
                <w:rFonts w:cs="Arial"/>
                <w:iCs/>
                <w:sz w:val="16"/>
                <w:szCs w:val="16"/>
              </w:rPr>
              <w:t>nomeOferta</w:t>
            </w:r>
          </w:p>
        </w:tc>
        <w:tc>
          <w:tcPr>
            <w:tcW w:w="682" w:type="pct"/>
            <w:vAlign w:val="center"/>
          </w:tcPr>
          <w:p w14:paraId="14892233" w14:textId="4CA01F78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</w:t>
            </w:r>
            <w:r w:rsidRPr="00845AAB">
              <w:rPr>
                <w:rFonts w:cs="Arial"/>
                <w:iCs/>
                <w:sz w:val="16"/>
                <w:szCs w:val="16"/>
              </w:rPr>
              <w:t>escrição da oferta do produto comercial</w:t>
            </w:r>
          </w:p>
        </w:tc>
        <w:tc>
          <w:tcPr>
            <w:tcW w:w="500" w:type="pct"/>
          </w:tcPr>
          <w:p w14:paraId="6BF1C33C" w14:textId="33481832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E61AFD">
              <w:rPr>
                <w:rFonts w:cs="Arial"/>
                <w:iCs/>
                <w:sz w:val="16"/>
                <w:szCs w:val="16"/>
              </w:rPr>
              <w:t>DocumentoEmissaoEBO</w:t>
            </w:r>
          </w:p>
        </w:tc>
        <w:tc>
          <w:tcPr>
            <w:tcW w:w="319" w:type="pct"/>
            <w:vAlign w:val="center"/>
          </w:tcPr>
          <w:p w14:paraId="34DBC44B" w14:textId="42DFA6AD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Documento</w:t>
            </w:r>
          </w:p>
        </w:tc>
        <w:tc>
          <w:tcPr>
            <w:tcW w:w="272" w:type="pct"/>
            <w:vAlign w:val="center"/>
          </w:tcPr>
          <w:p w14:paraId="6E062F82" w14:textId="77777777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4626F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575057FA" w14:textId="7828588D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7E598C41" w14:textId="0CA34678" w:rsidR="00403E93" w:rsidRPr="006A1020" w:rsidRDefault="00403E93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256" w:type="pct"/>
            <w:vAlign w:val="center"/>
          </w:tcPr>
          <w:p w14:paraId="4C668788" w14:textId="0CCBD8B0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146A583B" w14:textId="0344A2CB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4EC79185" w14:textId="27CE79F1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59267D19" w14:textId="7D7A52FC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940587" w14:paraId="30714349" w14:textId="77777777" w:rsidTr="00940587">
        <w:trPr>
          <w:cantSplit/>
          <w:trHeight w:val="301"/>
        </w:trPr>
        <w:tc>
          <w:tcPr>
            <w:tcW w:w="161" w:type="pct"/>
            <w:vAlign w:val="center"/>
          </w:tcPr>
          <w:p w14:paraId="2FF2DEC7" w14:textId="58BC1885" w:rsidR="00940587" w:rsidRPr="008D362F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12</w:t>
            </w:r>
          </w:p>
        </w:tc>
        <w:tc>
          <w:tcPr>
            <w:tcW w:w="342" w:type="pct"/>
            <w:vAlign w:val="center"/>
          </w:tcPr>
          <w:p w14:paraId="13593DD4" w14:textId="13F90173" w:rsidR="00940587" w:rsidRPr="008D362F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D362F">
              <w:rPr>
                <w:rFonts w:cs="Arial"/>
                <w:iCs/>
                <w:sz w:val="16"/>
                <w:szCs w:val="16"/>
              </w:rPr>
              <w:t>nome pessoa</w:t>
            </w:r>
            <w:r>
              <w:rPr>
                <w:rFonts w:cs="Arial"/>
                <w:iCs/>
                <w:sz w:val="16"/>
                <w:szCs w:val="16"/>
              </w:rPr>
              <w:t xml:space="preserve"> segurado</w:t>
            </w:r>
          </w:p>
        </w:tc>
        <w:tc>
          <w:tcPr>
            <w:tcW w:w="638" w:type="pct"/>
            <w:vAlign w:val="center"/>
          </w:tcPr>
          <w:p w14:paraId="61A5B712" w14:textId="6FA8FAEC" w:rsidR="00940587" w:rsidRPr="008D362F" w:rsidRDefault="00940587" w:rsidP="00940587">
            <w:pPr>
              <w:spacing w:line="240" w:lineRule="auto"/>
              <w:jc w:val="center"/>
            </w:pPr>
            <w:r w:rsidRPr="00B85D39">
              <w:rPr>
                <w:rFonts w:cs="Arial"/>
                <w:iCs/>
                <w:sz w:val="16"/>
                <w:szCs w:val="16"/>
              </w:rPr>
              <w:t>nomePessoaSegurado</w:t>
            </w:r>
          </w:p>
        </w:tc>
        <w:tc>
          <w:tcPr>
            <w:tcW w:w="682" w:type="pct"/>
            <w:vAlign w:val="center"/>
          </w:tcPr>
          <w:p w14:paraId="2D6D0B33" w14:textId="49228AF7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Razão social/nome do segurado</w:t>
            </w:r>
          </w:p>
        </w:tc>
        <w:tc>
          <w:tcPr>
            <w:tcW w:w="500" w:type="pct"/>
          </w:tcPr>
          <w:p w14:paraId="4B537F50" w14:textId="57A67825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E61AFD">
              <w:rPr>
                <w:rFonts w:cs="Arial"/>
                <w:iCs/>
                <w:sz w:val="16"/>
                <w:szCs w:val="16"/>
              </w:rPr>
              <w:t>DocumentoEmissaoEBO</w:t>
            </w:r>
          </w:p>
        </w:tc>
        <w:tc>
          <w:tcPr>
            <w:tcW w:w="319" w:type="pct"/>
            <w:vAlign w:val="center"/>
          </w:tcPr>
          <w:p w14:paraId="5D480D75" w14:textId="599B77AB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Documento</w:t>
            </w:r>
          </w:p>
        </w:tc>
        <w:tc>
          <w:tcPr>
            <w:tcW w:w="272" w:type="pct"/>
            <w:vAlign w:val="center"/>
          </w:tcPr>
          <w:p w14:paraId="303922D6" w14:textId="4EA3D1E9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VARCHAR2(2</w:t>
            </w:r>
            <w:r w:rsidRPr="00FD6B3D">
              <w:rPr>
                <w:rFonts w:cs="Arial"/>
                <w:iCs/>
                <w:sz w:val="16"/>
                <w:szCs w:val="16"/>
              </w:rPr>
              <w:t>00)</w:t>
            </w:r>
          </w:p>
        </w:tc>
        <w:tc>
          <w:tcPr>
            <w:tcW w:w="505" w:type="pct"/>
            <w:vAlign w:val="center"/>
          </w:tcPr>
          <w:p w14:paraId="3BDEA118" w14:textId="21BEE8AA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10" w:type="pct"/>
            <w:vAlign w:val="center"/>
          </w:tcPr>
          <w:p w14:paraId="1AFA43B6" w14:textId="077681AD" w:rsidR="00403E93" w:rsidRPr="006A1020" w:rsidRDefault="00403E93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256" w:type="pct"/>
            <w:vAlign w:val="center"/>
          </w:tcPr>
          <w:p w14:paraId="0E045A0A" w14:textId="58CE9AEF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57FED898" w14:textId="091AB9BD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66C82A70" w14:textId="333BE0F7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2811081F" w14:textId="78F18DED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82ADF" w14:paraId="59C5926B" w14:textId="77777777" w:rsidTr="004D7427">
        <w:trPr>
          <w:cantSplit/>
          <w:trHeight w:val="301"/>
        </w:trPr>
        <w:tc>
          <w:tcPr>
            <w:tcW w:w="161" w:type="pct"/>
            <w:vAlign w:val="center"/>
          </w:tcPr>
          <w:p w14:paraId="2C936D9E" w14:textId="43057D9C" w:rsidR="00B82ADF" w:rsidRPr="008D362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13</w:t>
            </w:r>
          </w:p>
        </w:tc>
        <w:tc>
          <w:tcPr>
            <w:tcW w:w="342" w:type="pct"/>
            <w:vAlign w:val="center"/>
          </w:tcPr>
          <w:p w14:paraId="2EE10976" w14:textId="77777777" w:rsidR="00B82ADF" w:rsidRPr="008D362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D362F">
              <w:rPr>
                <w:rFonts w:cs="Arial"/>
                <w:iCs/>
                <w:sz w:val="16"/>
                <w:szCs w:val="16"/>
              </w:rPr>
              <w:t>nome tipo pessoa</w:t>
            </w:r>
          </w:p>
        </w:tc>
        <w:tc>
          <w:tcPr>
            <w:tcW w:w="638" w:type="pct"/>
            <w:vAlign w:val="center"/>
          </w:tcPr>
          <w:p w14:paraId="0A34BD27" w14:textId="77777777" w:rsidR="00B82ADF" w:rsidRPr="008D362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D362F">
              <w:rPr>
                <w:rFonts w:cs="Arial"/>
                <w:iCs/>
                <w:sz w:val="16"/>
                <w:szCs w:val="16"/>
              </w:rPr>
              <w:t>pestipnom</w:t>
            </w:r>
          </w:p>
        </w:tc>
        <w:tc>
          <w:tcPr>
            <w:tcW w:w="682" w:type="pct"/>
            <w:vAlign w:val="center"/>
          </w:tcPr>
          <w:p w14:paraId="24492702" w14:textId="291E3C64" w:rsidR="00B82AD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</w:t>
            </w:r>
            <w:r w:rsidRPr="00957CBB">
              <w:rPr>
                <w:rFonts w:cs="Arial"/>
                <w:iCs/>
                <w:sz w:val="16"/>
                <w:szCs w:val="16"/>
              </w:rPr>
              <w:t>escrição do tipo de pessoa</w:t>
            </w:r>
            <w:r>
              <w:rPr>
                <w:rFonts w:cs="Arial"/>
                <w:iCs/>
                <w:sz w:val="16"/>
                <w:szCs w:val="16"/>
              </w:rPr>
              <w:t xml:space="preserve"> (Física/Jurídica)</w:t>
            </w:r>
          </w:p>
        </w:tc>
        <w:tc>
          <w:tcPr>
            <w:tcW w:w="500" w:type="pct"/>
            <w:vAlign w:val="center"/>
          </w:tcPr>
          <w:p w14:paraId="256A4727" w14:textId="77777777" w:rsidR="00B82AD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19" w:type="pct"/>
            <w:vAlign w:val="center"/>
          </w:tcPr>
          <w:p w14:paraId="79386B52" w14:textId="77777777" w:rsidR="00B82ADF" w:rsidRDefault="00B82ADF" w:rsidP="007F7AA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TAB: </w:t>
            </w:r>
            <w:r w:rsidRPr="00B546B2">
              <w:rPr>
                <w:rFonts w:cs="Arial"/>
                <w:iCs/>
                <w:sz w:val="16"/>
                <w:szCs w:val="16"/>
              </w:rPr>
              <w:t>reakpestip</w:t>
            </w:r>
          </w:p>
        </w:tc>
        <w:tc>
          <w:tcPr>
            <w:tcW w:w="272" w:type="pct"/>
            <w:vAlign w:val="center"/>
          </w:tcPr>
          <w:p w14:paraId="047A25EC" w14:textId="77777777" w:rsidR="00B82AD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D6B3D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5BEB1290" w14:textId="33F07D7A" w:rsidR="00B82ADF" w:rsidRDefault="00613BEE" w:rsidP="004D742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10" w:type="pct"/>
            <w:vAlign w:val="center"/>
          </w:tcPr>
          <w:p w14:paraId="5D0D8F65" w14:textId="2A423A05" w:rsidR="00403E93" w:rsidRPr="006A1020" w:rsidRDefault="00403E93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256" w:type="pct"/>
            <w:vAlign w:val="center"/>
          </w:tcPr>
          <w:p w14:paraId="6C430C86" w14:textId="65DEA998" w:rsidR="00B82AD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63447407" w14:textId="2A1D06A9" w:rsidR="00B82AD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54241A6A" w14:textId="6F62D360" w:rsidR="00B82AD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0816479A" w14:textId="167BB0C8" w:rsidR="00B82AD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82ADF" w14:paraId="5FAD4934" w14:textId="77777777" w:rsidTr="004D7427">
        <w:trPr>
          <w:cantSplit/>
          <w:trHeight w:val="301"/>
        </w:trPr>
        <w:tc>
          <w:tcPr>
            <w:tcW w:w="161" w:type="pct"/>
            <w:vAlign w:val="center"/>
          </w:tcPr>
          <w:p w14:paraId="0B8F0AE9" w14:textId="44B0949A" w:rsidR="00B82ADF" w:rsidRPr="008D362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14</w:t>
            </w:r>
          </w:p>
        </w:tc>
        <w:tc>
          <w:tcPr>
            <w:tcW w:w="342" w:type="pct"/>
            <w:vAlign w:val="center"/>
          </w:tcPr>
          <w:p w14:paraId="09A23FAD" w14:textId="77777777" w:rsidR="00B82ADF" w:rsidRPr="008D362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D362F">
              <w:rPr>
                <w:rFonts w:cs="Arial"/>
                <w:iCs/>
                <w:sz w:val="16"/>
                <w:szCs w:val="16"/>
              </w:rPr>
              <w:t>numero cnpj cpf</w:t>
            </w:r>
          </w:p>
        </w:tc>
        <w:tc>
          <w:tcPr>
            <w:tcW w:w="638" w:type="pct"/>
            <w:vAlign w:val="center"/>
          </w:tcPr>
          <w:p w14:paraId="307177B6" w14:textId="77777777" w:rsidR="00B82ADF" w:rsidRPr="008D362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D362F">
              <w:rPr>
                <w:rFonts w:cs="Arial"/>
                <w:iCs/>
                <w:sz w:val="16"/>
                <w:szCs w:val="16"/>
              </w:rPr>
              <w:t>numeroCnpjCpf</w:t>
            </w:r>
          </w:p>
        </w:tc>
        <w:tc>
          <w:tcPr>
            <w:tcW w:w="682" w:type="pct"/>
            <w:vAlign w:val="center"/>
          </w:tcPr>
          <w:p w14:paraId="0C0A4CE0" w14:textId="77777777" w:rsidR="00B82AD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Número do documento (CPF ou CNPJ) </w:t>
            </w:r>
          </w:p>
        </w:tc>
        <w:tc>
          <w:tcPr>
            <w:tcW w:w="500" w:type="pct"/>
            <w:vAlign w:val="center"/>
          </w:tcPr>
          <w:p w14:paraId="0233D2FE" w14:textId="77777777" w:rsidR="00B82AD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PessoaEBO</w:t>
            </w:r>
          </w:p>
        </w:tc>
        <w:tc>
          <w:tcPr>
            <w:tcW w:w="319" w:type="pct"/>
            <w:vAlign w:val="center"/>
          </w:tcPr>
          <w:p w14:paraId="193214CC" w14:textId="1462DD30" w:rsidR="00B82ADF" w:rsidRDefault="00B82ADF" w:rsidP="007F7AA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Vinculo</w:t>
            </w:r>
          </w:p>
        </w:tc>
        <w:tc>
          <w:tcPr>
            <w:tcW w:w="272" w:type="pct"/>
            <w:vAlign w:val="center"/>
          </w:tcPr>
          <w:p w14:paraId="31548445" w14:textId="77777777" w:rsidR="00B82AD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D6B3D">
              <w:rPr>
                <w:rFonts w:cs="Arial"/>
                <w:iCs/>
                <w:sz w:val="16"/>
                <w:szCs w:val="16"/>
              </w:rPr>
              <w:t>NUMBER(18)</w:t>
            </w:r>
          </w:p>
        </w:tc>
        <w:tc>
          <w:tcPr>
            <w:tcW w:w="505" w:type="pct"/>
            <w:vAlign w:val="center"/>
          </w:tcPr>
          <w:p w14:paraId="3BC33F4F" w14:textId="2C0A823F" w:rsidR="00B82ADF" w:rsidRDefault="00613BEE" w:rsidP="004D742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10" w:type="pct"/>
            <w:vAlign w:val="center"/>
          </w:tcPr>
          <w:p w14:paraId="2CB1043A" w14:textId="64340C28" w:rsidR="00B82ADF" w:rsidRPr="006A1020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CPF: 99.999.999-9</w:t>
            </w:r>
          </w:p>
          <w:p w14:paraId="1263115A" w14:textId="32796559" w:rsidR="00B82ADF" w:rsidRPr="006A1020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CNPJ: 99.999.999/9999-99</w:t>
            </w:r>
          </w:p>
        </w:tc>
        <w:tc>
          <w:tcPr>
            <w:tcW w:w="256" w:type="pct"/>
            <w:vAlign w:val="center"/>
          </w:tcPr>
          <w:p w14:paraId="7D9D6BB4" w14:textId="22399384" w:rsidR="00B82AD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1B39D992" w14:textId="15DD04E6" w:rsidR="00B82AD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155C6F36" w14:textId="5A0B2A7E" w:rsidR="00B82AD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162334CD" w14:textId="5005D0F2" w:rsidR="00B82AD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940587" w14:paraId="64BE6ED2" w14:textId="77777777" w:rsidTr="004D7427">
        <w:trPr>
          <w:cantSplit/>
          <w:trHeight w:val="301"/>
        </w:trPr>
        <w:tc>
          <w:tcPr>
            <w:tcW w:w="161" w:type="pct"/>
            <w:vAlign w:val="center"/>
          </w:tcPr>
          <w:p w14:paraId="244954AD" w14:textId="4F6F111A" w:rsidR="00940587" w:rsidRPr="008D362F" w:rsidRDefault="00EB2D49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15</w:t>
            </w:r>
          </w:p>
        </w:tc>
        <w:tc>
          <w:tcPr>
            <w:tcW w:w="342" w:type="pct"/>
            <w:vAlign w:val="center"/>
          </w:tcPr>
          <w:p w14:paraId="2C424452" w14:textId="39777057" w:rsidR="00940587" w:rsidRPr="008D362F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susep c</w:t>
            </w:r>
            <w:r w:rsidRPr="008D362F">
              <w:rPr>
                <w:rFonts w:cs="Arial"/>
                <w:iCs/>
                <w:sz w:val="16"/>
                <w:szCs w:val="16"/>
              </w:rPr>
              <w:t>orretor</w:t>
            </w:r>
          </w:p>
        </w:tc>
        <w:tc>
          <w:tcPr>
            <w:tcW w:w="638" w:type="pct"/>
            <w:vAlign w:val="center"/>
          </w:tcPr>
          <w:p w14:paraId="0543BE9B" w14:textId="77777777" w:rsidR="00940587" w:rsidRPr="008D362F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D362F">
              <w:rPr>
                <w:rFonts w:cs="Arial"/>
                <w:iCs/>
                <w:sz w:val="16"/>
                <w:szCs w:val="16"/>
              </w:rPr>
              <w:t>susepCorretor</w:t>
            </w:r>
          </w:p>
        </w:tc>
        <w:tc>
          <w:tcPr>
            <w:tcW w:w="682" w:type="pct"/>
            <w:vAlign w:val="center"/>
          </w:tcPr>
          <w:p w14:paraId="12F3F85C" w14:textId="77777777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Número SUSEP oficial do corretor</w:t>
            </w:r>
          </w:p>
        </w:tc>
        <w:tc>
          <w:tcPr>
            <w:tcW w:w="500" w:type="pct"/>
            <w:vAlign w:val="center"/>
          </w:tcPr>
          <w:p w14:paraId="348B8FCE" w14:textId="77777777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19" w:type="pct"/>
            <w:vAlign w:val="center"/>
          </w:tcPr>
          <w:p w14:paraId="69189605" w14:textId="77777777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CorretorEBO</w:t>
            </w:r>
          </w:p>
        </w:tc>
        <w:tc>
          <w:tcPr>
            <w:tcW w:w="272" w:type="pct"/>
            <w:vAlign w:val="center"/>
          </w:tcPr>
          <w:p w14:paraId="6F4022E4" w14:textId="77777777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D6B3D">
              <w:rPr>
                <w:rFonts w:cs="Arial"/>
                <w:iCs/>
                <w:sz w:val="16"/>
                <w:szCs w:val="16"/>
              </w:rPr>
              <w:t>VARCHAR2(6)</w:t>
            </w:r>
          </w:p>
        </w:tc>
        <w:tc>
          <w:tcPr>
            <w:tcW w:w="505" w:type="pct"/>
            <w:vAlign w:val="center"/>
          </w:tcPr>
          <w:p w14:paraId="37A10314" w14:textId="056BB347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10" w:type="pct"/>
            <w:vAlign w:val="center"/>
          </w:tcPr>
          <w:p w14:paraId="0A87864F" w14:textId="0D6D5D4D" w:rsidR="00940587" w:rsidRPr="006A1020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256" w:type="pct"/>
            <w:vAlign w:val="center"/>
          </w:tcPr>
          <w:p w14:paraId="0C383362" w14:textId="04196B10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6317F04B" w14:textId="5E2CE69B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286A6835" w14:textId="261F3A24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152C6F81" w14:textId="02BE82C8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940587" w14:paraId="477E2766" w14:textId="77777777" w:rsidTr="004D7427">
        <w:trPr>
          <w:cantSplit/>
          <w:trHeight w:val="301"/>
        </w:trPr>
        <w:tc>
          <w:tcPr>
            <w:tcW w:w="161" w:type="pct"/>
            <w:vAlign w:val="center"/>
          </w:tcPr>
          <w:p w14:paraId="78AE48A6" w14:textId="72F00349" w:rsidR="00940587" w:rsidRPr="008D362F" w:rsidRDefault="00EB2D49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16</w:t>
            </w:r>
          </w:p>
        </w:tc>
        <w:tc>
          <w:tcPr>
            <w:tcW w:w="342" w:type="pct"/>
            <w:vAlign w:val="center"/>
          </w:tcPr>
          <w:p w14:paraId="51260AC1" w14:textId="27C26D2F" w:rsidR="00940587" w:rsidRPr="008D362F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nome c</w:t>
            </w:r>
            <w:r w:rsidRPr="008D362F">
              <w:rPr>
                <w:rFonts w:cs="Arial"/>
                <w:iCs/>
                <w:sz w:val="16"/>
                <w:szCs w:val="16"/>
              </w:rPr>
              <w:t>orretor</w:t>
            </w:r>
          </w:p>
        </w:tc>
        <w:tc>
          <w:tcPr>
            <w:tcW w:w="638" w:type="pct"/>
            <w:vAlign w:val="center"/>
          </w:tcPr>
          <w:p w14:paraId="3B777118" w14:textId="77777777" w:rsidR="00940587" w:rsidRPr="008D362F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D362F">
              <w:rPr>
                <w:rFonts w:cs="Arial"/>
                <w:iCs/>
                <w:sz w:val="16"/>
                <w:szCs w:val="16"/>
              </w:rPr>
              <w:t>nomeCorretor</w:t>
            </w:r>
          </w:p>
        </w:tc>
        <w:tc>
          <w:tcPr>
            <w:tcW w:w="682" w:type="pct"/>
            <w:vAlign w:val="center"/>
          </w:tcPr>
          <w:p w14:paraId="703A7D88" w14:textId="77777777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Nome do corretor</w:t>
            </w:r>
          </w:p>
        </w:tc>
        <w:tc>
          <w:tcPr>
            <w:tcW w:w="500" w:type="pct"/>
            <w:vAlign w:val="center"/>
          </w:tcPr>
          <w:p w14:paraId="0EEEC61E" w14:textId="77777777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19" w:type="pct"/>
            <w:vAlign w:val="center"/>
          </w:tcPr>
          <w:p w14:paraId="79331C2D" w14:textId="77777777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CorretorEBO</w:t>
            </w:r>
          </w:p>
        </w:tc>
        <w:tc>
          <w:tcPr>
            <w:tcW w:w="272" w:type="pct"/>
            <w:vAlign w:val="center"/>
          </w:tcPr>
          <w:p w14:paraId="38CCDBCA" w14:textId="77777777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D6B3D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1171E717" w14:textId="0FC94D43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10" w:type="pct"/>
            <w:vAlign w:val="center"/>
          </w:tcPr>
          <w:p w14:paraId="2618AE86" w14:textId="16DEC592" w:rsidR="00403E93" w:rsidRPr="006A1020" w:rsidRDefault="00403E93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256" w:type="pct"/>
            <w:vAlign w:val="center"/>
          </w:tcPr>
          <w:p w14:paraId="1BEC11DD" w14:textId="61ABF544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4A761431" w14:textId="1CED1DE8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2EF16B87" w14:textId="6498245D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7EB6D7B5" w14:textId="6E030B84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05281" w14:paraId="1C0C18C4" w14:textId="77777777" w:rsidTr="004D7427">
        <w:trPr>
          <w:cantSplit/>
          <w:trHeight w:val="301"/>
        </w:trPr>
        <w:tc>
          <w:tcPr>
            <w:tcW w:w="161" w:type="pct"/>
            <w:vAlign w:val="center"/>
          </w:tcPr>
          <w:p w14:paraId="4C3F2D9A" w14:textId="7CBAF67C" w:rsidR="00C05281" w:rsidRPr="00787F9E" w:rsidRDefault="00EB2D49" w:rsidP="00C0528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87F9E">
              <w:rPr>
                <w:rFonts w:cs="Arial"/>
                <w:iCs/>
                <w:sz w:val="16"/>
                <w:szCs w:val="16"/>
              </w:rPr>
              <w:lastRenderedPageBreak/>
              <w:t>17</w:t>
            </w:r>
          </w:p>
        </w:tc>
        <w:tc>
          <w:tcPr>
            <w:tcW w:w="342" w:type="pct"/>
            <w:vAlign w:val="center"/>
          </w:tcPr>
          <w:p w14:paraId="2EC539E6" w14:textId="406E0841" w:rsidR="00C05281" w:rsidRPr="00787F9E" w:rsidRDefault="00C05281" w:rsidP="00C0528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87F9E">
              <w:rPr>
                <w:rFonts w:cs="Arial"/>
                <w:iCs/>
                <w:sz w:val="16"/>
                <w:szCs w:val="16"/>
              </w:rPr>
              <w:t>email</w:t>
            </w:r>
          </w:p>
        </w:tc>
        <w:tc>
          <w:tcPr>
            <w:tcW w:w="638" w:type="pct"/>
            <w:vAlign w:val="center"/>
          </w:tcPr>
          <w:p w14:paraId="5F4AF4EF" w14:textId="583F8B11" w:rsidR="00C05281" w:rsidRPr="00787F9E" w:rsidRDefault="00C05281" w:rsidP="00C0528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87F9E">
              <w:rPr>
                <w:rFonts w:cs="Arial"/>
                <w:iCs/>
                <w:sz w:val="16"/>
                <w:szCs w:val="16"/>
              </w:rPr>
              <w:t>email</w:t>
            </w:r>
          </w:p>
        </w:tc>
        <w:tc>
          <w:tcPr>
            <w:tcW w:w="682" w:type="pct"/>
            <w:vAlign w:val="center"/>
          </w:tcPr>
          <w:p w14:paraId="59A3607F" w14:textId="18C6E2C5" w:rsidR="00C05281" w:rsidRPr="00787F9E" w:rsidRDefault="00C05281" w:rsidP="00C0528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87F9E">
              <w:rPr>
                <w:rFonts w:cs="Arial"/>
                <w:iCs/>
                <w:sz w:val="16"/>
                <w:szCs w:val="16"/>
              </w:rPr>
              <w:t>E-mail do corretor</w:t>
            </w:r>
          </w:p>
        </w:tc>
        <w:tc>
          <w:tcPr>
            <w:tcW w:w="500" w:type="pct"/>
            <w:vAlign w:val="center"/>
          </w:tcPr>
          <w:p w14:paraId="6BB9C2A6" w14:textId="20F66002" w:rsidR="00C05281" w:rsidRPr="00787F9E" w:rsidRDefault="00C05281" w:rsidP="00C0528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87F9E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19" w:type="pct"/>
            <w:vAlign w:val="center"/>
          </w:tcPr>
          <w:p w14:paraId="506D4454" w14:textId="26CDE84C" w:rsidR="00C05281" w:rsidRPr="00787F9E" w:rsidRDefault="00C05281" w:rsidP="00C0528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87F9E">
              <w:rPr>
                <w:rFonts w:cs="Arial"/>
                <w:iCs/>
                <w:sz w:val="16"/>
                <w:szCs w:val="16"/>
              </w:rPr>
              <w:t>CorretorEBO</w:t>
            </w:r>
          </w:p>
        </w:tc>
        <w:tc>
          <w:tcPr>
            <w:tcW w:w="272" w:type="pct"/>
            <w:vAlign w:val="center"/>
          </w:tcPr>
          <w:p w14:paraId="0AE32542" w14:textId="44556E98" w:rsidR="00C05281" w:rsidRPr="00787F9E" w:rsidRDefault="00C05281" w:rsidP="00C0528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87F9E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4719072E" w14:textId="1C80A5E5" w:rsidR="00C05281" w:rsidRPr="00787F9E" w:rsidRDefault="00C05281" w:rsidP="00C0528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87F9E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10" w:type="pct"/>
            <w:vAlign w:val="center"/>
          </w:tcPr>
          <w:p w14:paraId="26353E03" w14:textId="0E691285" w:rsidR="00C05281" w:rsidRPr="00787F9E" w:rsidRDefault="00C05281" w:rsidP="00C0528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87F9E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256" w:type="pct"/>
            <w:vAlign w:val="center"/>
          </w:tcPr>
          <w:p w14:paraId="6398CBCF" w14:textId="6FF82100" w:rsidR="00C05281" w:rsidRPr="00787F9E" w:rsidRDefault="00C05281" w:rsidP="00C0528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87F9E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77CFB26A" w14:textId="1D16EF0B" w:rsidR="00C05281" w:rsidRPr="00787F9E" w:rsidRDefault="00C05281" w:rsidP="00C0528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87F9E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75FC9420" w14:textId="13DD3E28" w:rsidR="00C05281" w:rsidRPr="00787F9E" w:rsidRDefault="00C05281" w:rsidP="00C0528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87F9E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75CB8722" w14:textId="29A6511C" w:rsidR="00C05281" w:rsidRPr="00787F9E" w:rsidRDefault="00C05281" w:rsidP="00C05281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87F9E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940587" w14:paraId="74B437AA" w14:textId="77777777" w:rsidTr="004D7427">
        <w:trPr>
          <w:cantSplit/>
          <w:trHeight w:val="301"/>
        </w:trPr>
        <w:tc>
          <w:tcPr>
            <w:tcW w:w="161" w:type="pct"/>
            <w:vAlign w:val="center"/>
          </w:tcPr>
          <w:p w14:paraId="6022FF69" w14:textId="2B8EF3B3" w:rsidR="00940587" w:rsidRPr="008D362F" w:rsidRDefault="00EB2D49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18</w:t>
            </w:r>
          </w:p>
        </w:tc>
        <w:tc>
          <w:tcPr>
            <w:tcW w:w="342" w:type="pct"/>
            <w:vAlign w:val="center"/>
          </w:tcPr>
          <w:p w14:paraId="39AD55AF" w14:textId="1BF7F282" w:rsidR="00940587" w:rsidRPr="00AF6F66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F6F66">
              <w:rPr>
                <w:rFonts w:cs="Arial"/>
                <w:iCs/>
                <w:sz w:val="16"/>
                <w:szCs w:val="16"/>
              </w:rPr>
              <w:t>codigo area</w:t>
            </w:r>
          </w:p>
        </w:tc>
        <w:tc>
          <w:tcPr>
            <w:tcW w:w="638" w:type="pct"/>
            <w:vAlign w:val="center"/>
          </w:tcPr>
          <w:p w14:paraId="49BCDBB0" w14:textId="5267707F" w:rsidR="00940587" w:rsidRPr="00AF6F66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F6F66">
              <w:rPr>
                <w:rFonts w:cs="Arial"/>
                <w:iCs/>
                <w:sz w:val="16"/>
                <w:szCs w:val="16"/>
              </w:rPr>
              <w:t>codigoArea</w:t>
            </w:r>
          </w:p>
        </w:tc>
        <w:tc>
          <w:tcPr>
            <w:tcW w:w="682" w:type="pct"/>
            <w:vAlign w:val="center"/>
          </w:tcPr>
          <w:p w14:paraId="6D44C2DB" w14:textId="64D19AB5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</w:t>
            </w:r>
            <w:r w:rsidRPr="007F7AAD">
              <w:rPr>
                <w:rFonts w:cs="Arial"/>
                <w:iCs/>
                <w:sz w:val="16"/>
                <w:szCs w:val="16"/>
              </w:rPr>
              <w:t>úmero do DDD - Discagem Direta a Distância do telefone da pessoa</w:t>
            </w:r>
          </w:p>
        </w:tc>
        <w:tc>
          <w:tcPr>
            <w:tcW w:w="500" w:type="pct"/>
            <w:vAlign w:val="center"/>
          </w:tcPr>
          <w:p w14:paraId="01F43630" w14:textId="3DBEA161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PessoaEBO</w:t>
            </w:r>
          </w:p>
        </w:tc>
        <w:tc>
          <w:tcPr>
            <w:tcW w:w="319" w:type="pct"/>
            <w:vAlign w:val="center"/>
          </w:tcPr>
          <w:p w14:paraId="10CF6ED6" w14:textId="5541E240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8372D">
              <w:rPr>
                <w:rFonts w:cs="Arial"/>
                <w:iCs/>
                <w:sz w:val="16"/>
                <w:szCs w:val="16"/>
              </w:rPr>
              <w:t>Contato</w:t>
            </w:r>
          </w:p>
        </w:tc>
        <w:tc>
          <w:tcPr>
            <w:tcW w:w="272" w:type="pct"/>
            <w:vAlign w:val="center"/>
          </w:tcPr>
          <w:p w14:paraId="00DBBF58" w14:textId="67722A7C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NUMBER(5</w:t>
            </w:r>
            <w:r w:rsidRPr="00FD6B3D">
              <w:rPr>
                <w:rFonts w:cs="Arial"/>
                <w:iCs/>
                <w:sz w:val="16"/>
                <w:szCs w:val="16"/>
              </w:rPr>
              <w:t>)</w:t>
            </w:r>
          </w:p>
        </w:tc>
        <w:tc>
          <w:tcPr>
            <w:tcW w:w="505" w:type="pct"/>
            <w:vAlign w:val="center"/>
          </w:tcPr>
          <w:p w14:paraId="79FCFBFA" w14:textId="38A5CC19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10" w:type="pct"/>
            <w:vAlign w:val="center"/>
          </w:tcPr>
          <w:p w14:paraId="094854E9" w14:textId="59BB1AB8" w:rsidR="00940587" w:rsidRPr="006A1020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(99)</w:t>
            </w:r>
          </w:p>
        </w:tc>
        <w:tc>
          <w:tcPr>
            <w:tcW w:w="256" w:type="pct"/>
            <w:vAlign w:val="center"/>
          </w:tcPr>
          <w:p w14:paraId="36EE1C21" w14:textId="25B141E5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67B9E6C7" w14:textId="1C39A4E4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61D75F12" w14:textId="6A77893B" w:rsidR="00940587" w:rsidRPr="0083384B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1E671C45" w14:textId="06D88470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82ADF" w14:paraId="2E008CC2" w14:textId="77777777" w:rsidTr="004D7427">
        <w:trPr>
          <w:cantSplit/>
          <w:trHeight w:val="301"/>
        </w:trPr>
        <w:tc>
          <w:tcPr>
            <w:tcW w:w="161" w:type="pct"/>
            <w:vAlign w:val="center"/>
          </w:tcPr>
          <w:p w14:paraId="4DBA5C94" w14:textId="2627EF39" w:rsidR="00B82ADF" w:rsidRPr="008D362F" w:rsidRDefault="00EB2D49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19</w:t>
            </w:r>
          </w:p>
        </w:tc>
        <w:tc>
          <w:tcPr>
            <w:tcW w:w="342" w:type="pct"/>
            <w:vAlign w:val="center"/>
          </w:tcPr>
          <w:p w14:paraId="017E8285" w14:textId="5ED0D6ED" w:rsidR="00B82ADF" w:rsidRPr="008D362F" w:rsidRDefault="00940587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D362F">
              <w:rPr>
                <w:rFonts w:cs="Arial"/>
                <w:iCs/>
                <w:sz w:val="16"/>
                <w:szCs w:val="16"/>
              </w:rPr>
              <w:t>telefone</w:t>
            </w:r>
          </w:p>
        </w:tc>
        <w:tc>
          <w:tcPr>
            <w:tcW w:w="638" w:type="pct"/>
            <w:vAlign w:val="center"/>
          </w:tcPr>
          <w:p w14:paraId="6D61D93E" w14:textId="77777777" w:rsidR="00B82ADF" w:rsidRPr="008D362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D362F">
              <w:rPr>
                <w:rFonts w:cs="Arial"/>
                <w:iCs/>
                <w:sz w:val="16"/>
                <w:szCs w:val="16"/>
              </w:rPr>
              <w:t>telefone</w:t>
            </w:r>
          </w:p>
        </w:tc>
        <w:tc>
          <w:tcPr>
            <w:tcW w:w="682" w:type="pct"/>
            <w:vAlign w:val="center"/>
          </w:tcPr>
          <w:p w14:paraId="5DD810D1" w14:textId="77777777" w:rsidR="00B82AD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Número do telefone do corretor</w:t>
            </w:r>
          </w:p>
        </w:tc>
        <w:tc>
          <w:tcPr>
            <w:tcW w:w="500" w:type="pct"/>
            <w:vAlign w:val="center"/>
          </w:tcPr>
          <w:p w14:paraId="4509F984" w14:textId="77777777" w:rsidR="00B82AD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19" w:type="pct"/>
            <w:vAlign w:val="center"/>
          </w:tcPr>
          <w:p w14:paraId="2AB623C2" w14:textId="77777777" w:rsidR="00B82ADF" w:rsidRDefault="00B82ADF" w:rsidP="007F7AA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CorretorEBO</w:t>
            </w:r>
          </w:p>
        </w:tc>
        <w:tc>
          <w:tcPr>
            <w:tcW w:w="272" w:type="pct"/>
            <w:vAlign w:val="center"/>
          </w:tcPr>
          <w:p w14:paraId="2886850C" w14:textId="77777777" w:rsidR="00B82AD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NUMBER(18</w:t>
            </w:r>
            <w:r w:rsidRPr="00FD6B3D">
              <w:rPr>
                <w:rFonts w:cs="Arial"/>
                <w:iCs/>
                <w:sz w:val="16"/>
                <w:szCs w:val="16"/>
              </w:rPr>
              <w:t>)</w:t>
            </w:r>
          </w:p>
        </w:tc>
        <w:tc>
          <w:tcPr>
            <w:tcW w:w="505" w:type="pct"/>
            <w:vAlign w:val="center"/>
          </w:tcPr>
          <w:p w14:paraId="4AE3529A" w14:textId="4B939CDE" w:rsidR="00B82ADF" w:rsidRDefault="00613BEE" w:rsidP="004D742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10" w:type="pct"/>
            <w:vAlign w:val="center"/>
          </w:tcPr>
          <w:p w14:paraId="4D3D5969" w14:textId="77777777" w:rsidR="00403E93" w:rsidRPr="006A1020" w:rsidRDefault="00403E93" w:rsidP="00403E93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99999-9999</w:t>
            </w:r>
          </w:p>
          <w:p w14:paraId="4BAAE058" w14:textId="459BF194" w:rsidR="00403E93" w:rsidRPr="006A1020" w:rsidRDefault="00403E93" w:rsidP="00403E93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9999-9999</w:t>
            </w:r>
          </w:p>
        </w:tc>
        <w:tc>
          <w:tcPr>
            <w:tcW w:w="256" w:type="pct"/>
            <w:vAlign w:val="center"/>
          </w:tcPr>
          <w:p w14:paraId="756D78A4" w14:textId="5854F263" w:rsidR="00B82AD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03BA2245" w14:textId="4DE39AB4" w:rsidR="00B82AD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16C159C1" w14:textId="1D587444" w:rsidR="00B82AD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129D0CCB" w14:textId="78145C4D" w:rsidR="00B82AD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265789" w14:paraId="5851746B" w14:textId="77777777" w:rsidTr="004D7427">
        <w:trPr>
          <w:cantSplit/>
          <w:trHeight w:val="301"/>
        </w:trPr>
        <w:tc>
          <w:tcPr>
            <w:tcW w:w="161" w:type="pct"/>
            <w:vAlign w:val="center"/>
          </w:tcPr>
          <w:p w14:paraId="1D72FF09" w14:textId="65112556" w:rsidR="00265789" w:rsidRPr="00265789" w:rsidRDefault="00EB2D49" w:rsidP="0026578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>
              <w:rPr>
                <w:rFonts w:cs="Arial"/>
                <w:iCs/>
                <w:sz w:val="16"/>
                <w:szCs w:val="16"/>
                <w:highlight w:val="cyan"/>
              </w:rPr>
              <w:t>20</w:t>
            </w:r>
          </w:p>
        </w:tc>
        <w:tc>
          <w:tcPr>
            <w:tcW w:w="342" w:type="pct"/>
            <w:vAlign w:val="center"/>
          </w:tcPr>
          <w:p w14:paraId="5FAECAA5" w14:textId="64CB27E2" w:rsidR="00265789" w:rsidRPr="00265789" w:rsidRDefault="00265789" w:rsidP="0026578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265789">
              <w:rPr>
                <w:rFonts w:cs="Arial"/>
                <w:iCs/>
                <w:sz w:val="16"/>
                <w:szCs w:val="16"/>
                <w:highlight w:val="cyan"/>
              </w:rPr>
              <w:t>codigo operacao</w:t>
            </w:r>
          </w:p>
        </w:tc>
        <w:tc>
          <w:tcPr>
            <w:tcW w:w="638" w:type="pct"/>
            <w:vAlign w:val="center"/>
          </w:tcPr>
          <w:p w14:paraId="4FA0F5A1" w14:textId="60C603AF" w:rsidR="00265789" w:rsidRPr="00265789" w:rsidRDefault="00265789" w:rsidP="0026578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265789">
              <w:rPr>
                <w:rFonts w:cs="Arial"/>
                <w:iCs/>
                <w:sz w:val="16"/>
                <w:szCs w:val="16"/>
                <w:highlight w:val="cyan"/>
              </w:rPr>
              <w:t>opecod</w:t>
            </w:r>
          </w:p>
        </w:tc>
        <w:tc>
          <w:tcPr>
            <w:tcW w:w="682" w:type="pct"/>
            <w:vAlign w:val="center"/>
          </w:tcPr>
          <w:p w14:paraId="6CFC0B96" w14:textId="2EC16B51" w:rsidR="00265789" w:rsidRPr="00265789" w:rsidRDefault="00265789" w:rsidP="0026578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265789">
              <w:rPr>
                <w:rFonts w:cs="Arial"/>
                <w:iCs/>
                <w:sz w:val="16"/>
                <w:szCs w:val="16"/>
                <w:highlight w:val="cyan"/>
              </w:rPr>
              <w:t>Código da operação</w:t>
            </w:r>
          </w:p>
        </w:tc>
        <w:tc>
          <w:tcPr>
            <w:tcW w:w="500" w:type="pct"/>
            <w:vAlign w:val="center"/>
          </w:tcPr>
          <w:p w14:paraId="1C555B20" w14:textId="4D3EDAEA" w:rsidR="00265789" w:rsidRPr="00265789" w:rsidRDefault="00265789" w:rsidP="0026578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265789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19" w:type="pct"/>
            <w:vAlign w:val="center"/>
          </w:tcPr>
          <w:p w14:paraId="1195A82E" w14:textId="7F6130B3" w:rsidR="00265789" w:rsidRPr="00265789" w:rsidRDefault="00265789" w:rsidP="0026578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265789">
              <w:rPr>
                <w:rFonts w:cs="Arial"/>
                <w:iCs/>
                <w:sz w:val="16"/>
                <w:szCs w:val="16"/>
                <w:highlight w:val="cyan"/>
              </w:rPr>
              <w:t>TAB: reekope</w:t>
            </w:r>
          </w:p>
        </w:tc>
        <w:tc>
          <w:tcPr>
            <w:tcW w:w="272" w:type="pct"/>
            <w:vAlign w:val="center"/>
          </w:tcPr>
          <w:p w14:paraId="3561A01D" w14:textId="4E96403B" w:rsidR="00265789" w:rsidRPr="00265789" w:rsidRDefault="00265789" w:rsidP="0026578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265789">
              <w:rPr>
                <w:rFonts w:cs="Arial"/>
                <w:iCs/>
                <w:sz w:val="16"/>
                <w:szCs w:val="16"/>
                <w:highlight w:val="cyan"/>
              </w:rPr>
              <w:t>NUMBER(5)</w:t>
            </w:r>
          </w:p>
        </w:tc>
        <w:tc>
          <w:tcPr>
            <w:tcW w:w="505" w:type="pct"/>
            <w:vAlign w:val="center"/>
          </w:tcPr>
          <w:p w14:paraId="7D48433C" w14:textId="752B055A" w:rsidR="00265789" w:rsidRPr="00265789" w:rsidRDefault="00265789" w:rsidP="0026578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265789">
              <w:rPr>
                <w:rFonts w:cs="Arial"/>
                <w:iCs/>
                <w:sz w:val="16"/>
                <w:szCs w:val="16"/>
                <w:highlight w:val="cyan"/>
              </w:rPr>
              <w:t>À esquerda</w:t>
            </w:r>
          </w:p>
        </w:tc>
        <w:tc>
          <w:tcPr>
            <w:tcW w:w="510" w:type="pct"/>
            <w:vAlign w:val="center"/>
          </w:tcPr>
          <w:p w14:paraId="584858AB" w14:textId="5601983E" w:rsidR="00265789" w:rsidRPr="00265789" w:rsidRDefault="00265789" w:rsidP="0026578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265789">
              <w:rPr>
                <w:rFonts w:cs="Arial"/>
                <w:iCs/>
                <w:sz w:val="16"/>
                <w:szCs w:val="16"/>
                <w:highlight w:val="cyan"/>
              </w:rPr>
              <w:t>Aparecer somente quando for selecionado em tela</w:t>
            </w:r>
            <w:r>
              <w:rPr>
                <w:rFonts w:cs="Arial"/>
                <w:iCs/>
                <w:sz w:val="16"/>
                <w:szCs w:val="16"/>
                <w:highlight w:val="cyan"/>
              </w:rPr>
              <w:t xml:space="preserve"> a opção SIM</w:t>
            </w:r>
          </w:p>
        </w:tc>
        <w:tc>
          <w:tcPr>
            <w:tcW w:w="256" w:type="pct"/>
            <w:vAlign w:val="center"/>
          </w:tcPr>
          <w:p w14:paraId="6A7E8C55" w14:textId="5B9D85AE" w:rsidR="00265789" w:rsidRPr="00265789" w:rsidRDefault="00265789" w:rsidP="0026578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265789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13DA8E85" w14:textId="451E580D" w:rsidR="00265789" w:rsidRPr="00265789" w:rsidRDefault="00265789" w:rsidP="0026578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265789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32" w:type="pct"/>
            <w:vAlign w:val="center"/>
          </w:tcPr>
          <w:p w14:paraId="429A3E89" w14:textId="3824BD85" w:rsidR="00265789" w:rsidRPr="00265789" w:rsidRDefault="00265789" w:rsidP="0026578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265789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5" w:type="pct"/>
            <w:vAlign w:val="center"/>
          </w:tcPr>
          <w:p w14:paraId="325DECC8" w14:textId="74876623" w:rsidR="00265789" w:rsidRPr="00265789" w:rsidRDefault="00265789" w:rsidP="0026578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265789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B82ADF" w14:paraId="277D6C2C" w14:textId="77777777" w:rsidTr="004D7427">
        <w:trPr>
          <w:cantSplit/>
          <w:trHeight w:val="301"/>
        </w:trPr>
        <w:tc>
          <w:tcPr>
            <w:tcW w:w="161" w:type="pct"/>
            <w:vAlign w:val="center"/>
          </w:tcPr>
          <w:p w14:paraId="1CFE4412" w14:textId="5DD246F5" w:rsidR="00B82ADF" w:rsidRPr="008D362F" w:rsidRDefault="00EB2D49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21</w:t>
            </w:r>
          </w:p>
        </w:tc>
        <w:tc>
          <w:tcPr>
            <w:tcW w:w="342" w:type="pct"/>
            <w:vAlign w:val="center"/>
          </w:tcPr>
          <w:p w14:paraId="61863609" w14:textId="77777777" w:rsidR="00B82ADF" w:rsidRPr="00C81117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1117">
              <w:rPr>
                <w:rFonts w:cs="Arial"/>
                <w:iCs/>
                <w:sz w:val="16"/>
                <w:szCs w:val="16"/>
              </w:rPr>
              <w:t>nome logradouro</w:t>
            </w:r>
          </w:p>
        </w:tc>
        <w:tc>
          <w:tcPr>
            <w:tcW w:w="638" w:type="pct"/>
            <w:vAlign w:val="center"/>
          </w:tcPr>
          <w:p w14:paraId="74D3ECC1" w14:textId="77777777" w:rsidR="00B82ADF" w:rsidRPr="00C81117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1117">
              <w:rPr>
                <w:rFonts w:cs="Arial"/>
                <w:iCs/>
                <w:sz w:val="16"/>
                <w:szCs w:val="16"/>
              </w:rPr>
              <w:t>nomeLogradouro</w:t>
            </w:r>
          </w:p>
        </w:tc>
        <w:tc>
          <w:tcPr>
            <w:tcW w:w="682" w:type="pct"/>
            <w:vAlign w:val="center"/>
          </w:tcPr>
          <w:p w14:paraId="012EA120" w14:textId="1EC1FFB6" w:rsidR="00B82AD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</w:t>
            </w:r>
            <w:r w:rsidRPr="00957CBB">
              <w:rPr>
                <w:rFonts w:cs="Arial"/>
                <w:iCs/>
                <w:sz w:val="16"/>
                <w:szCs w:val="16"/>
              </w:rPr>
              <w:t>escrição do logradouro</w:t>
            </w:r>
            <w:r>
              <w:rPr>
                <w:rFonts w:cs="Arial"/>
                <w:iCs/>
                <w:sz w:val="16"/>
                <w:szCs w:val="16"/>
              </w:rPr>
              <w:t xml:space="preserve"> do objeto de risco</w:t>
            </w:r>
          </w:p>
        </w:tc>
        <w:tc>
          <w:tcPr>
            <w:tcW w:w="500" w:type="pct"/>
          </w:tcPr>
          <w:p w14:paraId="74E80996" w14:textId="285BFB7C" w:rsidR="00B82AD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3090C">
              <w:rPr>
                <w:rFonts w:cs="Arial"/>
                <w:iCs/>
                <w:sz w:val="16"/>
                <w:szCs w:val="16"/>
              </w:rPr>
              <w:t>ItemDocumento</w:t>
            </w:r>
            <w:r w:rsidR="00940587">
              <w:rPr>
                <w:rFonts w:cs="Arial"/>
                <w:iCs/>
                <w:sz w:val="16"/>
                <w:szCs w:val="16"/>
              </w:rPr>
              <w:t>Emissao</w:t>
            </w:r>
            <w:r w:rsidRPr="0073090C">
              <w:rPr>
                <w:rFonts w:cs="Arial"/>
                <w:iCs/>
                <w:sz w:val="16"/>
                <w:szCs w:val="16"/>
              </w:rPr>
              <w:t>EBO</w:t>
            </w:r>
          </w:p>
        </w:tc>
        <w:tc>
          <w:tcPr>
            <w:tcW w:w="319" w:type="pct"/>
            <w:vAlign w:val="center"/>
          </w:tcPr>
          <w:p w14:paraId="04C4ABD8" w14:textId="7CF92D34" w:rsidR="00B82ADF" w:rsidRDefault="00B82ADF" w:rsidP="007F7AA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ObjetoRisco</w:t>
            </w:r>
          </w:p>
        </w:tc>
        <w:tc>
          <w:tcPr>
            <w:tcW w:w="272" w:type="pct"/>
            <w:vAlign w:val="center"/>
          </w:tcPr>
          <w:p w14:paraId="08012F26" w14:textId="77777777" w:rsidR="00B82AD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96756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18B0BF9C" w14:textId="78F5DCEB" w:rsidR="00B82ADF" w:rsidRDefault="00613BEE" w:rsidP="004D742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10" w:type="pct"/>
            <w:vAlign w:val="center"/>
          </w:tcPr>
          <w:p w14:paraId="307A88B1" w14:textId="74F492E7" w:rsidR="00403E93" w:rsidRPr="006A1020" w:rsidRDefault="00403E93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256" w:type="pct"/>
            <w:vAlign w:val="center"/>
          </w:tcPr>
          <w:p w14:paraId="67DAB781" w14:textId="4025EF0F" w:rsidR="00B82AD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4CBEBB76" w14:textId="0A50DA4F" w:rsidR="00B82AD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4C2A7169" w14:textId="3E89E4E8" w:rsidR="00B82AD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134DB74B" w14:textId="09036F38" w:rsidR="00B82AD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940587" w14:paraId="20219D9C" w14:textId="77777777" w:rsidTr="004D7427">
        <w:trPr>
          <w:cantSplit/>
          <w:trHeight w:val="301"/>
        </w:trPr>
        <w:tc>
          <w:tcPr>
            <w:tcW w:w="161" w:type="pct"/>
            <w:vAlign w:val="center"/>
          </w:tcPr>
          <w:p w14:paraId="115EA4B4" w14:textId="66F9025D" w:rsidR="00940587" w:rsidRPr="008D362F" w:rsidRDefault="00EB2D49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22</w:t>
            </w:r>
          </w:p>
        </w:tc>
        <w:tc>
          <w:tcPr>
            <w:tcW w:w="342" w:type="pct"/>
            <w:vAlign w:val="center"/>
          </w:tcPr>
          <w:p w14:paraId="76E14EBA" w14:textId="77777777" w:rsidR="00940587" w:rsidRPr="00C8111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1117">
              <w:rPr>
                <w:rFonts w:cs="Arial"/>
                <w:iCs/>
                <w:sz w:val="16"/>
                <w:szCs w:val="16"/>
              </w:rPr>
              <w:t>numero logradouro</w:t>
            </w:r>
          </w:p>
        </w:tc>
        <w:tc>
          <w:tcPr>
            <w:tcW w:w="638" w:type="pct"/>
            <w:vAlign w:val="center"/>
          </w:tcPr>
          <w:p w14:paraId="3C961E65" w14:textId="77777777" w:rsidR="00940587" w:rsidRPr="00C8111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1117">
              <w:rPr>
                <w:rFonts w:cs="Arial"/>
                <w:iCs/>
                <w:sz w:val="16"/>
                <w:szCs w:val="16"/>
              </w:rPr>
              <w:t>numeroLogradouro</w:t>
            </w:r>
          </w:p>
        </w:tc>
        <w:tc>
          <w:tcPr>
            <w:tcW w:w="682" w:type="pct"/>
            <w:vAlign w:val="center"/>
          </w:tcPr>
          <w:p w14:paraId="6618E706" w14:textId="595F4150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</w:t>
            </w:r>
            <w:r w:rsidRPr="00957CBB">
              <w:rPr>
                <w:rFonts w:cs="Arial"/>
                <w:iCs/>
                <w:sz w:val="16"/>
                <w:szCs w:val="16"/>
              </w:rPr>
              <w:t>úmero do imóvel no logradouro</w:t>
            </w:r>
            <w:r>
              <w:rPr>
                <w:rFonts w:cs="Arial"/>
                <w:iCs/>
                <w:sz w:val="16"/>
                <w:szCs w:val="16"/>
              </w:rPr>
              <w:t xml:space="preserve"> do objeto de risco</w:t>
            </w:r>
          </w:p>
        </w:tc>
        <w:tc>
          <w:tcPr>
            <w:tcW w:w="500" w:type="pct"/>
          </w:tcPr>
          <w:p w14:paraId="6463C551" w14:textId="006C3BDE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B7469">
              <w:rPr>
                <w:rFonts w:cs="Arial"/>
                <w:iCs/>
                <w:sz w:val="16"/>
                <w:szCs w:val="16"/>
              </w:rPr>
              <w:t>ItemDocumentoEmissaoEBO</w:t>
            </w:r>
          </w:p>
        </w:tc>
        <w:tc>
          <w:tcPr>
            <w:tcW w:w="319" w:type="pct"/>
            <w:vAlign w:val="center"/>
          </w:tcPr>
          <w:p w14:paraId="6295A318" w14:textId="663B27E8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ObjetoRisco</w:t>
            </w:r>
          </w:p>
        </w:tc>
        <w:tc>
          <w:tcPr>
            <w:tcW w:w="272" w:type="pct"/>
            <w:vAlign w:val="center"/>
          </w:tcPr>
          <w:p w14:paraId="219EB46D" w14:textId="77777777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96756">
              <w:rPr>
                <w:rFonts w:cs="Arial"/>
                <w:iCs/>
                <w:sz w:val="16"/>
                <w:szCs w:val="16"/>
              </w:rPr>
              <w:t>NUMBER(8)</w:t>
            </w:r>
          </w:p>
        </w:tc>
        <w:tc>
          <w:tcPr>
            <w:tcW w:w="505" w:type="pct"/>
            <w:vAlign w:val="center"/>
          </w:tcPr>
          <w:p w14:paraId="35FC9B4D" w14:textId="0B290F45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10" w:type="pct"/>
            <w:vAlign w:val="center"/>
          </w:tcPr>
          <w:p w14:paraId="607C71DE" w14:textId="4FB38B87" w:rsidR="00940587" w:rsidRPr="006A1020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256" w:type="pct"/>
            <w:vAlign w:val="center"/>
          </w:tcPr>
          <w:p w14:paraId="21293B4D" w14:textId="63CE7861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45D4B0CB" w14:textId="02ED148F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0B8F41F4" w14:textId="0F6A0C72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11E1D7D4" w14:textId="44B41668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940587" w14:paraId="78ED4F97" w14:textId="77777777" w:rsidTr="004D7427">
        <w:trPr>
          <w:cantSplit/>
          <w:trHeight w:val="301"/>
        </w:trPr>
        <w:tc>
          <w:tcPr>
            <w:tcW w:w="161" w:type="pct"/>
            <w:vAlign w:val="center"/>
          </w:tcPr>
          <w:p w14:paraId="44A828FC" w14:textId="79DC900F" w:rsidR="00940587" w:rsidRPr="008D362F" w:rsidRDefault="00EB2D49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23</w:t>
            </w:r>
          </w:p>
        </w:tc>
        <w:tc>
          <w:tcPr>
            <w:tcW w:w="342" w:type="pct"/>
            <w:vAlign w:val="center"/>
          </w:tcPr>
          <w:p w14:paraId="0239380C" w14:textId="77777777" w:rsidR="00940587" w:rsidRPr="00C8111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1117">
              <w:rPr>
                <w:rFonts w:cs="Arial"/>
                <w:iCs/>
                <w:sz w:val="16"/>
                <w:szCs w:val="16"/>
              </w:rPr>
              <w:t>nome bairro</w:t>
            </w:r>
          </w:p>
        </w:tc>
        <w:tc>
          <w:tcPr>
            <w:tcW w:w="638" w:type="pct"/>
            <w:vAlign w:val="center"/>
          </w:tcPr>
          <w:p w14:paraId="6827D86F" w14:textId="77777777" w:rsidR="00940587" w:rsidRPr="00C8111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1117">
              <w:rPr>
                <w:rFonts w:cs="Arial"/>
                <w:iCs/>
                <w:sz w:val="16"/>
                <w:szCs w:val="16"/>
              </w:rPr>
              <w:t>nomeBairro</w:t>
            </w:r>
          </w:p>
        </w:tc>
        <w:tc>
          <w:tcPr>
            <w:tcW w:w="682" w:type="pct"/>
            <w:vAlign w:val="center"/>
          </w:tcPr>
          <w:p w14:paraId="5BA6FD61" w14:textId="6580FDC5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</w:t>
            </w:r>
            <w:r w:rsidRPr="00957CBB">
              <w:rPr>
                <w:rFonts w:cs="Arial"/>
                <w:iCs/>
                <w:sz w:val="16"/>
                <w:szCs w:val="16"/>
              </w:rPr>
              <w:t>ome do bairro do endereço</w:t>
            </w:r>
            <w:r>
              <w:rPr>
                <w:rFonts w:cs="Arial"/>
                <w:iCs/>
                <w:sz w:val="16"/>
                <w:szCs w:val="16"/>
              </w:rPr>
              <w:t xml:space="preserve"> do objeto de risco</w:t>
            </w:r>
          </w:p>
        </w:tc>
        <w:tc>
          <w:tcPr>
            <w:tcW w:w="500" w:type="pct"/>
          </w:tcPr>
          <w:p w14:paraId="30536807" w14:textId="1100FE13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B7469">
              <w:rPr>
                <w:rFonts w:cs="Arial"/>
                <w:iCs/>
                <w:sz w:val="16"/>
                <w:szCs w:val="16"/>
              </w:rPr>
              <w:t>ItemDocumentoEmissaoEBO</w:t>
            </w:r>
          </w:p>
        </w:tc>
        <w:tc>
          <w:tcPr>
            <w:tcW w:w="319" w:type="pct"/>
            <w:vAlign w:val="center"/>
          </w:tcPr>
          <w:p w14:paraId="0ACA9CB4" w14:textId="19F3EF0F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ObjetoRisco</w:t>
            </w:r>
          </w:p>
        </w:tc>
        <w:tc>
          <w:tcPr>
            <w:tcW w:w="272" w:type="pct"/>
            <w:vAlign w:val="center"/>
          </w:tcPr>
          <w:p w14:paraId="19EA55CC" w14:textId="77777777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96756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172B767F" w14:textId="413B931F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10" w:type="pct"/>
            <w:vAlign w:val="center"/>
          </w:tcPr>
          <w:p w14:paraId="4DEA339F" w14:textId="5B07C898" w:rsidR="00403E93" w:rsidRPr="006A1020" w:rsidRDefault="00403E93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256" w:type="pct"/>
            <w:vAlign w:val="center"/>
          </w:tcPr>
          <w:p w14:paraId="2CCB43AA" w14:textId="4BCC5EEF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0CEF8FA0" w14:textId="7A62D7C7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5D65AFCF" w14:textId="3CF7CC29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21168B5E" w14:textId="4E6F300A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940587" w14:paraId="751A03BF" w14:textId="77777777" w:rsidTr="004D7427">
        <w:trPr>
          <w:cantSplit/>
          <w:trHeight w:val="301"/>
        </w:trPr>
        <w:tc>
          <w:tcPr>
            <w:tcW w:w="161" w:type="pct"/>
            <w:vAlign w:val="center"/>
          </w:tcPr>
          <w:p w14:paraId="431347C5" w14:textId="1D8F8D55" w:rsidR="00940587" w:rsidRPr="008D362F" w:rsidRDefault="00EB2D49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24</w:t>
            </w:r>
          </w:p>
        </w:tc>
        <w:tc>
          <w:tcPr>
            <w:tcW w:w="342" w:type="pct"/>
            <w:vAlign w:val="center"/>
          </w:tcPr>
          <w:p w14:paraId="55B52A68" w14:textId="77777777" w:rsidR="00940587" w:rsidRPr="00C8111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1117">
              <w:rPr>
                <w:rFonts w:cs="Arial"/>
                <w:iCs/>
                <w:sz w:val="16"/>
                <w:szCs w:val="16"/>
              </w:rPr>
              <w:t>numero cep</w:t>
            </w:r>
          </w:p>
        </w:tc>
        <w:tc>
          <w:tcPr>
            <w:tcW w:w="638" w:type="pct"/>
            <w:vAlign w:val="center"/>
          </w:tcPr>
          <w:p w14:paraId="2228A975" w14:textId="77777777" w:rsidR="00940587" w:rsidRPr="00C8111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1117">
              <w:rPr>
                <w:rFonts w:cs="Arial"/>
                <w:iCs/>
                <w:sz w:val="16"/>
                <w:szCs w:val="16"/>
              </w:rPr>
              <w:t>numeroCep</w:t>
            </w:r>
          </w:p>
        </w:tc>
        <w:tc>
          <w:tcPr>
            <w:tcW w:w="682" w:type="pct"/>
            <w:vAlign w:val="center"/>
          </w:tcPr>
          <w:p w14:paraId="0CF9A089" w14:textId="1B0CCDF3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957CBB">
              <w:rPr>
                <w:rFonts w:cs="Arial"/>
                <w:iCs/>
                <w:sz w:val="16"/>
                <w:szCs w:val="16"/>
              </w:rPr>
              <w:t>Código de Endereçamento Postal (CEP</w:t>
            </w:r>
            <w:r>
              <w:rPr>
                <w:rFonts w:cs="Arial"/>
                <w:iCs/>
                <w:sz w:val="16"/>
                <w:szCs w:val="16"/>
              </w:rPr>
              <w:t>) do objeto de risco</w:t>
            </w:r>
          </w:p>
        </w:tc>
        <w:tc>
          <w:tcPr>
            <w:tcW w:w="500" w:type="pct"/>
          </w:tcPr>
          <w:p w14:paraId="5F904FA1" w14:textId="54415725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B7469">
              <w:rPr>
                <w:rFonts w:cs="Arial"/>
                <w:iCs/>
                <w:sz w:val="16"/>
                <w:szCs w:val="16"/>
              </w:rPr>
              <w:t>ItemDocumentoEmissaoEBO</w:t>
            </w:r>
          </w:p>
        </w:tc>
        <w:tc>
          <w:tcPr>
            <w:tcW w:w="319" w:type="pct"/>
            <w:vAlign w:val="center"/>
          </w:tcPr>
          <w:p w14:paraId="3E4BC59B" w14:textId="749D1790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ObjetoRisco</w:t>
            </w:r>
          </w:p>
        </w:tc>
        <w:tc>
          <w:tcPr>
            <w:tcW w:w="272" w:type="pct"/>
            <w:vAlign w:val="center"/>
          </w:tcPr>
          <w:p w14:paraId="7BE89748" w14:textId="77777777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96756">
              <w:rPr>
                <w:rFonts w:cs="Arial"/>
                <w:iCs/>
                <w:sz w:val="16"/>
                <w:szCs w:val="16"/>
              </w:rPr>
              <w:t>NUMBER(10)</w:t>
            </w:r>
          </w:p>
        </w:tc>
        <w:tc>
          <w:tcPr>
            <w:tcW w:w="505" w:type="pct"/>
            <w:vAlign w:val="center"/>
          </w:tcPr>
          <w:p w14:paraId="007C41BE" w14:textId="2587E9ED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10" w:type="pct"/>
            <w:vAlign w:val="center"/>
          </w:tcPr>
          <w:p w14:paraId="2500AC67" w14:textId="796DB316" w:rsidR="00940587" w:rsidRPr="006A1020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99999-999</w:t>
            </w:r>
          </w:p>
        </w:tc>
        <w:tc>
          <w:tcPr>
            <w:tcW w:w="256" w:type="pct"/>
            <w:vAlign w:val="center"/>
          </w:tcPr>
          <w:p w14:paraId="25E2C004" w14:textId="1A92C20E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06ED0FB4" w14:textId="0B2B6570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4F803359" w14:textId="45CEFCE7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043EB7B3" w14:textId="7CA9AEE3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940587" w14:paraId="571E733D" w14:textId="77777777" w:rsidTr="004D7427">
        <w:trPr>
          <w:cantSplit/>
          <w:trHeight w:val="301"/>
        </w:trPr>
        <w:tc>
          <w:tcPr>
            <w:tcW w:w="161" w:type="pct"/>
            <w:vAlign w:val="center"/>
          </w:tcPr>
          <w:p w14:paraId="020EBFA9" w14:textId="272DAF5A" w:rsidR="00940587" w:rsidRPr="008D362F" w:rsidRDefault="00EB2D49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lastRenderedPageBreak/>
              <w:t>25</w:t>
            </w:r>
          </w:p>
        </w:tc>
        <w:tc>
          <w:tcPr>
            <w:tcW w:w="342" w:type="pct"/>
            <w:vAlign w:val="center"/>
          </w:tcPr>
          <w:p w14:paraId="0ADB60E2" w14:textId="77777777" w:rsidR="00940587" w:rsidRPr="00C8111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1117">
              <w:rPr>
                <w:rFonts w:cs="Arial"/>
                <w:iCs/>
                <w:sz w:val="16"/>
                <w:szCs w:val="16"/>
              </w:rPr>
              <w:t>nome complemento</w:t>
            </w:r>
          </w:p>
        </w:tc>
        <w:tc>
          <w:tcPr>
            <w:tcW w:w="638" w:type="pct"/>
            <w:vAlign w:val="center"/>
          </w:tcPr>
          <w:p w14:paraId="1D207135" w14:textId="77777777" w:rsidR="00940587" w:rsidRPr="00C8111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1117">
              <w:rPr>
                <w:rFonts w:cs="Arial"/>
                <w:iCs/>
                <w:sz w:val="16"/>
                <w:szCs w:val="16"/>
              </w:rPr>
              <w:t>nomeComplemento</w:t>
            </w:r>
          </w:p>
        </w:tc>
        <w:tc>
          <w:tcPr>
            <w:tcW w:w="682" w:type="pct"/>
            <w:vAlign w:val="center"/>
          </w:tcPr>
          <w:p w14:paraId="00A3C415" w14:textId="7DB44C45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</w:t>
            </w:r>
            <w:r w:rsidRPr="00957CBB">
              <w:rPr>
                <w:rFonts w:cs="Arial"/>
                <w:iCs/>
                <w:sz w:val="16"/>
                <w:szCs w:val="16"/>
              </w:rPr>
              <w:t>escrição do complemento do endereço</w:t>
            </w:r>
            <w:r>
              <w:rPr>
                <w:rFonts w:cs="Arial"/>
                <w:iCs/>
                <w:sz w:val="16"/>
                <w:szCs w:val="16"/>
              </w:rPr>
              <w:t xml:space="preserve"> do objeto de risco</w:t>
            </w:r>
          </w:p>
        </w:tc>
        <w:tc>
          <w:tcPr>
            <w:tcW w:w="500" w:type="pct"/>
          </w:tcPr>
          <w:p w14:paraId="25A608F3" w14:textId="7A15D2C6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B7469">
              <w:rPr>
                <w:rFonts w:cs="Arial"/>
                <w:iCs/>
                <w:sz w:val="16"/>
                <w:szCs w:val="16"/>
              </w:rPr>
              <w:t>ItemDocumentoEmissaoEBO</w:t>
            </w:r>
          </w:p>
        </w:tc>
        <w:tc>
          <w:tcPr>
            <w:tcW w:w="319" w:type="pct"/>
            <w:vAlign w:val="center"/>
          </w:tcPr>
          <w:p w14:paraId="6DB20DA8" w14:textId="49B59B63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ObjetoRisco</w:t>
            </w:r>
          </w:p>
        </w:tc>
        <w:tc>
          <w:tcPr>
            <w:tcW w:w="272" w:type="pct"/>
            <w:vAlign w:val="center"/>
          </w:tcPr>
          <w:p w14:paraId="62C2DCA4" w14:textId="77777777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96756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2F1B285A" w14:textId="6A25DE85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10" w:type="pct"/>
            <w:vAlign w:val="center"/>
          </w:tcPr>
          <w:p w14:paraId="68976E18" w14:textId="3575FEE6" w:rsidR="00403E93" w:rsidRPr="006A1020" w:rsidRDefault="00403E93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256" w:type="pct"/>
            <w:vAlign w:val="center"/>
          </w:tcPr>
          <w:p w14:paraId="14678BDA" w14:textId="44837347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636CEAB5" w14:textId="01EA4D7A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64750AA7" w14:textId="29154CFF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79268DE5" w14:textId="7EC2D92B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940587" w14:paraId="5B193F8C" w14:textId="77777777" w:rsidTr="004D7427">
        <w:trPr>
          <w:cantSplit/>
          <w:trHeight w:val="301"/>
        </w:trPr>
        <w:tc>
          <w:tcPr>
            <w:tcW w:w="161" w:type="pct"/>
            <w:vAlign w:val="center"/>
          </w:tcPr>
          <w:p w14:paraId="4637DE7A" w14:textId="1EACCF63" w:rsidR="00940587" w:rsidRPr="008D362F" w:rsidRDefault="00EB2D49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26</w:t>
            </w:r>
          </w:p>
        </w:tc>
        <w:tc>
          <w:tcPr>
            <w:tcW w:w="342" w:type="pct"/>
            <w:vAlign w:val="center"/>
          </w:tcPr>
          <w:p w14:paraId="685EB6B3" w14:textId="77777777" w:rsidR="00940587" w:rsidRPr="00C8111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1117">
              <w:rPr>
                <w:rFonts w:cs="Arial"/>
                <w:iCs/>
                <w:sz w:val="16"/>
                <w:szCs w:val="16"/>
              </w:rPr>
              <w:t>nome cidade</w:t>
            </w:r>
          </w:p>
        </w:tc>
        <w:tc>
          <w:tcPr>
            <w:tcW w:w="638" w:type="pct"/>
            <w:vAlign w:val="center"/>
          </w:tcPr>
          <w:p w14:paraId="1493DCB4" w14:textId="408B82A0" w:rsidR="00940587" w:rsidRPr="00C8111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1117">
              <w:rPr>
                <w:rFonts w:cs="Arial"/>
                <w:iCs/>
                <w:sz w:val="16"/>
                <w:szCs w:val="16"/>
              </w:rPr>
              <w:t>nomeCidade</w:t>
            </w:r>
          </w:p>
        </w:tc>
        <w:tc>
          <w:tcPr>
            <w:tcW w:w="682" w:type="pct"/>
            <w:vAlign w:val="center"/>
          </w:tcPr>
          <w:p w14:paraId="0786998B" w14:textId="7ABBB054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Nome da cidade do objeto de risco</w:t>
            </w:r>
          </w:p>
        </w:tc>
        <w:tc>
          <w:tcPr>
            <w:tcW w:w="500" w:type="pct"/>
          </w:tcPr>
          <w:p w14:paraId="51BD2D28" w14:textId="71386B46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B7469">
              <w:rPr>
                <w:rFonts w:cs="Arial"/>
                <w:iCs/>
                <w:sz w:val="16"/>
                <w:szCs w:val="16"/>
              </w:rPr>
              <w:t>ItemDocumentoEmissaoEBO</w:t>
            </w:r>
          </w:p>
        </w:tc>
        <w:tc>
          <w:tcPr>
            <w:tcW w:w="319" w:type="pct"/>
            <w:vAlign w:val="center"/>
          </w:tcPr>
          <w:p w14:paraId="617A3231" w14:textId="2B0B760C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ObjetoRisco</w:t>
            </w:r>
          </w:p>
        </w:tc>
        <w:tc>
          <w:tcPr>
            <w:tcW w:w="272" w:type="pct"/>
            <w:vAlign w:val="center"/>
          </w:tcPr>
          <w:p w14:paraId="27E479C3" w14:textId="77777777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96756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3A79C029" w14:textId="49D681B6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10" w:type="pct"/>
            <w:vAlign w:val="center"/>
          </w:tcPr>
          <w:p w14:paraId="03200044" w14:textId="1A2C277A" w:rsidR="00403E93" w:rsidRPr="006A1020" w:rsidRDefault="00403E93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256" w:type="pct"/>
            <w:vAlign w:val="center"/>
          </w:tcPr>
          <w:p w14:paraId="7DB6DCAF" w14:textId="141231B2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6B3D1751" w14:textId="190942DF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21B46501" w14:textId="3ECCA268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2093A477" w14:textId="11FC866F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940587" w14:paraId="616B7521" w14:textId="77777777" w:rsidTr="00940587">
        <w:trPr>
          <w:cantSplit/>
          <w:trHeight w:val="301"/>
        </w:trPr>
        <w:tc>
          <w:tcPr>
            <w:tcW w:w="161" w:type="pct"/>
            <w:vAlign w:val="center"/>
          </w:tcPr>
          <w:p w14:paraId="72A7C149" w14:textId="669CCB93" w:rsidR="00940587" w:rsidRPr="008D362F" w:rsidRDefault="00EB2D49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27</w:t>
            </w:r>
          </w:p>
        </w:tc>
        <w:tc>
          <w:tcPr>
            <w:tcW w:w="342" w:type="pct"/>
            <w:vAlign w:val="center"/>
          </w:tcPr>
          <w:p w14:paraId="28AF0F26" w14:textId="46DBFD38" w:rsidR="00940587" w:rsidRPr="00C8111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957CBB">
              <w:rPr>
                <w:rFonts w:cs="Arial"/>
                <w:iCs/>
                <w:sz w:val="16"/>
                <w:szCs w:val="16"/>
              </w:rPr>
              <w:t>codigo unidade federacao</w:t>
            </w:r>
          </w:p>
        </w:tc>
        <w:tc>
          <w:tcPr>
            <w:tcW w:w="638" w:type="pct"/>
            <w:vAlign w:val="center"/>
          </w:tcPr>
          <w:p w14:paraId="5EE4E192" w14:textId="679C1217" w:rsidR="00940587" w:rsidRPr="00C8111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>
              <w:rPr>
                <w:rFonts w:cs="Arial"/>
                <w:iCs/>
                <w:sz w:val="16"/>
                <w:szCs w:val="16"/>
              </w:rPr>
              <w:t>codigo</w:t>
            </w:r>
            <w:r w:rsidRPr="00C81117">
              <w:rPr>
                <w:rFonts w:cs="Arial"/>
                <w:iCs/>
                <w:sz w:val="16"/>
                <w:szCs w:val="16"/>
              </w:rPr>
              <w:t>UnidadeFederacao</w:t>
            </w:r>
          </w:p>
        </w:tc>
        <w:tc>
          <w:tcPr>
            <w:tcW w:w="682" w:type="pct"/>
            <w:vAlign w:val="center"/>
          </w:tcPr>
          <w:p w14:paraId="0DAE83CC" w14:textId="636B92DE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S</w:t>
            </w:r>
            <w:r w:rsidRPr="00957CBB">
              <w:rPr>
                <w:rFonts w:cs="Arial"/>
                <w:iCs/>
                <w:sz w:val="16"/>
                <w:szCs w:val="16"/>
              </w:rPr>
              <w:t>igla do estado</w:t>
            </w:r>
          </w:p>
        </w:tc>
        <w:tc>
          <w:tcPr>
            <w:tcW w:w="500" w:type="pct"/>
          </w:tcPr>
          <w:p w14:paraId="7B02CFD8" w14:textId="4D02CD27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B7469">
              <w:rPr>
                <w:rFonts w:cs="Arial"/>
                <w:iCs/>
                <w:sz w:val="16"/>
                <w:szCs w:val="16"/>
              </w:rPr>
              <w:t>ItemDocumentoEmissaoEBO</w:t>
            </w:r>
          </w:p>
        </w:tc>
        <w:tc>
          <w:tcPr>
            <w:tcW w:w="319" w:type="pct"/>
            <w:vAlign w:val="center"/>
          </w:tcPr>
          <w:p w14:paraId="35EC8E26" w14:textId="684DC884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ObjetoRisco</w:t>
            </w:r>
          </w:p>
        </w:tc>
        <w:tc>
          <w:tcPr>
            <w:tcW w:w="272" w:type="pct"/>
            <w:vAlign w:val="center"/>
          </w:tcPr>
          <w:p w14:paraId="4F162B3C" w14:textId="64D26373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96756">
              <w:rPr>
                <w:rFonts w:cs="Arial"/>
                <w:iCs/>
                <w:sz w:val="16"/>
                <w:szCs w:val="16"/>
              </w:rPr>
              <w:t>VARCHAR2(</w:t>
            </w:r>
            <w:r>
              <w:rPr>
                <w:rFonts w:cs="Arial"/>
                <w:iCs/>
                <w:sz w:val="16"/>
                <w:szCs w:val="16"/>
              </w:rPr>
              <w:t>2</w:t>
            </w:r>
            <w:r w:rsidRPr="00F96756">
              <w:rPr>
                <w:rFonts w:cs="Arial"/>
                <w:iCs/>
                <w:sz w:val="16"/>
                <w:szCs w:val="16"/>
              </w:rPr>
              <w:t>)</w:t>
            </w:r>
          </w:p>
        </w:tc>
        <w:tc>
          <w:tcPr>
            <w:tcW w:w="505" w:type="pct"/>
            <w:vAlign w:val="center"/>
          </w:tcPr>
          <w:p w14:paraId="500F58FA" w14:textId="453B0473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10" w:type="pct"/>
            <w:vAlign w:val="center"/>
          </w:tcPr>
          <w:p w14:paraId="20857810" w14:textId="4FA534F1" w:rsidR="00940587" w:rsidRPr="006A1020" w:rsidRDefault="00403E93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256" w:type="pct"/>
            <w:vAlign w:val="center"/>
          </w:tcPr>
          <w:p w14:paraId="3B5BBA6E" w14:textId="1FBE181C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490BE5C7" w14:textId="5AAF9E19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687AD8A2" w14:textId="6EF2D684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4BD5BAC8" w14:textId="239B5D8E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940587" w14:paraId="4B16B819" w14:textId="77777777" w:rsidTr="00403E93">
        <w:trPr>
          <w:cantSplit/>
          <w:trHeight w:val="301"/>
        </w:trPr>
        <w:tc>
          <w:tcPr>
            <w:tcW w:w="161" w:type="pct"/>
            <w:vAlign w:val="center"/>
          </w:tcPr>
          <w:p w14:paraId="72795118" w14:textId="283AB29A" w:rsidR="00940587" w:rsidRPr="008D362F" w:rsidRDefault="00EB2D49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28</w:t>
            </w:r>
          </w:p>
        </w:tc>
        <w:tc>
          <w:tcPr>
            <w:tcW w:w="342" w:type="pct"/>
            <w:vAlign w:val="center"/>
          </w:tcPr>
          <w:p w14:paraId="33290B51" w14:textId="77777777" w:rsidR="00940587" w:rsidRPr="008D362F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D362F">
              <w:rPr>
                <w:rFonts w:cs="Arial"/>
                <w:iCs/>
                <w:sz w:val="16"/>
                <w:szCs w:val="16"/>
              </w:rPr>
              <w:t>nome evento</w:t>
            </w:r>
          </w:p>
        </w:tc>
        <w:tc>
          <w:tcPr>
            <w:tcW w:w="638" w:type="pct"/>
            <w:vAlign w:val="center"/>
          </w:tcPr>
          <w:p w14:paraId="48A3F72B" w14:textId="37F5DEB1" w:rsidR="00940587" w:rsidRPr="008D362F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81117">
              <w:rPr>
                <w:rFonts w:cs="Arial"/>
                <w:iCs/>
                <w:sz w:val="16"/>
                <w:szCs w:val="16"/>
              </w:rPr>
              <w:t>nomeEvento</w:t>
            </w:r>
          </w:p>
        </w:tc>
        <w:tc>
          <w:tcPr>
            <w:tcW w:w="682" w:type="pct"/>
            <w:vAlign w:val="center"/>
          </w:tcPr>
          <w:p w14:paraId="554E172B" w14:textId="3337E606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</w:t>
            </w:r>
            <w:r w:rsidRPr="00957CBB">
              <w:rPr>
                <w:rFonts w:cs="Arial"/>
                <w:iCs/>
                <w:sz w:val="16"/>
                <w:szCs w:val="16"/>
              </w:rPr>
              <w:t>escrição do evento</w:t>
            </w:r>
          </w:p>
        </w:tc>
        <w:tc>
          <w:tcPr>
            <w:tcW w:w="500" w:type="pct"/>
          </w:tcPr>
          <w:p w14:paraId="2FDBB1B3" w14:textId="32AA5F15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B7469">
              <w:rPr>
                <w:rFonts w:cs="Arial"/>
                <w:iCs/>
                <w:sz w:val="16"/>
                <w:szCs w:val="16"/>
              </w:rPr>
              <w:t>ItemDocumentoEmissaoEBO</w:t>
            </w:r>
          </w:p>
        </w:tc>
        <w:tc>
          <w:tcPr>
            <w:tcW w:w="319" w:type="pct"/>
            <w:vAlign w:val="center"/>
          </w:tcPr>
          <w:p w14:paraId="1A3CFB25" w14:textId="1D1D92E2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evento</w:t>
            </w:r>
          </w:p>
        </w:tc>
        <w:tc>
          <w:tcPr>
            <w:tcW w:w="272" w:type="pct"/>
            <w:vAlign w:val="center"/>
          </w:tcPr>
          <w:p w14:paraId="307B691F" w14:textId="77777777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F24D1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4B825661" w14:textId="042687BF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10" w:type="pct"/>
            <w:vAlign w:val="center"/>
          </w:tcPr>
          <w:p w14:paraId="097CAA53" w14:textId="0CDA3ACE" w:rsidR="00403E93" w:rsidRPr="006A1020" w:rsidRDefault="00403E93" w:rsidP="00403E93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256" w:type="pct"/>
            <w:vAlign w:val="center"/>
          </w:tcPr>
          <w:p w14:paraId="0E9EE063" w14:textId="1A60E110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0012EC38" w14:textId="11A6D970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70FCC0EF" w14:textId="5F232301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2B82918E" w14:textId="48CACE62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940587" w14:paraId="59846972" w14:textId="77777777" w:rsidTr="00940587">
        <w:trPr>
          <w:cantSplit/>
          <w:trHeight w:val="301"/>
        </w:trPr>
        <w:tc>
          <w:tcPr>
            <w:tcW w:w="161" w:type="pct"/>
            <w:vAlign w:val="center"/>
          </w:tcPr>
          <w:p w14:paraId="41A163CF" w14:textId="6EE27C82" w:rsidR="00940587" w:rsidRPr="008D362F" w:rsidRDefault="00EB2D49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29</w:t>
            </w:r>
          </w:p>
        </w:tc>
        <w:tc>
          <w:tcPr>
            <w:tcW w:w="342" w:type="pct"/>
            <w:vAlign w:val="center"/>
          </w:tcPr>
          <w:p w14:paraId="677ED609" w14:textId="5B0E6AF7" w:rsidR="00940587" w:rsidRPr="008D362F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nome tipo proponente evento</w:t>
            </w:r>
          </w:p>
        </w:tc>
        <w:tc>
          <w:tcPr>
            <w:tcW w:w="638" w:type="pct"/>
            <w:vAlign w:val="center"/>
          </w:tcPr>
          <w:p w14:paraId="07E60F4F" w14:textId="5CCDC432" w:rsidR="00940587" w:rsidRPr="008D362F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nomeTipoProponenteEvento</w:t>
            </w:r>
          </w:p>
        </w:tc>
        <w:tc>
          <w:tcPr>
            <w:tcW w:w="682" w:type="pct"/>
            <w:vAlign w:val="center"/>
          </w:tcPr>
          <w:p w14:paraId="1FE5FCBA" w14:textId="79B592A0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</w:t>
            </w:r>
            <w:r w:rsidRPr="00566856">
              <w:rPr>
                <w:rFonts w:cs="Arial"/>
                <w:iCs/>
                <w:sz w:val="16"/>
                <w:szCs w:val="16"/>
              </w:rPr>
              <w:t>escrição do tipo de proponente do seguro de evento</w:t>
            </w:r>
          </w:p>
        </w:tc>
        <w:tc>
          <w:tcPr>
            <w:tcW w:w="500" w:type="pct"/>
          </w:tcPr>
          <w:p w14:paraId="551D39CB" w14:textId="3D296FE0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B7469">
              <w:rPr>
                <w:rFonts w:cs="Arial"/>
                <w:iCs/>
                <w:sz w:val="16"/>
                <w:szCs w:val="16"/>
              </w:rPr>
              <w:t>ItemDocumentoEmissaoEBO</w:t>
            </w:r>
          </w:p>
        </w:tc>
        <w:tc>
          <w:tcPr>
            <w:tcW w:w="319" w:type="pct"/>
            <w:vAlign w:val="center"/>
          </w:tcPr>
          <w:p w14:paraId="5D3F12DC" w14:textId="41E8801F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evento</w:t>
            </w:r>
          </w:p>
        </w:tc>
        <w:tc>
          <w:tcPr>
            <w:tcW w:w="272" w:type="pct"/>
            <w:vAlign w:val="center"/>
          </w:tcPr>
          <w:p w14:paraId="57C37443" w14:textId="52161DDF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F24D1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2FF5E00B" w14:textId="5532674D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10" w:type="pct"/>
            <w:vAlign w:val="center"/>
          </w:tcPr>
          <w:p w14:paraId="00500F3A" w14:textId="6CB0F7FF" w:rsidR="00403E93" w:rsidRPr="006A1020" w:rsidRDefault="00403E93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256" w:type="pct"/>
            <w:vAlign w:val="center"/>
          </w:tcPr>
          <w:p w14:paraId="1A64D23B" w14:textId="275C6390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28E1D0B7" w14:textId="1E645C9D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7A10D5EC" w14:textId="21236A8F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72EBC228" w14:textId="71139BF5" w:rsidR="00940587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82ADF" w14:paraId="03BB972F" w14:textId="77777777" w:rsidTr="008F3949">
        <w:trPr>
          <w:cantSplit/>
          <w:trHeight w:val="301"/>
        </w:trPr>
        <w:tc>
          <w:tcPr>
            <w:tcW w:w="161" w:type="pct"/>
            <w:vAlign w:val="center"/>
          </w:tcPr>
          <w:p w14:paraId="47CE306D" w14:textId="01CF7AC5" w:rsidR="00B82ADF" w:rsidRPr="008D362F" w:rsidRDefault="00EB2D49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30</w:t>
            </w:r>
          </w:p>
        </w:tc>
        <w:tc>
          <w:tcPr>
            <w:tcW w:w="342" w:type="pct"/>
            <w:vAlign w:val="center"/>
          </w:tcPr>
          <w:p w14:paraId="4C24A2A8" w14:textId="77777777" w:rsidR="00B82ADF" w:rsidRPr="008D362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D362F">
              <w:rPr>
                <w:rFonts w:cs="Arial"/>
                <w:iCs/>
                <w:sz w:val="16"/>
                <w:szCs w:val="16"/>
              </w:rPr>
              <w:t>nome categoria evento</w:t>
            </w:r>
          </w:p>
        </w:tc>
        <w:tc>
          <w:tcPr>
            <w:tcW w:w="638" w:type="pct"/>
            <w:vAlign w:val="center"/>
          </w:tcPr>
          <w:p w14:paraId="3480F7CD" w14:textId="0A8CB971" w:rsidR="00B82ADF" w:rsidRPr="008D362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85D39">
              <w:rPr>
                <w:rFonts w:cs="Arial"/>
                <w:iCs/>
                <w:sz w:val="16"/>
                <w:szCs w:val="16"/>
              </w:rPr>
              <w:t>evnctgnom</w:t>
            </w:r>
          </w:p>
        </w:tc>
        <w:tc>
          <w:tcPr>
            <w:tcW w:w="682" w:type="pct"/>
            <w:vAlign w:val="center"/>
          </w:tcPr>
          <w:p w14:paraId="52AF351C" w14:textId="29CADEB8" w:rsidR="00B82AD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</w:t>
            </w:r>
            <w:r w:rsidRPr="00566856">
              <w:rPr>
                <w:rFonts w:cs="Arial"/>
                <w:iCs/>
                <w:sz w:val="16"/>
                <w:szCs w:val="16"/>
              </w:rPr>
              <w:t>escrição da categoria do evento</w:t>
            </w:r>
          </w:p>
        </w:tc>
        <w:tc>
          <w:tcPr>
            <w:tcW w:w="500" w:type="pct"/>
            <w:vAlign w:val="center"/>
          </w:tcPr>
          <w:p w14:paraId="26955182" w14:textId="77777777" w:rsidR="00B82AD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19" w:type="pct"/>
            <w:vAlign w:val="center"/>
          </w:tcPr>
          <w:p w14:paraId="4964B600" w14:textId="77777777" w:rsidR="00B82ADF" w:rsidRDefault="00B82ADF" w:rsidP="007F7AA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TAB: </w:t>
            </w:r>
            <w:r w:rsidRPr="00FC6259">
              <w:rPr>
                <w:rFonts w:cs="Arial"/>
                <w:iCs/>
                <w:sz w:val="16"/>
                <w:szCs w:val="16"/>
              </w:rPr>
              <w:t>reakevnctg</w:t>
            </w:r>
          </w:p>
        </w:tc>
        <w:tc>
          <w:tcPr>
            <w:tcW w:w="272" w:type="pct"/>
            <w:vAlign w:val="center"/>
          </w:tcPr>
          <w:p w14:paraId="37A70CAB" w14:textId="77777777" w:rsidR="00B82AD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F24D1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64E0249A" w14:textId="09B1E8AA" w:rsidR="00B82ADF" w:rsidRDefault="00613BEE" w:rsidP="004D742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10" w:type="pct"/>
            <w:vAlign w:val="center"/>
          </w:tcPr>
          <w:p w14:paraId="1E9DE0D4" w14:textId="46FE6DA4" w:rsidR="00403E93" w:rsidRPr="006A1020" w:rsidRDefault="00403E93" w:rsidP="008F394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256" w:type="pct"/>
            <w:vAlign w:val="center"/>
          </w:tcPr>
          <w:p w14:paraId="29C6DD4A" w14:textId="1852F640" w:rsidR="00B82AD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4D24232B" w14:textId="41BDAC9F" w:rsidR="00B82AD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7E6606CD" w14:textId="4AF4762E" w:rsidR="00B82AD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2B1FF30A" w14:textId="6462DB3A" w:rsidR="00B82AD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82ADF" w14:paraId="2F825698" w14:textId="77777777" w:rsidTr="004D7427">
        <w:trPr>
          <w:cantSplit/>
          <w:trHeight w:val="301"/>
        </w:trPr>
        <w:tc>
          <w:tcPr>
            <w:tcW w:w="161" w:type="pct"/>
            <w:vAlign w:val="center"/>
          </w:tcPr>
          <w:p w14:paraId="4EA3A3AA" w14:textId="0FA58EA4" w:rsidR="00B82ADF" w:rsidRPr="008D362F" w:rsidRDefault="00EB2D49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31</w:t>
            </w:r>
          </w:p>
        </w:tc>
        <w:tc>
          <w:tcPr>
            <w:tcW w:w="342" w:type="pct"/>
            <w:vAlign w:val="center"/>
          </w:tcPr>
          <w:p w14:paraId="76CA966F" w14:textId="77777777" w:rsidR="00B82ADF" w:rsidRPr="008D362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D362F">
              <w:rPr>
                <w:rFonts w:cs="Arial"/>
                <w:iCs/>
                <w:sz w:val="16"/>
                <w:szCs w:val="16"/>
              </w:rPr>
              <w:t>nome tema evento</w:t>
            </w:r>
          </w:p>
        </w:tc>
        <w:tc>
          <w:tcPr>
            <w:tcW w:w="638" w:type="pct"/>
            <w:vAlign w:val="center"/>
          </w:tcPr>
          <w:p w14:paraId="54FA0CD2" w14:textId="084DE0E0" w:rsidR="00B82ADF" w:rsidRPr="008D362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85D39">
              <w:rPr>
                <w:rFonts w:cs="Arial"/>
                <w:iCs/>
                <w:sz w:val="16"/>
                <w:szCs w:val="16"/>
              </w:rPr>
              <w:t>evntmanom</w:t>
            </w:r>
          </w:p>
        </w:tc>
        <w:tc>
          <w:tcPr>
            <w:tcW w:w="682" w:type="pct"/>
            <w:vAlign w:val="center"/>
          </w:tcPr>
          <w:p w14:paraId="17CAAEBB" w14:textId="6C339652" w:rsidR="00B82AD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Descrição do tema do evento</w:t>
            </w:r>
          </w:p>
        </w:tc>
        <w:tc>
          <w:tcPr>
            <w:tcW w:w="500" w:type="pct"/>
            <w:vAlign w:val="center"/>
          </w:tcPr>
          <w:p w14:paraId="559DF8A0" w14:textId="28A814F3" w:rsidR="00B82AD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19" w:type="pct"/>
            <w:vAlign w:val="center"/>
          </w:tcPr>
          <w:p w14:paraId="2857F0E9" w14:textId="405F7213" w:rsidR="00B82ADF" w:rsidRDefault="00B82ADF" w:rsidP="007F7AA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TAB: </w:t>
            </w:r>
            <w:r w:rsidRPr="00B85D39">
              <w:rPr>
                <w:rFonts w:cs="Arial"/>
                <w:iCs/>
                <w:sz w:val="16"/>
                <w:szCs w:val="16"/>
              </w:rPr>
              <w:t>reakevntma</w:t>
            </w:r>
          </w:p>
        </w:tc>
        <w:tc>
          <w:tcPr>
            <w:tcW w:w="272" w:type="pct"/>
            <w:vAlign w:val="center"/>
          </w:tcPr>
          <w:p w14:paraId="50C1EBDE" w14:textId="77777777" w:rsidR="00B82AD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F24D1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59BF2D9E" w14:textId="0937869F" w:rsidR="00B82ADF" w:rsidRDefault="00613BEE" w:rsidP="004D742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10" w:type="pct"/>
            <w:vAlign w:val="center"/>
          </w:tcPr>
          <w:p w14:paraId="3A827998" w14:textId="6C48723D" w:rsidR="00403E93" w:rsidRPr="006A1020" w:rsidRDefault="00403E93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256" w:type="pct"/>
            <w:vAlign w:val="center"/>
          </w:tcPr>
          <w:p w14:paraId="3A7F7CCF" w14:textId="3F8121C7" w:rsidR="00B82AD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47E3DAB4" w14:textId="57F9A3BC" w:rsidR="00B82AD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0B4A0C80" w14:textId="3CC4B396" w:rsidR="00B82AD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32CE4D90" w14:textId="1148AA72" w:rsidR="00B82ADF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82ADF" w14:paraId="517C23A6" w14:textId="77777777" w:rsidTr="004D7427">
        <w:trPr>
          <w:cantSplit/>
          <w:trHeight w:val="301"/>
        </w:trPr>
        <w:tc>
          <w:tcPr>
            <w:tcW w:w="161" w:type="pct"/>
            <w:vAlign w:val="center"/>
          </w:tcPr>
          <w:p w14:paraId="6AC96A51" w14:textId="5D5DF076" w:rsidR="00B82ADF" w:rsidRPr="008D362F" w:rsidRDefault="00EB2D49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32</w:t>
            </w:r>
          </w:p>
        </w:tc>
        <w:tc>
          <w:tcPr>
            <w:tcW w:w="342" w:type="pct"/>
            <w:vAlign w:val="center"/>
          </w:tcPr>
          <w:p w14:paraId="519C2A1C" w14:textId="6C087CDE" w:rsidR="00B82ADF" w:rsidRPr="00B959D1" w:rsidRDefault="00CF59F5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texto comentario</w:t>
            </w:r>
          </w:p>
        </w:tc>
        <w:tc>
          <w:tcPr>
            <w:tcW w:w="638" w:type="pct"/>
            <w:vAlign w:val="center"/>
          </w:tcPr>
          <w:p w14:paraId="4EE7AE5B" w14:textId="57FD44F8" w:rsidR="00B82ADF" w:rsidRPr="00B959D1" w:rsidRDefault="00CF59F5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cmttxt</w:t>
            </w:r>
          </w:p>
        </w:tc>
        <w:tc>
          <w:tcPr>
            <w:tcW w:w="682" w:type="pct"/>
            <w:vAlign w:val="center"/>
          </w:tcPr>
          <w:p w14:paraId="6234A966" w14:textId="6C6DADA2" w:rsidR="00B82ADF" w:rsidRPr="00B959D1" w:rsidRDefault="00CF59F5" w:rsidP="00D7421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 xml:space="preserve">Texto </w:t>
            </w:r>
            <w:r w:rsidR="00D7421A" w:rsidRPr="00B959D1">
              <w:rPr>
                <w:rFonts w:cs="Arial"/>
                <w:iCs/>
                <w:sz w:val="16"/>
                <w:szCs w:val="16"/>
              </w:rPr>
              <w:t>comentário</w:t>
            </w:r>
            <w:r w:rsidRPr="00B959D1">
              <w:rPr>
                <w:rFonts w:cs="Arial"/>
                <w:iCs/>
                <w:sz w:val="16"/>
                <w:szCs w:val="16"/>
              </w:rPr>
              <w:t xml:space="preserve"> do evento</w:t>
            </w:r>
          </w:p>
        </w:tc>
        <w:tc>
          <w:tcPr>
            <w:tcW w:w="500" w:type="pct"/>
            <w:vAlign w:val="center"/>
          </w:tcPr>
          <w:p w14:paraId="50747F96" w14:textId="2F2047EB" w:rsidR="00B82ADF" w:rsidRPr="00B959D1" w:rsidRDefault="00CF59F5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19" w:type="pct"/>
            <w:vAlign w:val="center"/>
          </w:tcPr>
          <w:p w14:paraId="0A783EDD" w14:textId="67D7760C" w:rsidR="00B82ADF" w:rsidRPr="00B959D1" w:rsidRDefault="00CF59F5" w:rsidP="007F7AA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 xml:space="preserve">TAB: reemrscobjevn </w:t>
            </w:r>
          </w:p>
        </w:tc>
        <w:tc>
          <w:tcPr>
            <w:tcW w:w="272" w:type="pct"/>
            <w:vAlign w:val="center"/>
          </w:tcPr>
          <w:p w14:paraId="2918C28F" w14:textId="7D804097" w:rsidR="00B82ADF" w:rsidRPr="00B959D1" w:rsidRDefault="00CF59F5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VARCHAR2(1000)</w:t>
            </w:r>
          </w:p>
        </w:tc>
        <w:tc>
          <w:tcPr>
            <w:tcW w:w="505" w:type="pct"/>
            <w:vAlign w:val="center"/>
          </w:tcPr>
          <w:p w14:paraId="13B7FED1" w14:textId="32343277" w:rsidR="00B82ADF" w:rsidRPr="00B959D1" w:rsidRDefault="00613BEE" w:rsidP="004D742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10" w:type="pct"/>
            <w:vAlign w:val="center"/>
          </w:tcPr>
          <w:p w14:paraId="32539016" w14:textId="77777777" w:rsidR="00B82ADF" w:rsidRPr="006A1020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Quebra de linha</w:t>
            </w:r>
          </w:p>
          <w:p w14:paraId="35ECB833" w14:textId="4ACB74A2" w:rsidR="00403E93" w:rsidRPr="006A1020" w:rsidRDefault="00403E93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256" w:type="pct"/>
            <w:vAlign w:val="center"/>
          </w:tcPr>
          <w:p w14:paraId="266B1B62" w14:textId="45B66AF0" w:rsidR="00B82ADF" w:rsidRPr="00B959D1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760640FC" w14:textId="02315A70" w:rsidR="00B82ADF" w:rsidRPr="00B959D1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0D52F2E6" w14:textId="320151EA" w:rsidR="00B82ADF" w:rsidRPr="00B959D1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423D0E36" w14:textId="2584FA5D" w:rsidR="00B82ADF" w:rsidRPr="00B959D1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940587" w14:paraId="7EBC8724" w14:textId="77777777" w:rsidTr="004D7427">
        <w:trPr>
          <w:cantSplit/>
          <w:trHeight w:val="301"/>
        </w:trPr>
        <w:tc>
          <w:tcPr>
            <w:tcW w:w="161" w:type="pct"/>
            <w:vAlign w:val="center"/>
          </w:tcPr>
          <w:p w14:paraId="3DFF20BC" w14:textId="77DEC943" w:rsidR="00940587" w:rsidRPr="008D362F" w:rsidRDefault="00EB2D49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33</w:t>
            </w:r>
          </w:p>
        </w:tc>
        <w:tc>
          <w:tcPr>
            <w:tcW w:w="342" w:type="pct"/>
            <w:vAlign w:val="center"/>
          </w:tcPr>
          <w:p w14:paraId="2D40D3C8" w14:textId="6F8CEF6D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texto questao</w:t>
            </w:r>
            <w:r>
              <w:rPr>
                <w:rFonts w:cs="Arial"/>
                <w:iCs/>
                <w:sz w:val="16"/>
                <w:szCs w:val="16"/>
              </w:rPr>
              <w:t xml:space="preserve"> (</w:t>
            </w:r>
            <w:r w:rsidRPr="00DC38AC">
              <w:rPr>
                <w:rFonts w:cs="Arial"/>
                <w:iCs/>
                <w:sz w:val="16"/>
                <w:szCs w:val="16"/>
              </w:rPr>
              <w:t>codigo questao</w:t>
            </w:r>
            <w:r>
              <w:rPr>
                <w:rFonts w:cs="Arial"/>
                <w:iCs/>
                <w:sz w:val="16"/>
                <w:szCs w:val="16"/>
              </w:rPr>
              <w:t>)</w:t>
            </w:r>
          </w:p>
        </w:tc>
        <w:tc>
          <w:tcPr>
            <w:tcW w:w="638" w:type="pct"/>
            <w:vAlign w:val="center"/>
          </w:tcPr>
          <w:p w14:paraId="778E213B" w14:textId="41781EA3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qsttxt (</w:t>
            </w:r>
            <w:r w:rsidRPr="00DC38AC">
              <w:rPr>
                <w:rFonts w:cs="Arial"/>
                <w:iCs/>
                <w:sz w:val="16"/>
                <w:szCs w:val="16"/>
              </w:rPr>
              <w:t>qstcod</w:t>
            </w:r>
            <w:r>
              <w:rPr>
                <w:rFonts w:cs="Arial"/>
                <w:iCs/>
                <w:sz w:val="16"/>
                <w:szCs w:val="16"/>
              </w:rPr>
              <w:t>)</w:t>
            </w:r>
          </w:p>
        </w:tc>
        <w:tc>
          <w:tcPr>
            <w:tcW w:w="682" w:type="pct"/>
            <w:vAlign w:val="center"/>
          </w:tcPr>
          <w:p w14:paraId="387F409A" w14:textId="749F8607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</w:t>
            </w:r>
            <w:r w:rsidRPr="00566856">
              <w:rPr>
                <w:rFonts w:cs="Arial"/>
                <w:iCs/>
                <w:sz w:val="16"/>
                <w:szCs w:val="16"/>
              </w:rPr>
              <w:t>escrição da pergunta do questionário</w:t>
            </w:r>
          </w:p>
        </w:tc>
        <w:tc>
          <w:tcPr>
            <w:tcW w:w="500" w:type="pct"/>
            <w:vAlign w:val="center"/>
          </w:tcPr>
          <w:p w14:paraId="25063984" w14:textId="53180724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19" w:type="pct"/>
            <w:vAlign w:val="center"/>
          </w:tcPr>
          <w:p w14:paraId="0B25A16F" w14:textId="59D0B0C2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TAB: </w:t>
            </w:r>
            <w:r w:rsidRPr="0024626F">
              <w:rPr>
                <w:rFonts w:cs="Arial"/>
                <w:iCs/>
                <w:sz w:val="16"/>
                <w:szCs w:val="16"/>
              </w:rPr>
              <w:t>reikqst</w:t>
            </w:r>
          </w:p>
        </w:tc>
        <w:tc>
          <w:tcPr>
            <w:tcW w:w="272" w:type="pct"/>
            <w:vAlign w:val="center"/>
          </w:tcPr>
          <w:p w14:paraId="229DBBC3" w14:textId="1A8D30EF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4626F">
              <w:rPr>
                <w:rFonts w:cs="Arial"/>
                <w:iCs/>
                <w:sz w:val="16"/>
                <w:szCs w:val="16"/>
              </w:rPr>
              <w:t>VARCHAR2(1000)</w:t>
            </w:r>
          </w:p>
        </w:tc>
        <w:tc>
          <w:tcPr>
            <w:tcW w:w="505" w:type="pct"/>
            <w:vAlign w:val="center"/>
          </w:tcPr>
          <w:p w14:paraId="561108E2" w14:textId="17D3FA88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10" w:type="pct"/>
            <w:vAlign w:val="center"/>
          </w:tcPr>
          <w:p w14:paraId="7A46401E" w14:textId="77777777" w:rsidR="00940587" w:rsidRPr="006A1020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Quebra de linha</w:t>
            </w:r>
          </w:p>
          <w:p w14:paraId="1838EDE7" w14:textId="7416B3DC" w:rsidR="00403E93" w:rsidRPr="006A1020" w:rsidRDefault="00403E93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256" w:type="pct"/>
            <w:vAlign w:val="center"/>
          </w:tcPr>
          <w:p w14:paraId="5D6D9656" w14:textId="0D33AE71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502D4BDD" w14:textId="331CD7A7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293E18DF" w14:textId="6D4E92B7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4E4CF881" w14:textId="37AFD37B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940587" w14:paraId="03B1B9BB" w14:textId="77777777" w:rsidTr="004D7427">
        <w:trPr>
          <w:cantSplit/>
          <w:trHeight w:val="301"/>
        </w:trPr>
        <w:tc>
          <w:tcPr>
            <w:tcW w:w="161" w:type="pct"/>
            <w:vAlign w:val="center"/>
          </w:tcPr>
          <w:p w14:paraId="21128604" w14:textId="38DC0CD8" w:rsidR="00940587" w:rsidRPr="008D362F" w:rsidRDefault="00EB2D49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lastRenderedPageBreak/>
              <w:t>34</w:t>
            </w:r>
          </w:p>
        </w:tc>
        <w:tc>
          <w:tcPr>
            <w:tcW w:w="342" w:type="pct"/>
            <w:vAlign w:val="center"/>
          </w:tcPr>
          <w:p w14:paraId="20DB049C" w14:textId="101B6CAE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1D015E">
              <w:rPr>
                <w:rFonts w:cs="Arial"/>
                <w:iCs/>
                <w:sz w:val="16"/>
                <w:szCs w:val="16"/>
              </w:rPr>
              <w:t>texto resposta</w:t>
            </w:r>
            <w:r>
              <w:rPr>
                <w:rFonts w:cs="Arial"/>
                <w:iCs/>
                <w:sz w:val="16"/>
                <w:szCs w:val="16"/>
              </w:rPr>
              <w:t xml:space="preserve"> (</w:t>
            </w:r>
            <w:r w:rsidRPr="00DC38AC">
              <w:rPr>
                <w:rFonts w:cs="Arial"/>
                <w:iCs/>
                <w:sz w:val="16"/>
                <w:szCs w:val="16"/>
              </w:rPr>
              <w:t>codigo questao</w:t>
            </w:r>
            <w:r>
              <w:rPr>
                <w:rFonts w:cs="Arial"/>
                <w:iCs/>
                <w:sz w:val="16"/>
                <w:szCs w:val="16"/>
              </w:rPr>
              <w:t>)</w:t>
            </w:r>
          </w:p>
        </w:tc>
        <w:tc>
          <w:tcPr>
            <w:tcW w:w="638" w:type="pct"/>
            <w:vAlign w:val="center"/>
          </w:tcPr>
          <w:p w14:paraId="0B583980" w14:textId="348B4D17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DC38AC">
              <w:rPr>
                <w:rFonts w:cs="Arial"/>
                <w:iCs/>
                <w:sz w:val="16"/>
                <w:szCs w:val="16"/>
              </w:rPr>
              <w:t>rsptxt</w:t>
            </w:r>
            <w:r>
              <w:rPr>
                <w:rFonts w:cs="Arial"/>
                <w:iCs/>
                <w:sz w:val="16"/>
                <w:szCs w:val="16"/>
              </w:rPr>
              <w:t xml:space="preserve"> (</w:t>
            </w:r>
            <w:r w:rsidRPr="00DC38AC">
              <w:rPr>
                <w:rFonts w:cs="Arial"/>
                <w:iCs/>
                <w:sz w:val="16"/>
                <w:szCs w:val="16"/>
              </w:rPr>
              <w:t>qstcod</w:t>
            </w:r>
            <w:r>
              <w:rPr>
                <w:rFonts w:cs="Arial"/>
                <w:iCs/>
                <w:sz w:val="16"/>
                <w:szCs w:val="16"/>
              </w:rPr>
              <w:t>)</w:t>
            </w:r>
          </w:p>
        </w:tc>
        <w:tc>
          <w:tcPr>
            <w:tcW w:w="682" w:type="pct"/>
            <w:vAlign w:val="center"/>
          </w:tcPr>
          <w:p w14:paraId="570E720A" w14:textId="6569B8E3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R</w:t>
            </w:r>
            <w:r w:rsidRPr="00566856">
              <w:rPr>
                <w:rFonts w:cs="Arial"/>
                <w:iCs/>
                <w:sz w:val="16"/>
                <w:szCs w:val="16"/>
              </w:rPr>
              <w:t>esposta da pergunta do quesionário</w:t>
            </w:r>
          </w:p>
        </w:tc>
        <w:tc>
          <w:tcPr>
            <w:tcW w:w="500" w:type="pct"/>
            <w:vAlign w:val="center"/>
          </w:tcPr>
          <w:p w14:paraId="7CFAD166" w14:textId="6A7E5FDC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0030E">
              <w:rPr>
                <w:rFonts w:cs="Arial"/>
                <w:iCs/>
                <w:sz w:val="16"/>
                <w:szCs w:val="16"/>
              </w:rPr>
              <w:t>Documento</w:t>
            </w:r>
            <w:r>
              <w:rPr>
                <w:rFonts w:cs="Arial"/>
                <w:iCs/>
                <w:sz w:val="16"/>
                <w:szCs w:val="16"/>
              </w:rPr>
              <w:t>Emissao</w:t>
            </w:r>
            <w:r w:rsidRPr="0020030E">
              <w:rPr>
                <w:rFonts w:cs="Arial"/>
                <w:iCs/>
                <w:sz w:val="16"/>
                <w:szCs w:val="16"/>
              </w:rPr>
              <w:t>EBO</w:t>
            </w:r>
          </w:p>
        </w:tc>
        <w:tc>
          <w:tcPr>
            <w:tcW w:w="319" w:type="pct"/>
            <w:vAlign w:val="center"/>
          </w:tcPr>
          <w:p w14:paraId="76F3B2FA" w14:textId="16411FB3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92B21">
              <w:rPr>
                <w:rFonts w:cs="Arial"/>
                <w:iCs/>
                <w:sz w:val="16"/>
                <w:szCs w:val="16"/>
              </w:rPr>
              <w:t>RespostaListaQuestionario</w:t>
            </w:r>
          </w:p>
        </w:tc>
        <w:tc>
          <w:tcPr>
            <w:tcW w:w="272" w:type="pct"/>
            <w:vAlign w:val="center"/>
          </w:tcPr>
          <w:p w14:paraId="52A2A13D" w14:textId="04F9A4D0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F24D1">
              <w:rPr>
                <w:rFonts w:cs="Arial"/>
                <w:iCs/>
                <w:sz w:val="16"/>
                <w:szCs w:val="16"/>
              </w:rPr>
              <w:t>VARCHAR2(1000)</w:t>
            </w:r>
          </w:p>
        </w:tc>
        <w:tc>
          <w:tcPr>
            <w:tcW w:w="505" w:type="pct"/>
            <w:vAlign w:val="center"/>
          </w:tcPr>
          <w:p w14:paraId="0A49DED4" w14:textId="117E3DAB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25FEED98" w14:textId="77777777" w:rsidR="00940587" w:rsidRPr="006A1020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Quebra de linha</w:t>
            </w:r>
          </w:p>
          <w:p w14:paraId="441094C6" w14:textId="3FED9EA2" w:rsidR="00403E93" w:rsidRPr="006A1020" w:rsidRDefault="00403E93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256" w:type="pct"/>
            <w:vAlign w:val="center"/>
          </w:tcPr>
          <w:p w14:paraId="1B6720A3" w14:textId="277BA3FE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5E5BBBD2" w14:textId="6B5AD962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624FA1F4" w14:textId="51D4FA91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2404E9E1" w14:textId="1DEDEB0C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82ADF" w14:paraId="1C2C78EB" w14:textId="77777777" w:rsidTr="004D7427">
        <w:trPr>
          <w:cantSplit/>
          <w:trHeight w:val="301"/>
        </w:trPr>
        <w:tc>
          <w:tcPr>
            <w:tcW w:w="161" w:type="pct"/>
            <w:vAlign w:val="center"/>
          </w:tcPr>
          <w:p w14:paraId="73A4E63D" w14:textId="6CE59DE5" w:rsidR="00B82ADF" w:rsidRPr="008D362F" w:rsidRDefault="00EB2D49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35</w:t>
            </w:r>
          </w:p>
        </w:tc>
        <w:tc>
          <w:tcPr>
            <w:tcW w:w="342" w:type="pct"/>
            <w:vAlign w:val="center"/>
          </w:tcPr>
          <w:p w14:paraId="6B3C55CF" w14:textId="0BB91D6A" w:rsidR="00B82ADF" w:rsidRPr="00B959D1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nome cobertura</w:t>
            </w:r>
          </w:p>
        </w:tc>
        <w:tc>
          <w:tcPr>
            <w:tcW w:w="638" w:type="pct"/>
            <w:vAlign w:val="center"/>
          </w:tcPr>
          <w:p w14:paraId="5D7A05EA" w14:textId="46646DA3" w:rsidR="00B82ADF" w:rsidRPr="00B959D1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cbtnom</w:t>
            </w:r>
          </w:p>
        </w:tc>
        <w:tc>
          <w:tcPr>
            <w:tcW w:w="682" w:type="pct"/>
            <w:vAlign w:val="center"/>
          </w:tcPr>
          <w:p w14:paraId="6AB035F5" w14:textId="38380309" w:rsidR="00B82ADF" w:rsidRPr="00B959D1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Descrição da cobertura do seguro</w:t>
            </w:r>
          </w:p>
        </w:tc>
        <w:tc>
          <w:tcPr>
            <w:tcW w:w="500" w:type="pct"/>
            <w:vAlign w:val="center"/>
          </w:tcPr>
          <w:p w14:paraId="1644F381" w14:textId="40D5616F" w:rsidR="00B82ADF" w:rsidRPr="00B959D1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19" w:type="pct"/>
            <w:vAlign w:val="center"/>
          </w:tcPr>
          <w:p w14:paraId="4BEFCE78" w14:textId="4B50D6E5" w:rsidR="00B82ADF" w:rsidRPr="00B959D1" w:rsidRDefault="00B82ADF" w:rsidP="007F7AAD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TAB: reikcbt</w:t>
            </w:r>
          </w:p>
        </w:tc>
        <w:tc>
          <w:tcPr>
            <w:tcW w:w="272" w:type="pct"/>
            <w:vAlign w:val="center"/>
          </w:tcPr>
          <w:p w14:paraId="2D41BF12" w14:textId="7EC84EC9" w:rsidR="00B82ADF" w:rsidRPr="00B959D1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621C5F47" w14:textId="77777777" w:rsidR="00B82ADF" w:rsidRPr="00B959D1" w:rsidRDefault="00613BEE" w:rsidP="004D742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À esquerda</w:t>
            </w:r>
          </w:p>
          <w:p w14:paraId="5244A1B9" w14:textId="75800367" w:rsidR="00B959D1" w:rsidRPr="00B959D1" w:rsidRDefault="00B959D1" w:rsidP="004D742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Lista</w:t>
            </w:r>
          </w:p>
        </w:tc>
        <w:tc>
          <w:tcPr>
            <w:tcW w:w="510" w:type="pct"/>
            <w:vAlign w:val="center"/>
          </w:tcPr>
          <w:p w14:paraId="4E4BDFF1" w14:textId="7D5E51AA" w:rsidR="00403E93" w:rsidRPr="006A1020" w:rsidRDefault="00403E93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256" w:type="pct"/>
            <w:vAlign w:val="center"/>
          </w:tcPr>
          <w:p w14:paraId="78D575DF" w14:textId="7F5BFEB4" w:rsidR="00B82ADF" w:rsidRPr="00B959D1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3017F714" w14:textId="074736AE" w:rsidR="00B82ADF" w:rsidRPr="00B959D1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07EC9935" w14:textId="163451DE" w:rsidR="00B82ADF" w:rsidRPr="00B959D1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1ABE3E14" w14:textId="4E657A3A" w:rsidR="00B82ADF" w:rsidRPr="00B959D1" w:rsidRDefault="00B82ADF" w:rsidP="00143A0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940587" w14:paraId="6D847538" w14:textId="77777777" w:rsidTr="004D7427">
        <w:trPr>
          <w:cantSplit/>
          <w:trHeight w:val="301"/>
        </w:trPr>
        <w:tc>
          <w:tcPr>
            <w:tcW w:w="161" w:type="pct"/>
            <w:vAlign w:val="center"/>
          </w:tcPr>
          <w:p w14:paraId="0C05DBF4" w14:textId="3FE75BD1" w:rsidR="00940587" w:rsidRPr="008D362F" w:rsidRDefault="00EB2D49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36</w:t>
            </w:r>
          </w:p>
        </w:tc>
        <w:tc>
          <w:tcPr>
            <w:tcW w:w="342" w:type="pct"/>
            <w:vAlign w:val="center"/>
          </w:tcPr>
          <w:p w14:paraId="2B6AC9FE" w14:textId="4C1FF5EA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valor limite maximo indenizacao</w:t>
            </w:r>
          </w:p>
        </w:tc>
        <w:tc>
          <w:tcPr>
            <w:tcW w:w="638" w:type="pct"/>
            <w:vAlign w:val="center"/>
          </w:tcPr>
          <w:p w14:paraId="76D7FABA" w14:textId="110D7906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valorLimiteMaximoIndenizacao</w:t>
            </w:r>
          </w:p>
        </w:tc>
        <w:tc>
          <w:tcPr>
            <w:tcW w:w="682" w:type="pct"/>
            <w:vAlign w:val="center"/>
          </w:tcPr>
          <w:p w14:paraId="43923D62" w14:textId="2A1C60DF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Valor de Limite Máximo de Indenização da cobertura</w:t>
            </w:r>
          </w:p>
        </w:tc>
        <w:tc>
          <w:tcPr>
            <w:tcW w:w="500" w:type="pct"/>
          </w:tcPr>
          <w:p w14:paraId="66DE3521" w14:textId="4E1F3310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B7469">
              <w:rPr>
                <w:rFonts w:cs="Arial"/>
                <w:iCs/>
                <w:sz w:val="16"/>
                <w:szCs w:val="16"/>
              </w:rPr>
              <w:t>ItemDocumentoEmissaoEBO</w:t>
            </w:r>
          </w:p>
        </w:tc>
        <w:tc>
          <w:tcPr>
            <w:tcW w:w="319" w:type="pct"/>
            <w:vAlign w:val="center"/>
          </w:tcPr>
          <w:p w14:paraId="687DEE44" w14:textId="1E8ECCF9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Cobertura</w:t>
            </w:r>
          </w:p>
        </w:tc>
        <w:tc>
          <w:tcPr>
            <w:tcW w:w="272" w:type="pct"/>
            <w:vAlign w:val="center"/>
          </w:tcPr>
          <w:p w14:paraId="56BAB30C" w14:textId="1F358657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5" w:type="pct"/>
            <w:vAlign w:val="center"/>
          </w:tcPr>
          <w:p w14:paraId="5F943715" w14:textId="6D938157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5373A867" w14:textId="2DFD0ACD" w:rsidR="00940587" w:rsidRPr="006A1020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999.999,99</w:t>
            </w:r>
          </w:p>
        </w:tc>
        <w:tc>
          <w:tcPr>
            <w:tcW w:w="256" w:type="pct"/>
            <w:vAlign w:val="center"/>
          </w:tcPr>
          <w:p w14:paraId="2C1E62B8" w14:textId="260EF171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24BE0736" w14:textId="265144E2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6574E482" w14:textId="4B80CDC7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506F4670" w14:textId="38C66BB6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940587" w14:paraId="6D40A016" w14:textId="77777777" w:rsidTr="004D7427">
        <w:trPr>
          <w:cantSplit/>
          <w:trHeight w:val="301"/>
        </w:trPr>
        <w:tc>
          <w:tcPr>
            <w:tcW w:w="161" w:type="pct"/>
            <w:vAlign w:val="center"/>
          </w:tcPr>
          <w:p w14:paraId="0D91E925" w14:textId="29BA440F" w:rsidR="00940587" w:rsidRDefault="00EB2D49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37</w:t>
            </w:r>
          </w:p>
        </w:tc>
        <w:tc>
          <w:tcPr>
            <w:tcW w:w="342" w:type="pct"/>
            <w:vAlign w:val="center"/>
          </w:tcPr>
          <w:p w14:paraId="6ECE259C" w14:textId="018C1F8C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valor premio</w:t>
            </w:r>
          </w:p>
        </w:tc>
        <w:tc>
          <w:tcPr>
            <w:tcW w:w="638" w:type="pct"/>
            <w:vAlign w:val="center"/>
          </w:tcPr>
          <w:p w14:paraId="6084DE6B" w14:textId="538091B9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valorPremio</w:t>
            </w:r>
          </w:p>
        </w:tc>
        <w:tc>
          <w:tcPr>
            <w:tcW w:w="682" w:type="pct"/>
            <w:vAlign w:val="center"/>
          </w:tcPr>
          <w:p w14:paraId="127A88C9" w14:textId="4F894FBF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Valor do prêmio líquido da cobertura</w:t>
            </w:r>
          </w:p>
        </w:tc>
        <w:tc>
          <w:tcPr>
            <w:tcW w:w="500" w:type="pct"/>
          </w:tcPr>
          <w:p w14:paraId="754C056C" w14:textId="209CD5EB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B7469">
              <w:rPr>
                <w:rFonts w:cs="Arial"/>
                <w:iCs/>
                <w:sz w:val="16"/>
                <w:szCs w:val="16"/>
              </w:rPr>
              <w:t>ItemDocumentoEmissaoEBO</w:t>
            </w:r>
          </w:p>
        </w:tc>
        <w:tc>
          <w:tcPr>
            <w:tcW w:w="319" w:type="pct"/>
            <w:vAlign w:val="center"/>
          </w:tcPr>
          <w:p w14:paraId="7655465A" w14:textId="5B0AD1E7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Cobertura</w:t>
            </w:r>
          </w:p>
        </w:tc>
        <w:tc>
          <w:tcPr>
            <w:tcW w:w="272" w:type="pct"/>
            <w:vAlign w:val="center"/>
          </w:tcPr>
          <w:p w14:paraId="64558AF5" w14:textId="222EF805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5" w:type="pct"/>
            <w:vAlign w:val="center"/>
          </w:tcPr>
          <w:p w14:paraId="53ADFDA4" w14:textId="475C4B5F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40C0BBE9" w14:textId="54120DF3" w:rsidR="00940587" w:rsidRPr="006A1020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999.999,99</w:t>
            </w:r>
          </w:p>
        </w:tc>
        <w:tc>
          <w:tcPr>
            <w:tcW w:w="256" w:type="pct"/>
            <w:vAlign w:val="center"/>
          </w:tcPr>
          <w:p w14:paraId="2EA104B1" w14:textId="2F1EEB07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723DC6A6" w14:textId="502B3113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1F583CF9" w14:textId="24D035C8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1727DB8D" w14:textId="2B9B4873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EF7B1A" w14:paraId="71E5C873" w14:textId="77777777" w:rsidTr="00940587">
        <w:trPr>
          <w:cantSplit/>
          <w:trHeight w:val="301"/>
        </w:trPr>
        <w:tc>
          <w:tcPr>
            <w:tcW w:w="161" w:type="pct"/>
            <w:vAlign w:val="center"/>
          </w:tcPr>
          <w:p w14:paraId="09858355" w14:textId="69D1B2D6" w:rsidR="00EF7B1A" w:rsidRPr="00B959D1" w:rsidRDefault="00EB2D49" w:rsidP="00EF7B1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38</w:t>
            </w:r>
          </w:p>
        </w:tc>
        <w:tc>
          <w:tcPr>
            <w:tcW w:w="342" w:type="pct"/>
            <w:vAlign w:val="center"/>
          </w:tcPr>
          <w:p w14:paraId="620C0435" w14:textId="5437F27C" w:rsidR="00EF7B1A" w:rsidRPr="00B959D1" w:rsidRDefault="00EF7B1A" w:rsidP="00EF7B1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nome cobertura</w:t>
            </w:r>
          </w:p>
        </w:tc>
        <w:tc>
          <w:tcPr>
            <w:tcW w:w="638" w:type="pct"/>
            <w:vAlign w:val="center"/>
          </w:tcPr>
          <w:p w14:paraId="020A452B" w14:textId="015E6301" w:rsidR="00EF7B1A" w:rsidRPr="00B959D1" w:rsidRDefault="00EF7B1A" w:rsidP="00EF7B1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cbtnom</w:t>
            </w:r>
          </w:p>
        </w:tc>
        <w:tc>
          <w:tcPr>
            <w:tcW w:w="682" w:type="pct"/>
            <w:vAlign w:val="center"/>
          </w:tcPr>
          <w:p w14:paraId="5F0C22EA" w14:textId="45C87ED8" w:rsidR="00EF7B1A" w:rsidRPr="00B959D1" w:rsidRDefault="00C21BA2" w:rsidP="00EF7B1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Nome</w:t>
            </w:r>
            <w:r w:rsidR="00EF7B1A" w:rsidRPr="00B959D1">
              <w:rPr>
                <w:rFonts w:cs="Arial"/>
                <w:iCs/>
                <w:sz w:val="16"/>
                <w:szCs w:val="16"/>
              </w:rPr>
              <w:t xml:space="preserve"> da cobertura do seguro</w:t>
            </w:r>
          </w:p>
        </w:tc>
        <w:tc>
          <w:tcPr>
            <w:tcW w:w="500" w:type="pct"/>
            <w:vAlign w:val="center"/>
          </w:tcPr>
          <w:p w14:paraId="6FA44FDC" w14:textId="7806C558" w:rsidR="00EF7B1A" w:rsidRPr="00B959D1" w:rsidRDefault="00EF7B1A" w:rsidP="00EF7B1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19" w:type="pct"/>
            <w:vAlign w:val="center"/>
          </w:tcPr>
          <w:p w14:paraId="0D98AE80" w14:textId="36CDA6E9" w:rsidR="00EF7B1A" w:rsidRPr="00B959D1" w:rsidRDefault="00EF7B1A" w:rsidP="00EF7B1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TAB: reikcbt</w:t>
            </w:r>
          </w:p>
        </w:tc>
        <w:tc>
          <w:tcPr>
            <w:tcW w:w="272" w:type="pct"/>
            <w:vAlign w:val="center"/>
          </w:tcPr>
          <w:p w14:paraId="356B167A" w14:textId="0A89041A" w:rsidR="00EF7B1A" w:rsidRPr="00B959D1" w:rsidRDefault="00EF7B1A" w:rsidP="00EF7B1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684A2614" w14:textId="456F098D" w:rsidR="00EF7B1A" w:rsidRPr="00B959D1" w:rsidRDefault="00EF7B1A" w:rsidP="00EF7B1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10" w:type="pct"/>
            <w:vAlign w:val="center"/>
          </w:tcPr>
          <w:p w14:paraId="7FA3AC59" w14:textId="2EB1550B" w:rsidR="00403E93" w:rsidRPr="006A1020" w:rsidRDefault="00403E93" w:rsidP="00EF7B1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256" w:type="pct"/>
            <w:vAlign w:val="center"/>
          </w:tcPr>
          <w:p w14:paraId="4517BF6D" w14:textId="34435118" w:rsidR="00EF7B1A" w:rsidRPr="00B959D1" w:rsidRDefault="00EF7B1A" w:rsidP="00EF7B1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3B17A46C" w14:textId="158AC317" w:rsidR="00EF7B1A" w:rsidRPr="00B959D1" w:rsidRDefault="00EF7B1A" w:rsidP="00EF7B1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150B8553" w14:textId="076AF3C5" w:rsidR="00EF7B1A" w:rsidRPr="00B959D1" w:rsidRDefault="00EF7B1A" w:rsidP="00EF7B1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76067C91" w14:textId="2D1678B3" w:rsidR="00EF7B1A" w:rsidRPr="00B959D1" w:rsidRDefault="00EF7B1A" w:rsidP="00EF7B1A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940587" w14:paraId="16B08B59" w14:textId="77777777" w:rsidTr="004D7427">
        <w:trPr>
          <w:cantSplit/>
          <w:trHeight w:val="301"/>
        </w:trPr>
        <w:tc>
          <w:tcPr>
            <w:tcW w:w="161" w:type="pct"/>
            <w:vAlign w:val="center"/>
          </w:tcPr>
          <w:p w14:paraId="1917D9C7" w14:textId="2CC6AF35" w:rsidR="00940587" w:rsidRPr="00B959D1" w:rsidRDefault="00EB2D49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39</w:t>
            </w:r>
          </w:p>
        </w:tc>
        <w:tc>
          <w:tcPr>
            <w:tcW w:w="342" w:type="pct"/>
            <w:vAlign w:val="center"/>
          </w:tcPr>
          <w:p w14:paraId="29A631FD" w14:textId="3CE8D8B0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323926">
              <w:rPr>
                <w:rFonts w:cs="Arial"/>
                <w:iCs/>
                <w:sz w:val="16"/>
                <w:szCs w:val="16"/>
              </w:rPr>
              <w:t>texto participacao segurado</w:t>
            </w:r>
            <w:r>
              <w:rPr>
                <w:rFonts w:cs="Arial"/>
                <w:iCs/>
                <w:sz w:val="16"/>
                <w:szCs w:val="16"/>
              </w:rPr>
              <w:t xml:space="preserve"> (</w:t>
            </w:r>
            <w:r w:rsidRPr="00323926">
              <w:rPr>
                <w:rFonts w:cs="Arial"/>
                <w:iCs/>
                <w:sz w:val="16"/>
                <w:szCs w:val="16"/>
              </w:rPr>
              <w:t>codigo cobertura</w:t>
            </w:r>
            <w:r>
              <w:rPr>
                <w:rFonts w:cs="Arial"/>
                <w:iCs/>
                <w:sz w:val="16"/>
                <w:szCs w:val="16"/>
              </w:rPr>
              <w:t>)</w:t>
            </w:r>
          </w:p>
        </w:tc>
        <w:tc>
          <w:tcPr>
            <w:tcW w:w="638" w:type="pct"/>
            <w:vAlign w:val="center"/>
          </w:tcPr>
          <w:p w14:paraId="0245A6D7" w14:textId="2C4F7ACC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323926">
              <w:rPr>
                <w:rFonts w:cs="Arial"/>
                <w:iCs/>
                <w:sz w:val="16"/>
                <w:szCs w:val="16"/>
              </w:rPr>
              <w:t>segptctxt</w:t>
            </w:r>
            <w:r>
              <w:rPr>
                <w:rFonts w:cs="Arial"/>
                <w:iCs/>
                <w:sz w:val="16"/>
                <w:szCs w:val="16"/>
              </w:rPr>
              <w:t xml:space="preserve"> (cbtcod)</w:t>
            </w:r>
          </w:p>
        </w:tc>
        <w:tc>
          <w:tcPr>
            <w:tcW w:w="682" w:type="pct"/>
            <w:vAlign w:val="center"/>
          </w:tcPr>
          <w:p w14:paraId="47A1B2D9" w14:textId="2BE62142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Descrição do texto de participação do segurado</w:t>
            </w:r>
          </w:p>
        </w:tc>
        <w:tc>
          <w:tcPr>
            <w:tcW w:w="500" w:type="pct"/>
            <w:vAlign w:val="center"/>
          </w:tcPr>
          <w:p w14:paraId="3991C2C9" w14:textId="4985124F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19" w:type="pct"/>
            <w:vAlign w:val="center"/>
          </w:tcPr>
          <w:p w14:paraId="77546844" w14:textId="5256C6AE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TAB: reemorcvrsitmcbt</w:t>
            </w:r>
          </w:p>
        </w:tc>
        <w:tc>
          <w:tcPr>
            <w:tcW w:w="272" w:type="pct"/>
            <w:vAlign w:val="center"/>
          </w:tcPr>
          <w:p w14:paraId="451E4977" w14:textId="57A32627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VARCHAR2(4000)</w:t>
            </w:r>
          </w:p>
        </w:tc>
        <w:tc>
          <w:tcPr>
            <w:tcW w:w="505" w:type="pct"/>
            <w:vAlign w:val="center"/>
          </w:tcPr>
          <w:p w14:paraId="709E54A9" w14:textId="3AC4610A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10" w:type="pct"/>
            <w:vAlign w:val="center"/>
          </w:tcPr>
          <w:p w14:paraId="641850E0" w14:textId="77777777" w:rsidR="00940587" w:rsidRPr="006A1020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Quebra de linha</w:t>
            </w:r>
          </w:p>
          <w:p w14:paraId="35F53F63" w14:textId="13E37EF7" w:rsidR="00403E93" w:rsidRPr="006A1020" w:rsidRDefault="00403E93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256" w:type="pct"/>
            <w:vAlign w:val="center"/>
          </w:tcPr>
          <w:p w14:paraId="6E1A4682" w14:textId="7F373F90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010FDE92" w14:textId="058E64B6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43DECFD6" w14:textId="78FFBFA8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55D82C97" w14:textId="015F04F6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940587" w14:paraId="5A1AF5DA" w14:textId="77777777" w:rsidTr="004D7427">
        <w:trPr>
          <w:cantSplit/>
          <w:trHeight w:val="301"/>
        </w:trPr>
        <w:tc>
          <w:tcPr>
            <w:tcW w:w="161" w:type="pct"/>
            <w:vAlign w:val="center"/>
          </w:tcPr>
          <w:p w14:paraId="1ED9A61A" w14:textId="5D3C5A92" w:rsidR="00940587" w:rsidRPr="00B959D1" w:rsidRDefault="00EB2D49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40</w:t>
            </w:r>
          </w:p>
        </w:tc>
        <w:tc>
          <w:tcPr>
            <w:tcW w:w="342" w:type="pct"/>
            <w:vAlign w:val="center"/>
          </w:tcPr>
          <w:p w14:paraId="1EC5FADB" w14:textId="0812AB07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323926">
              <w:rPr>
                <w:rFonts w:cs="Arial"/>
                <w:iCs/>
                <w:sz w:val="16"/>
                <w:szCs w:val="16"/>
              </w:rPr>
              <w:t>nome desconto agravo</w:t>
            </w:r>
            <w:r>
              <w:rPr>
                <w:rFonts w:cs="Arial"/>
                <w:iCs/>
                <w:sz w:val="16"/>
                <w:szCs w:val="16"/>
              </w:rPr>
              <w:t xml:space="preserve"> (</w:t>
            </w:r>
            <w:r w:rsidRPr="00323926">
              <w:rPr>
                <w:rFonts w:cs="Arial"/>
                <w:iCs/>
                <w:sz w:val="16"/>
                <w:szCs w:val="16"/>
              </w:rPr>
              <w:t>codigo desconto agravo</w:t>
            </w:r>
            <w:r>
              <w:rPr>
                <w:rFonts w:cs="Arial"/>
                <w:iCs/>
                <w:sz w:val="16"/>
                <w:szCs w:val="16"/>
              </w:rPr>
              <w:t>)</w:t>
            </w:r>
          </w:p>
        </w:tc>
        <w:tc>
          <w:tcPr>
            <w:tcW w:w="638" w:type="pct"/>
            <w:vAlign w:val="center"/>
          </w:tcPr>
          <w:p w14:paraId="2C355B02" w14:textId="2F64DE1E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323926">
              <w:rPr>
                <w:rFonts w:cs="Arial"/>
                <w:iCs/>
                <w:sz w:val="16"/>
                <w:szCs w:val="16"/>
              </w:rPr>
              <w:t>agrdscnom</w:t>
            </w:r>
            <w:r>
              <w:rPr>
                <w:rFonts w:cs="Arial"/>
                <w:iCs/>
                <w:sz w:val="16"/>
                <w:szCs w:val="16"/>
              </w:rPr>
              <w:t xml:space="preserve"> (</w:t>
            </w:r>
            <w:r w:rsidRPr="00323926">
              <w:rPr>
                <w:rFonts w:cs="Arial"/>
                <w:iCs/>
                <w:sz w:val="16"/>
                <w:szCs w:val="16"/>
              </w:rPr>
              <w:t>agrdsccod</w:t>
            </w:r>
            <w:r>
              <w:rPr>
                <w:rFonts w:cs="Arial"/>
                <w:iCs/>
                <w:sz w:val="16"/>
                <w:szCs w:val="16"/>
              </w:rPr>
              <w:t>)</w:t>
            </w:r>
          </w:p>
        </w:tc>
        <w:tc>
          <w:tcPr>
            <w:tcW w:w="682" w:type="pct"/>
            <w:vAlign w:val="center"/>
          </w:tcPr>
          <w:p w14:paraId="15F11F17" w14:textId="05F28FCC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Descrição do desconto ou agravo do objeto</w:t>
            </w:r>
          </w:p>
        </w:tc>
        <w:tc>
          <w:tcPr>
            <w:tcW w:w="500" w:type="pct"/>
            <w:vAlign w:val="center"/>
          </w:tcPr>
          <w:p w14:paraId="5E427425" w14:textId="462E9636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19" w:type="pct"/>
            <w:vAlign w:val="center"/>
          </w:tcPr>
          <w:p w14:paraId="366E9186" w14:textId="0CE1E082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TAB: reikagrdsc</w:t>
            </w:r>
          </w:p>
        </w:tc>
        <w:tc>
          <w:tcPr>
            <w:tcW w:w="272" w:type="pct"/>
            <w:vAlign w:val="center"/>
          </w:tcPr>
          <w:p w14:paraId="4AD1929A" w14:textId="024E9973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69E6CB25" w14:textId="100D897C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10" w:type="pct"/>
            <w:vAlign w:val="center"/>
          </w:tcPr>
          <w:p w14:paraId="64F1FE60" w14:textId="70319497" w:rsidR="00403E93" w:rsidRPr="006A1020" w:rsidRDefault="00403E93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256" w:type="pct"/>
            <w:vAlign w:val="center"/>
          </w:tcPr>
          <w:p w14:paraId="32B8A050" w14:textId="27500937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6FEAE511" w14:textId="447E3B40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2162AC5F" w14:textId="39B3EFE6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617B8144" w14:textId="470728BD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940587" w14:paraId="7AE7C79C" w14:textId="77777777" w:rsidTr="004D7427">
        <w:trPr>
          <w:cantSplit/>
          <w:trHeight w:val="301"/>
        </w:trPr>
        <w:tc>
          <w:tcPr>
            <w:tcW w:w="161" w:type="pct"/>
            <w:vAlign w:val="center"/>
          </w:tcPr>
          <w:p w14:paraId="2DF1A645" w14:textId="6F6B7677" w:rsidR="00940587" w:rsidRPr="00B959D1" w:rsidRDefault="00EB2D49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lastRenderedPageBreak/>
              <w:t>41</w:t>
            </w:r>
          </w:p>
        </w:tc>
        <w:tc>
          <w:tcPr>
            <w:tcW w:w="342" w:type="pct"/>
            <w:vAlign w:val="center"/>
          </w:tcPr>
          <w:p w14:paraId="2A845E8A" w14:textId="2700D0C5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323926">
              <w:rPr>
                <w:rFonts w:cs="Arial"/>
                <w:iCs/>
                <w:sz w:val="16"/>
                <w:szCs w:val="16"/>
              </w:rPr>
              <w:t>nome clausula</w:t>
            </w:r>
            <w:r>
              <w:rPr>
                <w:rFonts w:cs="Arial"/>
                <w:iCs/>
                <w:sz w:val="16"/>
                <w:szCs w:val="16"/>
              </w:rPr>
              <w:t xml:space="preserve"> (</w:t>
            </w:r>
            <w:r w:rsidRPr="00323926">
              <w:rPr>
                <w:rFonts w:cs="Arial"/>
                <w:iCs/>
                <w:sz w:val="16"/>
                <w:szCs w:val="16"/>
              </w:rPr>
              <w:t>codigo tipo clausula + codigo clausula</w:t>
            </w:r>
            <w:r>
              <w:rPr>
                <w:rFonts w:cs="Arial"/>
                <w:iCs/>
                <w:sz w:val="16"/>
                <w:szCs w:val="16"/>
              </w:rPr>
              <w:t>)</w:t>
            </w:r>
          </w:p>
        </w:tc>
        <w:tc>
          <w:tcPr>
            <w:tcW w:w="638" w:type="pct"/>
            <w:vAlign w:val="center"/>
          </w:tcPr>
          <w:p w14:paraId="332B93D3" w14:textId="2BABE784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323926">
              <w:rPr>
                <w:rFonts w:cs="Arial"/>
                <w:iCs/>
                <w:sz w:val="16"/>
                <w:szCs w:val="16"/>
              </w:rPr>
              <w:t>clsnom</w:t>
            </w:r>
            <w:r>
              <w:rPr>
                <w:rFonts w:cs="Arial"/>
                <w:iCs/>
                <w:sz w:val="16"/>
                <w:szCs w:val="16"/>
              </w:rPr>
              <w:t xml:space="preserve"> (</w:t>
            </w:r>
            <w:r w:rsidRPr="00323926">
              <w:rPr>
                <w:rFonts w:cs="Arial"/>
                <w:iCs/>
                <w:sz w:val="16"/>
                <w:szCs w:val="16"/>
              </w:rPr>
              <w:t>clstipcod + clscod</w:t>
            </w:r>
            <w:r>
              <w:rPr>
                <w:rFonts w:cs="Arial"/>
                <w:iCs/>
                <w:sz w:val="16"/>
                <w:szCs w:val="16"/>
              </w:rPr>
              <w:t>)</w:t>
            </w:r>
          </w:p>
        </w:tc>
        <w:tc>
          <w:tcPr>
            <w:tcW w:w="682" w:type="pct"/>
            <w:vAlign w:val="center"/>
          </w:tcPr>
          <w:p w14:paraId="29D2C844" w14:textId="4DF8F00A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Nome da cláusula particular do objeto segurado</w:t>
            </w:r>
          </w:p>
        </w:tc>
        <w:tc>
          <w:tcPr>
            <w:tcW w:w="500" w:type="pct"/>
            <w:vAlign w:val="center"/>
          </w:tcPr>
          <w:p w14:paraId="16599E8A" w14:textId="2EFF7EAB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19" w:type="pct"/>
            <w:vAlign w:val="center"/>
          </w:tcPr>
          <w:p w14:paraId="0723D2B4" w14:textId="6003648F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TAB:</w:t>
            </w:r>
            <w:r w:rsidRPr="00B959D1">
              <w:t xml:space="preserve"> </w:t>
            </w:r>
            <w:r w:rsidRPr="00B959D1">
              <w:rPr>
                <w:rFonts w:cs="Arial"/>
                <w:iCs/>
                <w:sz w:val="16"/>
                <w:szCs w:val="16"/>
              </w:rPr>
              <w:t>reemorcvrsitmcls +</w:t>
            </w:r>
            <w:r w:rsidRPr="00B959D1">
              <w:t xml:space="preserve"> </w:t>
            </w:r>
            <w:r w:rsidRPr="00B959D1">
              <w:rPr>
                <w:rFonts w:cs="Arial"/>
                <w:iCs/>
                <w:sz w:val="16"/>
                <w:szCs w:val="16"/>
              </w:rPr>
              <w:t xml:space="preserve">reikcls </w:t>
            </w:r>
          </w:p>
        </w:tc>
        <w:tc>
          <w:tcPr>
            <w:tcW w:w="272" w:type="pct"/>
            <w:vAlign w:val="center"/>
          </w:tcPr>
          <w:p w14:paraId="0456EA35" w14:textId="4C17E556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1563AA2E" w14:textId="248A9838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2B845FA8" w14:textId="1E2B9EA4" w:rsidR="00940587" w:rsidRPr="006A1020" w:rsidRDefault="008F3949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256" w:type="pct"/>
            <w:vAlign w:val="center"/>
          </w:tcPr>
          <w:p w14:paraId="10568BAC" w14:textId="08E3CDC7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6338FE94" w14:textId="2659F7BA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1C8B5D58" w14:textId="64816965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2988A9D3" w14:textId="4830AAED" w:rsidR="00940587" w:rsidRPr="00B959D1" w:rsidRDefault="008F3949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F3949">
              <w:rPr>
                <w:rFonts w:cs="Arial"/>
                <w:iCs/>
                <w:sz w:val="16"/>
                <w:szCs w:val="16"/>
                <w:highlight w:val="cyan"/>
              </w:rPr>
              <w:t>N</w:t>
            </w:r>
          </w:p>
        </w:tc>
      </w:tr>
      <w:tr w:rsidR="00940587" w14:paraId="51BC2F7E" w14:textId="77777777" w:rsidTr="004D7427">
        <w:trPr>
          <w:cantSplit/>
          <w:trHeight w:val="301"/>
        </w:trPr>
        <w:tc>
          <w:tcPr>
            <w:tcW w:w="161" w:type="pct"/>
            <w:vAlign w:val="center"/>
          </w:tcPr>
          <w:p w14:paraId="09ABB02F" w14:textId="08ACB4DC" w:rsidR="00940587" w:rsidRPr="00B959D1" w:rsidRDefault="00EB2D49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42</w:t>
            </w:r>
          </w:p>
        </w:tc>
        <w:tc>
          <w:tcPr>
            <w:tcW w:w="342" w:type="pct"/>
            <w:vAlign w:val="center"/>
          </w:tcPr>
          <w:p w14:paraId="1A92A7E2" w14:textId="59808427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323926">
              <w:rPr>
                <w:rFonts w:cs="Arial"/>
                <w:iCs/>
                <w:sz w:val="16"/>
                <w:szCs w:val="16"/>
              </w:rPr>
              <w:t>texto clausula</w:t>
            </w:r>
            <w:r>
              <w:rPr>
                <w:rFonts w:cs="Arial"/>
                <w:iCs/>
                <w:sz w:val="16"/>
                <w:szCs w:val="16"/>
              </w:rPr>
              <w:t xml:space="preserve"> (</w:t>
            </w:r>
            <w:r w:rsidRPr="00323926">
              <w:rPr>
                <w:rFonts w:cs="Arial"/>
                <w:iCs/>
                <w:sz w:val="16"/>
                <w:szCs w:val="16"/>
              </w:rPr>
              <w:t>codigo tipo clausula + codigo clausula</w:t>
            </w:r>
            <w:r>
              <w:rPr>
                <w:rFonts w:cs="Arial"/>
                <w:iCs/>
                <w:sz w:val="16"/>
                <w:szCs w:val="16"/>
              </w:rPr>
              <w:t>)</w:t>
            </w:r>
          </w:p>
        </w:tc>
        <w:tc>
          <w:tcPr>
            <w:tcW w:w="638" w:type="pct"/>
            <w:vAlign w:val="center"/>
          </w:tcPr>
          <w:p w14:paraId="073F5469" w14:textId="5A15729B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323926">
              <w:rPr>
                <w:rFonts w:cs="Arial"/>
                <w:iCs/>
                <w:sz w:val="16"/>
                <w:szCs w:val="16"/>
              </w:rPr>
              <w:t xml:space="preserve">clstipcod </w:t>
            </w:r>
            <w:r>
              <w:rPr>
                <w:rFonts w:cs="Arial"/>
                <w:iCs/>
                <w:sz w:val="16"/>
                <w:szCs w:val="16"/>
              </w:rPr>
              <w:t>(</w:t>
            </w:r>
            <w:r w:rsidRPr="00323926">
              <w:rPr>
                <w:rFonts w:cs="Arial"/>
                <w:iCs/>
                <w:sz w:val="16"/>
                <w:szCs w:val="16"/>
              </w:rPr>
              <w:t>clstipcod + clscod</w:t>
            </w:r>
            <w:r>
              <w:rPr>
                <w:rFonts w:cs="Arial"/>
                <w:iCs/>
                <w:sz w:val="16"/>
                <w:szCs w:val="16"/>
              </w:rPr>
              <w:t>)</w:t>
            </w:r>
          </w:p>
        </w:tc>
        <w:tc>
          <w:tcPr>
            <w:tcW w:w="682" w:type="pct"/>
            <w:vAlign w:val="center"/>
          </w:tcPr>
          <w:p w14:paraId="2395E250" w14:textId="4D9500C0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Texto da cláusula particular do objeto segurado</w:t>
            </w:r>
          </w:p>
        </w:tc>
        <w:tc>
          <w:tcPr>
            <w:tcW w:w="500" w:type="pct"/>
            <w:vAlign w:val="center"/>
          </w:tcPr>
          <w:p w14:paraId="4817EA4F" w14:textId="519B8848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19" w:type="pct"/>
            <w:vAlign w:val="center"/>
          </w:tcPr>
          <w:p w14:paraId="5884AAF8" w14:textId="0FD69E2F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TAB: reemorcvr + reemorcvrsitmclstxt</w:t>
            </w:r>
          </w:p>
        </w:tc>
        <w:tc>
          <w:tcPr>
            <w:tcW w:w="272" w:type="pct"/>
            <w:vAlign w:val="center"/>
          </w:tcPr>
          <w:p w14:paraId="749FD6DD" w14:textId="3D64E274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CLOB</w:t>
            </w:r>
          </w:p>
        </w:tc>
        <w:tc>
          <w:tcPr>
            <w:tcW w:w="505" w:type="pct"/>
            <w:vAlign w:val="center"/>
          </w:tcPr>
          <w:p w14:paraId="2EA1643F" w14:textId="726015FD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10" w:type="pct"/>
            <w:vAlign w:val="center"/>
          </w:tcPr>
          <w:p w14:paraId="3302D645" w14:textId="560C3D88" w:rsidR="00940587" w:rsidRPr="006A1020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Quebra de linha</w:t>
            </w:r>
          </w:p>
        </w:tc>
        <w:tc>
          <w:tcPr>
            <w:tcW w:w="256" w:type="pct"/>
            <w:vAlign w:val="center"/>
          </w:tcPr>
          <w:p w14:paraId="0EE2E3D2" w14:textId="78B2C0DC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314A9F18" w14:textId="7C9DAED4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16C63137" w14:textId="48490568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4C5AC81F" w14:textId="34615381" w:rsidR="00940587" w:rsidRPr="00B959D1" w:rsidRDefault="00940587" w:rsidP="0094058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1541F" w14:paraId="59C4518D" w14:textId="77777777" w:rsidTr="004D7427">
        <w:trPr>
          <w:cantSplit/>
          <w:trHeight w:val="301"/>
        </w:trPr>
        <w:tc>
          <w:tcPr>
            <w:tcW w:w="161" w:type="pct"/>
            <w:vAlign w:val="center"/>
          </w:tcPr>
          <w:p w14:paraId="47882B60" w14:textId="64A318B0" w:rsidR="00C1541F" w:rsidRDefault="00EB2D49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43</w:t>
            </w:r>
          </w:p>
        </w:tc>
        <w:tc>
          <w:tcPr>
            <w:tcW w:w="342" w:type="pct"/>
            <w:vAlign w:val="center"/>
          </w:tcPr>
          <w:p w14:paraId="4DF4E53B" w14:textId="15F5BB4F" w:rsidR="00C1541F" w:rsidRPr="00DD5DE3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valor premio liquido total objeto</w:t>
            </w:r>
          </w:p>
        </w:tc>
        <w:tc>
          <w:tcPr>
            <w:tcW w:w="638" w:type="pct"/>
            <w:vAlign w:val="center"/>
          </w:tcPr>
          <w:p w14:paraId="470ADCBA" w14:textId="458F83FC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valorPremioCobertura + valorPremioClausula + valorPremioServico</w:t>
            </w:r>
          </w:p>
        </w:tc>
        <w:tc>
          <w:tcPr>
            <w:tcW w:w="682" w:type="pct"/>
            <w:vAlign w:val="center"/>
          </w:tcPr>
          <w:p w14:paraId="06C2B2AD" w14:textId="021D72CE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Valor do prêmio líquido total do objeto</w:t>
            </w:r>
          </w:p>
        </w:tc>
        <w:tc>
          <w:tcPr>
            <w:tcW w:w="500" w:type="pct"/>
            <w:vAlign w:val="center"/>
          </w:tcPr>
          <w:p w14:paraId="764D47EC" w14:textId="4F8B2D36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0030E">
              <w:rPr>
                <w:rFonts w:cs="Arial"/>
                <w:iCs/>
                <w:sz w:val="16"/>
                <w:szCs w:val="16"/>
              </w:rPr>
              <w:t>Item</w:t>
            </w:r>
            <w:r w:rsidR="00B722F0" w:rsidRPr="0020030E">
              <w:rPr>
                <w:rFonts w:cs="Arial"/>
                <w:iCs/>
                <w:sz w:val="16"/>
                <w:szCs w:val="16"/>
              </w:rPr>
              <w:t>Documento</w:t>
            </w:r>
            <w:r w:rsidR="00B722F0">
              <w:rPr>
                <w:rFonts w:cs="Arial"/>
                <w:iCs/>
                <w:sz w:val="16"/>
                <w:szCs w:val="16"/>
              </w:rPr>
              <w:t>Emissao</w:t>
            </w:r>
            <w:r w:rsidR="00B722F0" w:rsidRPr="0020030E">
              <w:rPr>
                <w:rFonts w:cs="Arial"/>
                <w:iCs/>
                <w:sz w:val="16"/>
                <w:szCs w:val="16"/>
              </w:rPr>
              <w:t>EBO</w:t>
            </w:r>
          </w:p>
        </w:tc>
        <w:tc>
          <w:tcPr>
            <w:tcW w:w="319" w:type="pct"/>
            <w:vAlign w:val="center"/>
          </w:tcPr>
          <w:p w14:paraId="0DCD27F7" w14:textId="12FE5075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272" w:type="pct"/>
            <w:vAlign w:val="center"/>
          </w:tcPr>
          <w:p w14:paraId="1282F2B2" w14:textId="4BA582BA" w:rsidR="00C1541F" w:rsidRPr="00EE4C98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C2A27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5" w:type="pct"/>
            <w:vAlign w:val="center"/>
          </w:tcPr>
          <w:p w14:paraId="1F8FC557" w14:textId="06049539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037D2D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44A54079" w14:textId="008F9690" w:rsidR="00C1541F" w:rsidRPr="006A1020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999.999,99</w:t>
            </w:r>
          </w:p>
        </w:tc>
        <w:tc>
          <w:tcPr>
            <w:tcW w:w="256" w:type="pct"/>
            <w:vAlign w:val="center"/>
          </w:tcPr>
          <w:p w14:paraId="12A74970" w14:textId="14CD44D9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36B8FB3F" w14:textId="21D6E92A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718B6425" w14:textId="4CBBA9CD" w:rsidR="00C1541F" w:rsidRPr="0083384B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0B8DCB7E" w14:textId="566E0A7E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1541F" w14:paraId="5395B865" w14:textId="77777777" w:rsidTr="004D7427">
        <w:trPr>
          <w:cantSplit/>
          <w:trHeight w:val="301"/>
        </w:trPr>
        <w:tc>
          <w:tcPr>
            <w:tcW w:w="161" w:type="pct"/>
            <w:vAlign w:val="center"/>
          </w:tcPr>
          <w:p w14:paraId="0D3B99DF" w14:textId="5FF6FDB0" w:rsidR="00C1541F" w:rsidRDefault="00EB2D49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44</w:t>
            </w:r>
          </w:p>
        </w:tc>
        <w:tc>
          <w:tcPr>
            <w:tcW w:w="342" w:type="pct"/>
            <w:vAlign w:val="center"/>
          </w:tcPr>
          <w:p w14:paraId="428AB523" w14:textId="653E90DE" w:rsidR="00C1541F" w:rsidRPr="00DD5DE3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valor custo apolice</w:t>
            </w:r>
          </w:p>
        </w:tc>
        <w:tc>
          <w:tcPr>
            <w:tcW w:w="638" w:type="pct"/>
            <w:vAlign w:val="center"/>
          </w:tcPr>
          <w:p w14:paraId="5E53D13C" w14:textId="734A717E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0419B0">
              <w:rPr>
                <w:rFonts w:cs="Arial"/>
                <w:iCs/>
                <w:sz w:val="16"/>
                <w:szCs w:val="16"/>
              </w:rPr>
              <w:t>valorCustoApolice</w:t>
            </w:r>
          </w:p>
        </w:tc>
        <w:tc>
          <w:tcPr>
            <w:tcW w:w="682" w:type="pct"/>
            <w:vAlign w:val="center"/>
          </w:tcPr>
          <w:p w14:paraId="508EDC9D" w14:textId="24CDE601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V</w:t>
            </w:r>
            <w:r w:rsidRPr="00CD42BE">
              <w:rPr>
                <w:rFonts w:cs="Arial"/>
                <w:iCs/>
                <w:sz w:val="16"/>
                <w:szCs w:val="16"/>
              </w:rPr>
              <w:t>alor d</w:t>
            </w:r>
            <w:r>
              <w:rPr>
                <w:rFonts w:cs="Arial"/>
                <w:iCs/>
                <w:sz w:val="16"/>
                <w:szCs w:val="16"/>
              </w:rPr>
              <w:t>o custo da apólice do objeto</w:t>
            </w:r>
          </w:p>
        </w:tc>
        <w:tc>
          <w:tcPr>
            <w:tcW w:w="500" w:type="pct"/>
            <w:vAlign w:val="center"/>
          </w:tcPr>
          <w:p w14:paraId="13B24981" w14:textId="583F66C6" w:rsidR="00C1541F" w:rsidRDefault="00B722F0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0030E">
              <w:rPr>
                <w:rFonts w:cs="Arial"/>
                <w:iCs/>
                <w:sz w:val="16"/>
                <w:szCs w:val="16"/>
              </w:rPr>
              <w:t>Documento</w:t>
            </w:r>
            <w:r>
              <w:rPr>
                <w:rFonts w:cs="Arial"/>
                <w:iCs/>
                <w:sz w:val="16"/>
                <w:szCs w:val="16"/>
              </w:rPr>
              <w:t>Emissao</w:t>
            </w:r>
            <w:r w:rsidRPr="0020030E">
              <w:rPr>
                <w:rFonts w:cs="Arial"/>
                <w:iCs/>
                <w:sz w:val="16"/>
                <w:szCs w:val="16"/>
              </w:rPr>
              <w:t>EBO</w:t>
            </w:r>
          </w:p>
        </w:tc>
        <w:tc>
          <w:tcPr>
            <w:tcW w:w="319" w:type="pct"/>
            <w:vAlign w:val="center"/>
          </w:tcPr>
          <w:p w14:paraId="39BAA4DE" w14:textId="378017CE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Documento</w:t>
            </w:r>
          </w:p>
        </w:tc>
        <w:tc>
          <w:tcPr>
            <w:tcW w:w="272" w:type="pct"/>
            <w:vAlign w:val="center"/>
          </w:tcPr>
          <w:p w14:paraId="4853ABAB" w14:textId="41EEC7A9" w:rsidR="00C1541F" w:rsidRPr="00EE4C98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F1159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5" w:type="pct"/>
            <w:vAlign w:val="center"/>
          </w:tcPr>
          <w:p w14:paraId="30CC8AA2" w14:textId="78DD6D1E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037D2D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4CEDA2DA" w14:textId="699268D4" w:rsidR="00C1541F" w:rsidRPr="006A1020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999.999,99</w:t>
            </w:r>
          </w:p>
        </w:tc>
        <w:tc>
          <w:tcPr>
            <w:tcW w:w="256" w:type="pct"/>
            <w:vAlign w:val="center"/>
          </w:tcPr>
          <w:p w14:paraId="538D55F8" w14:textId="5AC8445D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7027DD96" w14:textId="4F06E82E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446CC32C" w14:textId="1CCBC5AF" w:rsidR="00C1541F" w:rsidRPr="0083384B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1B88363E" w14:textId="4698ECDA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1541F" w14:paraId="0FB7A6E8" w14:textId="77777777" w:rsidTr="004D7427">
        <w:trPr>
          <w:cantSplit/>
          <w:trHeight w:val="301"/>
        </w:trPr>
        <w:tc>
          <w:tcPr>
            <w:tcW w:w="161" w:type="pct"/>
            <w:vAlign w:val="center"/>
          </w:tcPr>
          <w:p w14:paraId="25892B5D" w14:textId="216F3C67" w:rsidR="00C1541F" w:rsidRDefault="00EB2D49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45</w:t>
            </w:r>
          </w:p>
        </w:tc>
        <w:tc>
          <w:tcPr>
            <w:tcW w:w="342" w:type="pct"/>
            <w:vAlign w:val="center"/>
          </w:tcPr>
          <w:p w14:paraId="1A514F3A" w14:textId="64504EC1" w:rsidR="00C1541F" w:rsidRPr="00DD5DE3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C2A27">
              <w:rPr>
                <w:rFonts w:cs="Arial"/>
                <w:iCs/>
                <w:sz w:val="16"/>
                <w:szCs w:val="16"/>
              </w:rPr>
              <w:t>valor imposto operacao financeira</w:t>
            </w:r>
          </w:p>
        </w:tc>
        <w:tc>
          <w:tcPr>
            <w:tcW w:w="638" w:type="pct"/>
            <w:vAlign w:val="center"/>
          </w:tcPr>
          <w:p w14:paraId="3C591FA4" w14:textId="3FE2F825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C2A27">
              <w:rPr>
                <w:rFonts w:cs="Arial"/>
                <w:iCs/>
                <w:sz w:val="16"/>
                <w:szCs w:val="16"/>
              </w:rPr>
              <w:t>finopeipsvlr</w:t>
            </w:r>
          </w:p>
        </w:tc>
        <w:tc>
          <w:tcPr>
            <w:tcW w:w="682" w:type="pct"/>
            <w:vAlign w:val="center"/>
          </w:tcPr>
          <w:p w14:paraId="421F9990" w14:textId="66132D26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V</w:t>
            </w:r>
            <w:r w:rsidRPr="007C2A27">
              <w:rPr>
                <w:rFonts w:cs="Arial"/>
                <w:iCs/>
                <w:sz w:val="16"/>
                <w:szCs w:val="16"/>
              </w:rPr>
              <w:t>alor do Imposto sobre Operações Financeiras (IOF)</w:t>
            </w:r>
            <w:r>
              <w:rPr>
                <w:rFonts w:cs="Arial"/>
                <w:iCs/>
                <w:sz w:val="16"/>
                <w:szCs w:val="16"/>
              </w:rPr>
              <w:t xml:space="preserve"> do objeto</w:t>
            </w:r>
          </w:p>
        </w:tc>
        <w:tc>
          <w:tcPr>
            <w:tcW w:w="500" w:type="pct"/>
            <w:vAlign w:val="center"/>
          </w:tcPr>
          <w:p w14:paraId="515311FD" w14:textId="3C59ADD6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19" w:type="pct"/>
            <w:vAlign w:val="center"/>
          </w:tcPr>
          <w:p w14:paraId="7AE5E73B" w14:textId="48BE2E4F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TAB: </w:t>
            </w:r>
            <w:r w:rsidRPr="007C2A27">
              <w:rPr>
                <w:rFonts w:cs="Arial"/>
                <w:iCs/>
                <w:sz w:val="16"/>
                <w:szCs w:val="16"/>
              </w:rPr>
              <w:t>reemorcvrsitmsrvpln</w:t>
            </w:r>
          </w:p>
        </w:tc>
        <w:tc>
          <w:tcPr>
            <w:tcW w:w="272" w:type="pct"/>
            <w:vAlign w:val="center"/>
          </w:tcPr>
          <w:p w14:paraId="60E4B7D8" w14:textId="478253EE" w:rsidR="00C1541F" w:rsidRPr="00EE4C98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C2A27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5" w:type="pct"/>
            <w:vAlign w:val="center"/>
          </w:tcPr>
          <w:p w14:paraId="42FDF08D" w14:textId="61B007B1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037D2D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416DCB96" w14:textId="31EF4384" w:rsidR="00C1541F" w:rsidRPr="006A1020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999.999,99</w:t>
            </w:r>
          </w:p>
        </w:tc>
        <w:tc>
          <w:tcPr>
            <w:tcW w:w="256" w:type="pct"/>
            <w:vAlign w:val="center"/>
          </w:tcPr>
          <w:p w14:paraId="2C280579" w14:textId="716B921D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1666AD7B" w14:textId="46D15699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7C19F5D6" w14:textId="67F4135B" w:rsidR="00C1541F" w:rsidRPr="0083384B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0AF90EC1" w14:textId="199779DB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1541F" w14:paraId="67E2513E" w14:textId="77777777" w:rsidTr="004D7427">
        <w:trPr>
          <w:cantSplit/>
          <w:trHeight w:val="301"/>
        </w:trPr>
        <w:tc>
          <w:tcPr>
            <w:tcW w:w="161" w:type="pct"/>
            <w:vAlign w:val="center"/>
          </w:tcPr>
          <w:p w14:paraId="046A55EB" w14:textId="436D11BC" w:rsidR="00C1541F" w:rsidRDefault="00EB2D49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46</w:t>
            </w:r>
          </w:p>
        </w:tc>
        <w:tc>
          <w:tcPr>
            <w:tcW w:w="342" w:type="pct"/>
            <w:vAlign w:val="center"/>
          </w:tcPr>
          <w:p w14:paraId="7E6ED210" w14:textId="066E7C79" w:rsidR="00C1541F" w:rsidRPr="00DD5DE3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valor premio total objeto</w:t>
            </w:r>
          </w:p>
        </w:tc>
        <w:tc>
          <w:tcPr>
            <w:tcW w:w="638" w:type="pct"/>
            <w:vAlign w:val="center"/>
          </w:tcPr>
          <w:p w14:paraId="7C7DAAC4" w14:textId="26EEE9B4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valorPremioCobertura + valorPremioClausula + valorPremioServico + </w:t>
            </w:r>
            <w:r w:rsidRPr="0074183C">
              <w:rPr>
                <w:rFonts w:cs="Arial"/>
                <w:iCs/>
                <w:sz w:val="16"/>
                <w:szCs w:val="16"/>
              </w:rPr>
              <w:t>valorImpostoOperacaoFinanceira</w:t>
            </w:r>
          </w:p>
        </w:tc>
        <w:tc>
          <w:tcPr>
            <w:tcW w:w="682" w:type="pct"/>
            <w:vAlign w:val="center"/>
          </w:tcPr>
          <w:p w14:paraId="7C0D2440" w14:textId="1F4CD236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Valor do prêmio total do objeto</w:t>
            </w:r>
          </w:p>
        </w:tc>
        <w:tc>
          <w:tcPr>
            <w:tcW w:w="500" w:type="pct"/>
            <w:vAlign w:val="center"/>
          </w:tcPr>
          <w:p w14:paraId="1F349F9E" w14:textId="40B3E47F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0030E">
              <w:rPr>
                <w:rFonts w:cs="Arial"/>
                <w:iCs/>
                <w:sz w:val="16"/>
                <w:szCs w:val="16"/>
              </w:rPr>
              <w:t>Item</w:t>
            </w:r>
            <w:r w:rsidR="00B722F0" w:rsidRPr="0020030E">
              <w:rPr>
                <w:rFonts w:cs="Arial"/>
                <w:iCs/>
                <w:sz w:val="16"/>
                <w:szCs w:val="16"/>
              </w:rPr>
              <w:t>Documento</w:t>
            </w:r>
            <w:r w:rsidR="00B722F0">
              <w:rPr>
                <w:rFonts w:cs="Arial"/>
                <w:iCs/>
                <w:sz w:val="16"/>
                <w:szCs w:val="16"/>
              </w:rPr>
              <w:t>Emissao</w:t>
            </w:r>
            <w:r w:rsidR="00B722F0" w:rsidRPr="0020030E">
              <w:rPr>
                <w:rFonts w:cs="Arial"/>
                <w:iCs/>
                <w:sz w:val="16"/>
                <w:szCs w:val="16"/>
              </w:rPr>
              <w:t>EBO</w:t>
            </w:r>
          </w:p>
        </w:tc>
        <w:tc>
          <w:tcPr>
            <w:tcW w:w="319" w:type="pct"/>
            <w:vAlign w:val="center"/>
          </w:tcPr>
          <w:p w14:paraId="40DC2752" w14:textId="7D42792B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272" w:type="pct"/>
            <w:vAlign w:val="center"/>
          </w:tcPr>
          <w:p w14:paraId="58DD5419" w14:textId="39A050A4" w:rsidR="00C1541F" w:rsidRPr="00EE4C98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C2A27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5" w:type="pct"/>
            <w:vAlign w:val="center"/>
          </w:tcPr>
          <w:p w14:paraId="241E434A" w14:textId="3923EB71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037D2D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3DF01EB8" w14:textId="230223A5" w:rsidR="00C1541F" w:rsidRPr="006A1020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999.999,99</w:t>
            </w:r>
          </w:p>
        </w:tc>
        <w:tc>
          <w:tcPr>
            <w:tcW w:w="256" w:type="pct"/>
            <w:vAlign w:val="center"/>
          </w:tcPr>
          <w:p w14:paraId="3FD7584D" w14:textId="632A7A55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43636B8C" w14:textId="6FA3FC6C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5821B113" w14:textId="0117AA82" w:rsidR="00C1541F" w:rsidRPr="0083384B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1F93103A" w14:textId="03F4E6AA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722F0" w14:paraId="00E46C58" w14:textId="77777777" w:rsidTr="004D7427">
        <w:trPr>
          <w:cantSplit/>
          <w:trHeight w:val="301"/>
        </w:trPr>
        <w:tc>
          <w:tcPr>
            <w:tcW w:w="161" w:type="pct"/>
            <w:vAlign w:val="center"/>
          </w:tcPr>
          <w:p w14:paraId="469125B0" w14:textId="4A4E3CBA" w:rsidR="00B722F0" w:rsidRPr="00B959D1" w:rsidRDefault="00EB2D49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lastRenderedPageBreak/>
              <w:t>47</w:t>
            </w:r>
          </w:p>
        </w:tc>
        <w:tc>
          <w:tcPr>
            <w:tcW w:w="342" w:type="pct"/>
            <w:vAlign w:val="center"/>
          </w:tcPr>
          <w:p w14:paraId="495FB62A" w14:textId="150B4D54" w:rsidR="00B722F0" w:rsidRPr="00B959D1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323926">
              <w:rPr>
                <w:rFonts w:cs="Arial"/>
                <w:iCs/>
                <w:sz w:val="16"/>
                <w:szCs w:val="16"/>
              </w:rPr>
              <w:t>nome desconto agravo</w:t>
            </w:r>
            <w:r>
              <w:rPr>
                <w:rFonts w:cs="Arial"/>
                <w:iCs/>
                <w:sz w:val="16"/>
                <w:szCs w:val="16"/>
              </w:rPr>
              <w:t xml:space="preserve"> (</w:t>
            </w:r>
            <w:r w:rsidRPr="00323926">
              <w:rPr>
                <w:rFonts w:cs="Arial"/>
                <w:iCs/>
                <w:sz w:val="16"/>
                <w:szCs w:val="16"/>
              </w:rPr>
              <w:t>codigo desconto agravo</w:t>
            </w:r>
            <w:r>
              <w:rPr>
                <w:rFonts w:cs="Arial"/>
                <w:iCs/>
                <w:sz w:val="16"/>
                <w:szCs w:val="16"/>
              </w:rPr>
              <w:t>)</w:t>
            </w:r>
          </w:p>
        </w:tc>
        <w:tc>
          <w:tcPr>
            <w:tcW w:w="638" w:type="pct"/>
            <w:vAlign w:val="center"/>
          </w:tcPr>
          <w:p w14:paraId="77DC524E" w14:textId="05E810D4" w:rsidR="00B722F0" w:rsidRPr="00B959D1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323926">
              <w:rPr>
                <w:rFonts w:cs="Arial"/>
                <w:iCs/>
                <w:sz w:val="16"/>
                <w:szCs w:val="16"/>
              </w:rPr>
              <w:t>agrdscnom</w:t>
            </w:r>
            <w:r>
              <w:rPr>
                <w:rFonts w:cs="Arial"/>
                <w:iCs/>
                <w:sz w:val="16"/>
                <w:szCs w:val="16"/>
              </w:rPr>
              <w:t xml:space="preserve"> (</w:t>
            </w:r>
            <w:r w:rsidRPr="00323926">
              <w:rPr>
                <w:rFonts w:cs="Arial"/>
                <w:iCs/>
                <w:sz w:val="16"/>
                <w:szCs w:val="16"/>
              </w:rPr>
              <w:t>agrdsccod</w:t>
            </w:r>
            <w:r>
              <w:rPr>
                <w:rFonts w:cs="Arial"/>
                <w:iCs/>
                <w:sz w:val="16"/>
                <w:szCs w:val="16"/>
              </w:rPr>
              <w:t>)</w:t>
            </w:r>
          </w:p>
        </w:tc>
        <w:tc>
          <w:tcPr>
            <w:tcW w:w="682" w:type="pct"/>
            <w:vAlign w:val="center"/>
          </w:tcPr>
          <w:p w14:paraId="5A4E6D80" w14:textId="3B9F13AF" w:rsidR="00B722F0" w:rsidRPr="00B959D1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Descrição do desconto geral do orçamento</w:t>
            </w:r>
          </w:p>
        </w:tc>
        <w:tc>
          <w:tcPr>
            <w:tcW w:w="500" w:type="pct"/>
            <w:vAlign w:val="center"/>
          </w:tcPr>
          <w:p w14:paraId="0DCBA863" w14:textId="616C4B14" w:rsidR="00B722F0" w:rsidRPr="00B959D1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19" w:type="pct"/>
            <w:vAlign w:val="center"/>
          </w:tcPr>
          <w:p w14:paraId="59078C1F" w14:textId="32404088" w:rsidR="00B722F0" w:rsidRPr="00B959D1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TAB: reikagrdsc</w:t>
            </w:r>
          </w:p>
        </w:tc>
        <w:tc>
          <w:tcPr>
            <w:tcW w:w="272" w:type="pct"/>
            <w:vAlign w:val="center"/>
          </w:tcPr>
          <w:p w14:paraId="119756E8" w14:textId="063B8CFB" w:rsidR="00B722F0" w:rsidRPr="00B959D1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2E898ED7" w14:textId="420B70D8" w:rsidR="00B722F0" w:rsidRPr="00B959D1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10" w:type="pct"/>
            <w:vAlign w:val="center"/>
          </w:tcPr>
          <w:p w14:paraId="75EDCD5B" w14:textId="59691833" w:rsidR="00403E93" w:rsidRPr="006A1020" w:rsidRDefault="00403E93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256" w:type="pct"/>
            <w:vAlign w:val="center"/>
          </w:tcPr>
          <w:p w14:paraId="3EEC1C69" w14:textId="72DF86E0" w:rsidR="00B722F0" w:rsidRPr="00B959D1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030AC7D5" w14:textId="118F95BB" w:rsidR="00B722F0" w:rsidRPr="00B959D1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4FA0E821" w14:textId="786E7315" w:rsidR="00B722F0" w:rsidRPr="00B959D1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6AF62B34" w14:textId="3C1ED970" w:rsidR="00B722F0" w:rsidRPr="00B959D1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722F0" w14:paraId="7660B684" w14:textId="77777777" w:rsidTr="004D7427">
        <w:trPr>
          <w:cantSplit/>
          <w:trHeight w:val="301"/>
        </w:trPr>
        <w:tc>
          <w:tcPr>
            <w:tcW w:w="161" w:type="pct"/>
            <w:vAlign w:val="center"/>
          </w:tcPr>
          <w:p w14:paraId="094D03F4" w14:textId="367C86D5" w:rsidR="00B722F0" w:rsidRPr="00B959D1" w:rsidRDefault="00EB2D49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48</w:t>
            </w:r>
          </w:p>
        </w:tc>
        <w:tc>
          <w:tcPr>
            <w:tcW w:w="342" w:type="pct"/>
            <w:vAlign w:val="center"/>
          </w:tcPr>
          <w:p w14:paraId="6A9D5EC9" w14:textId="34D70D81" w:rsidR="00B722F0" w:rsidRPr="00B959D1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323926">
              <w:rPr>
                <w:rFonts w:cs="Arial"/>
                <w:iCs/>
                <w:sz w:val="16"/>
                <w:szCs w:val="16"/>
              </w:rPr>
              <w:t>percentual desconto agravo</w:t>
            </w:r>
            <w:r>
              <w:rPr>
                <w:rFonts w:cs="Arial"/>
                <w:iCs/>
                <w:sz w:val="16"/>
                <w:szCs w:val="16"/>
              </w:rPr>
              <w:t xml:space="preserve"> (</w:t>
            </w:r>
            <w:r w:rsidRPr="00323926">
              <w:rPr>
                <w:rFonts w:cs="Arial"/>
                <w:iCs/>
                <w:sz w:val="16"/>
                <w:szCs w:val="16"/>
              </w:rPr>
              <w:t>codigo desconto agravo</w:t>
            </w:r>
            <w:r>
              <w:rPr>
                <w:rFonts w:cs="Arial"/>
                <w:iCs/>
                <w:sz w:val="16"/>
                <w:szCs w:val="16"/>
              </w:rPr>
              <w:t>)</w:t>
            </w:r>
          </w:p>
        </w:tc>
        <w:tc>
          <w:tcPr>
            <w:tcW w:w="638" w:type="pct"/>
            <w:vAlign w:val="center"/>
          </w:tcPr>
          <w:p w14:paraId="324A393C" w14:textId="2D1104C0" w:rsidR="00B722F0" w:rsidRPr="00B959D1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323926">
              <w:rPr>
                <w:rFonts w:cs="Arial"/>
                <w:iCs/>
                <w:sz w:val="16"/>
                <w:szCs w:val="16"/>
              </w:rPr>
              <w:t>agrdscper</w:t>
            </w:r>
            <w:r>
              <w:rPr>
                <w:rFonts w:cs="Arial"/>
                <w:iCs/>
                <w:sz w:val="16"/>
                <w:szCs w:val="16"/>
              </w:rPr>
              <w:t xml:space="preserve"> (agrdsccod)</w:t>
            </w:r>
          </w:p>
        </w:tc>
        <w:tc>
          <w:tcPr>
            <w:tcW w:w="682" w:type="pct"/>
            <w:vAlign w:val="center"/>
          </w:tcPr>
          <w:p w14:paraId="64828212" w14:textId="7EC3E116" w:rsidR="00B722F0" w:rsidRPr="00B959D1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Percentual de desconto geral do orçamento</w:t>
            </w:r>
          </w:p>
        </w:tc>
        <w:tc>
          <w:tcPr>
            <w:tcW w:w="500" w:type="pct"/>
            <w:vAlign w:val="center"/>
          </w:tcPr>
          <w:p w14:paraId="7DC4CD1E" w14:textId="2F9A6B94" w:rsidR="00B722F0" w:rsidRPr="00B959D1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19" w:type="pct"/>
            <w:vAlign w:val="center"/>
          </w:tcPr>
          <w:p w14:paraId="01FDFD46" w14:textId="396BDC2E" w:rsidR="00B722F0" w:rsidRPr="00B959D1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TAB: reemorcvrsitmagrdsc</w:t>
            </w:r>
          </w:p>
        </w:tc>
        <w:tc>
          <w:tcPr>
            <w:tcW w:w="272" w:type="pct"/>
            <w:vAlign w:val="center"/>
          </w:tcPr>
          <w:p w14:paraId="07EA2633" w14:textId="1A5EC52A" w:rsidR="00B722F0" w:rsidRPr="00B959D1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NUMBER(8,2)</w:t>
            </w:r>
          </w:p>
        </w:tc>
        <w:tc>
          <w:tcPr>
            <w:tcW w:w="505" w:type="pct"/>
            <w:vAlign w:val="center"/>
          </w:tcPr>
          <w:p w14:paraId="3351B315" w14:textId="149767B5" w:rsidR="00B722F0" w:rsidRPr="00B959D1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3CC815BF" w14:textId="6E399D3A" w:rsidR="00B722F0" w:rsidRPr="006A102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999%</w:t>
            </w:r>
          </w:p>
        </w:tc>
        <w:tc>
          <w:tcPr>
            <w:tcW w:w="256" w:type="pct"/>
            <w:vAlign w:val="center"/>
          </w:tcPr>
          <w:p w14:paraId="62F71917" w14:textId="4B407AC8" w:rsidR="00B722F0" w:rsidRPr="00B959D1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3C8A7AAC" w14:textId="03B31E6E" w:rsidR="00B722F0" w:rsidRPr="00B959D1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2790E0DE" w14:textId="09A3184A" w:rsidR="00B722F0" w:rsidRPr="00B959D1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7C0F69F4" w14:textId="50E77672" w:rsidR="00B722F0" w:rsidRPr="00B959D1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59D1"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1541F" w14:paraId="2EEFE695" w14:textId="77777777" w:rsidTr="004D7427">
        <w:trPr>
          <w:cantSplit/>
          <w:trHeight w:val="301"/>
        </w:trPr>
        <w:tc>
          <w:tcPr>
            <w:tcW w:w="161" w:type="pct"/>
            <w:vAlign w:val="center"/>
          </w:tcPr>
          <w:p w14:paraId="263A88B4" w14:textId="624D7C5B" w:rsidR="00C1541F" w:rsidRDefault="00EB2D49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49</w:t>
            </w:r>
          </w:p>
        </w:tc>
        <w:tc>
          <w:tcPr>
            <w:tcW w:w="342" w:type="pct"/>
            <w:vAlign w:val="center"/>
          </w:tcPr>
          <w:p w14:paraId="2E9B3743" w14:textId="00D5F9AA" w:rsidR="00C1541F" w:rsidRPr="00264B6B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CD42BE">
              <w:rPr>
                <w:rFonts w:cs="Arial"/>
                <w:iCs/>
                <w:sz w:val="16"/>
                <w:szCs w:val="16"/>
              </w:rPr>
              <w:t>valor premio cobertura</w:t>
            </w:r>
          </w:p>
        </w:tc>
        <w:tc>
          <w:tcPr>
            <w:tcW w:w="638" w:type="pct"/>
            <w:vAlign w:val="center"/>
          </w:tcPr>
          <w:p w14:paraId="0BE1B0FF" w14:textId="22B299A2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D42BE">
              <w:rPr>
                <w:rFonts w:cs="Arial"/>
                <w:iCs/>
                <w:sz w:val="16"/>
                <w:szCs w:val="16"/>
              </w:rPr>
              <w:t>prmvlr</w:t>
            </w:r>
          </w:p>
        </w:tc>
        <w:tc>
          <w:tcPr>
            <w:tcW w:w="682" w:type="pct"/>
            <w:vAlign w:val="center"/>
          </w:tcPr>
          <w:p w14:paraId="1FE8CDF5" w14:textId="43542406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V</w:t>
            </w:r>
            <w:r w:rsidRPr="00CD42BE">
              <w:rPr>
                <w:rFonts w:cs="Arial"/>
                <w:iCs/>
                <w:sz w:val="16"/>
                <w:szCs w:val="16"/>
              </w:rPr>
              <w:t>alor pago relacionado as coberturas adquiridas</w:t>
            </w:r>
          </w:p>
        </w:tc>
        <w:tc>
          <w:tcPr>
            <w:tcW w:w="500" w:type="pct"/>
            <w:vAlign w:val="center"/>
          </w:tcPr>
          <w:p w14:paraId="6C4FE101" w14:textId="7BD039F3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19" w:type="pct"/>
            <w:vAlign w:val="center"/>
          </w:tcPr>
          <w:p w14:paraId="4F77D04F" w14:textId="1E9AC2D5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TAB: </w:t>
            </w:r>
            <w:r w:rsidRPr="00CD42BE">
              <w:rPr>
                <w:rFonts w:cs="Arial"/>
                <w:iCs/>
                <w:sz w:val="16"/>
                <w:szCs w:val="16"/>
              </w:rPr>
              <w:t>reemorcvrspgtfrm</w:t>
            </w:r>
          </w:p>
        </w:tc>
        <w:tc>
          <w:tcPr>
            <w:tcW w:w="272" w:type="pct"/>
            <w:vAlign w:val="center"/>
          </w:tcPr>
          <w:p w14:paraId="427F44BC" w14:textId="60E0A262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EE4C98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5" w:type="pct"/>
            <w:vAlign w:val="center"/>
          </w:tcPr>
          <w:p w14:paraId="755AA633" w14:textId="41730A21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B3568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76C14519" w14:textId="604FED97" w:rsidR="00C1541F" w:rsidRPr="006A1020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999.999,99</w:t>
            </w:r>
          </w:p>
        </w:tc>
        <w:tc>
          <w:tcPr>
            <w:tcW w:w="256" w:type="pct"/>
            <w:vAlign w:val="center"/>
          </w:tcPr>
          <w:p w14:paraId="569EA206" w14:textId="325BA9B7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1EBAAF9A" w14:textId="018AA661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4BFF4C4F" w14:textId="7591929C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1C1F602C" w14:textId="6A374D79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1541F" w14:paraId="5AC4ACF8" w14:textId="77777777" w:rsidTr="004D7427">
        <w:trPr>
          <w:cantSplit/>
          <w:trHeight w:val="301"/>
        </w:trPr>
        <w:tc>
          <w:tcPr>
            <w:tcW w:w="161" w:type="pct"/>
            <w:vAlign w:val="center"/>
          </w:tcPr>
          <w:p w14:paraId="5010FA5F" w14:textId="51A8AD3D" w:rsidR="00C1541F" w:rsidRDefault="00EB2D49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50</w:t>
            </w:r>
          </w:p>
        </w:tc>
        <w:tc>
          <w:tcPr>
            <w:tcW w:w="342" w:type="pct"/>
            <w:vAlign w:val="center"/>
          </w:tcPr>
          <w:p w14:paraId="3661F7A3" w14:textId="70A4E6A9" w:rsidR="00C1541F" w:rsidRPr="00264B6B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CD42BE">
              <w:rPr>
                <w:rFonts w:cs="Arial"/>
                <w:iCs/>
                <w:sz w:val="16"/>
                <w:szCs w:val="16"/>
              </w:rPr>
              <w:t>valor premio clausula</w:t>
            </w:r>
          </w:p>
        </w:tc>
        <w:tc>
          <w:tcPr>
            <w:tcW w:w="638" w:type="pct"/>
            <w:vAlign w:val="center"/>
          </w:tcPr>
          <w:p w14:paraId="6765FBFC" w14:textId="0B9E5CE4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D42BE">
              <w:rPr>
                <w:rFonts w:cs="Arial"/>
                <w:iCs/>
                <w:sz w:val="16"/>
                <w:szCs w:val="16"/>
              </w:rPr>
              <w:t>prmvlr2</w:t>
            </w:r>
          </w:p>
        </w:tc>
        <w:tc>
          <w:tcPr>
            <w:tcW w:w="682" w:type="pct"/>
            <w:vAlign w:val="center"/>
          </w:tcPr>
          <w:p w14:paraId="4E80CF3C" w14:textId="691B723A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V</w:t>
            </w:r>
            <w:r w:rsidRPr="00CD42BE">
              <w:rPr>
                <w:rFonts w:cs="Arial"/>
                <w:iCs/>
                <w:sz w:val="16"/>
                <w:szCs w:val="16"/>
              </w:rPr>
              <w:t>alor pago relacionado as cláusulas adquiridas</w:t>
            </w:r>
          </w:p>
        </w:tc>
        <w:tc>
          <w:tcPr>
            <w:tcW w:w="500" w:type="pct"/>
            <w:vAlign w:val="center"/>
          </w:tcPr>
          <w:p w14:paraId="3E9AFEB9" w14:textId="4774F978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19" w:type="pct"/>
            <w:vAlign w:val="center"/>
          </w:tcPr>
          <w:p w14:paraId="5B2AD573" w14:textId="6D935838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TAB: </w:t>
            </w:r>
            <w:r w:rsidRPr="00993CDD">
              <w:rPr>
                <w:rFonts w:cs="Arial"/>
                <w:iCs/>
                <w:sz w:val="16"/>
                <w:szCs w:val="16"/>
              </w:rPr>
              <w:t>reemorcvrspgtfrm</w:t>
            </w:r>
          </w:p>
        </w:tc>
        <w:tc>
          <w:tcPr>
            <w:tcW w:w="272" w:type="pct"/>
            <w:vAlign w:val="center"/>
          </w:tcPr>
          <w:p w14:paraId="154B793E" w14:textId="6DB7186B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EE4C98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5" w:type="pct"/>
            <w:vAlign w:val="center"/>
          </w:tcPr>
          <w:p w14:paraId="6ABB18B3" w14:textId="75585E34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B3568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0B76F88C" w14:textId="31A6E565" w:rsidR="00C1541F" w:rsidRPr="006A1020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999.999,99</w:t>
            </w:r>
          </w:p>
        </w:tc>
        <w:tc>
          <w:tcPr>
            <w:tcW w:w="256" w:type="pct"/>
            <w:vAlign w:val="center"/>
          </w:tcPr>
          <w:p w14:paraId="6E29CF19" w14:textId="66A40248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54FAF3C8" w14:textId="3CF87081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3A6729AE" w14:textId="1070AB18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22B6D2E0" w14:textId="146CC816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1541F" w14:paraId="260579D3" w14:textId="77777777" w:rsidTr="004D7427">
        <w:trPr>
          <w:cantSplit/>
          <w:trHeight w:val="301"/>
        </w:trPr>
        <w:tc>
          <w:tcPr>
            <w:tcW w:w="161" w:type="pct"/>
            <w:vAlign w:val="center"/>
          </w:tcPr>
          <w:p w14:paraId="426A62DC" w14:textId="4F0AD281" w:rsidR="00C1541F" w:rsidRDefault="00EB2D49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51</w:t>
            </w:r>
          </w:p>
        </w:tc>
        <w:tc>
          <w:tcPr>
            <w:tcW w:w="342" w:type="pct"/>
            <w:vAlign w:val="center"/>
          </w:tcPr>
          <w:p w14:paraId="065F5716" w14:textId="2CA60BF9" w:rsidR="00C1541F" w:rsidRPr="00264B6B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yellow"/>
              </w:rPr>
            </w:pPr>
            <w:r w:rsidRPr="00DD5DE3">
              <w:rPr>
                <w:rFonts w:cs="Arial"/>
                <w:iCs/>
                <w:sz w:val="16"/>
                <w:szCs w:val="16"/>
              </w:rPr>
              <w:t>valor premio liquido total</w:t>
            </w:r>
          </w:p>
        </w:tc>
        <w:tc>
          <w:tcPr>
            <w:tcW w:w="638" w:type="pct"/>
            <w:vAlign w:val="center"/>
          </w:tcPr>
          <w:p w14:paraId="129C8D35" w14:textId="57FA7C29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valorPremioCobertura + valorPremioClausula + valorPremioServico</w:t>
            </w:r>
          </w:p>
        </w:tc>
        <w:tc>
          <w:tcPr>
            <w:tcW w:w="682" w:type="pct"/>
            <w:vAlign w:val="center"/>
          </w:tcPr>
          <w:p w14:paraId="1AE1F629" w14:textId="1F5A9FED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Valor do prêmio líquido total</w:t>
            </w:r>
          </w:p>
        </w:tc>
        <w:tc>
          <w:tcPr>
            <w:tcW w:w="500" w:type="pct"/>
            <w:vAlign w:val="center"/>
          </w:tcPr>
          <w:p w14:paraId="69AD3671" w14:textId="48AC3E33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19" w:type="pct"/>
            <w:vAlign w:val="center"/>
          </w:tcPr>
          <w:p w14:paraId="350E8C0E" w14:textId="12DB0D10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TAB: </w:t>
            </w:r>
            <w:r w:rsidRPr="00993CDD">
              <w:rPr>
                <w:rFonts w:cs="Arial"/>
                <w:iCs/>
                <w:sz w:val="16"/>
                <w:szCs w:val="16"/>
              </w:rPr>
              <w:t>reemorcvrspgtfrm</w:t>
            </w:r>
          </w:p>
        </w:tc>
        <w:tc>
          <w:tcPr>
            <w:tcW w:w="272" w:type="pct"/>
            <w:vAlign w:val="center"/>
          </w:tcPr>
          <w:p w14:paraId="0A1FCA5C" w14:textId="01CB707E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EE4C98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5" w:type="pct"/>
            <w:vAlign w:val="center"/>
          </w:tcPr>
          <w:p w14:paraId="3369B70D" w14:textId="5A22DAB0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B3568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00A2D3AA" w14:textId="26AF7008" w:rsidR="00C1541F" w:rsidRPr="006A1020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999.999,99</w:t>
            </w:r>
          </w:p>
        </w:tc>
        <w:tc>
          <w:tcPr>
            <w:tcW w:w="256" w:type="pct"/>
            <w:vAlign w:val="center"/>
          </w:tcPr>
          <w:p w14:paraId="019EC2A1" w14:textId="2C44ABAA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429D51DD" w14:textId="617A7106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285A532E" w14:textId="06003A38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2C35C64E" w14:textId="36F3CC4D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722F0" w14:paraId="55D6E23B" w14:textId="77777777" w:rsidTr="00B722F0">
        <w:trPr>
          <w:cantSplit/>
          <w:trHeight w:val="301"/>
        </w:trPr>
        <w:tc>
          <w:tcPr>
            <w:tcW w:w="161" w:type="pct"/>
            <w:vAlign w:val="center"/>
          </w:tcPr>
          <w:p w14:paraId="0BB7317E" w14:textId="6D3A746E" w:rsidR="00B722F0" w:rsidRDefault="00EB2D49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52</w:t>
            </w:r>
          </w:p>
        </w:tc>
        <w:tc>
          <w:tcPr>
            <w:tcW w:w="342" w:type="pct"/>
            <w:vAlign w:val="center"/>
          </w:tcPr>
          <w:p w14:paraId="0DF2725D" w14:textId="099C0EC6" w:rsidR="00B722F0" w:rsidRPr="006A438E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valor custo apolice</w:t>
            </w:r>
          </w:p>
        </w:tc>
        <w:tc>
          <w:tcPr>
            <w:tcW w:w="638" w:type="pct"/>
            <w:vAlign w:val="center"/>
          </w:tcPr>
          <w:p w14:paraId="668FDF9D" w14:textId="685D1C54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0419B0">
              <w:rPr>
                <w:rFonts w:cs="Arial"/>
                <w:iCs/>
                <w:sz w:val="16"/>
                <w:szCs w:val="16"/>
              </w:rPr>
              <w:t>valorCustoApolice</w:t>
            </w:r>
          </w:p>
        </w:tc>
        <w:tc>
          <w:tcPr>
            <w:tcW w:w="682" w:type="pct"/>
            <w:vAlign w:val="center"/>
          </w:tcPr>
          <w:p w14:paraId="356BCF44" w14:textId="4B27B3F7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V</w:t>
            </w:r>
            <w:r w:rsidRPr="00CD42BE">
              <w:rPr>
                <w:rFonts w:cs="Arial"/>
                <w:iCs/>
                <w:sz w:val="16"/>
                <w:szCs w:val="16"/>
              </w:rPr>
              <w:t>alor do custo da apólice</w:t>
            </w:r>
          </w:p>
        </w:tc>
        <w:tc>
          <w:tcPr>
            <w:tcW w:w="500" w:type="pct"/>
            <w:vAlign w:val="center"/>
          </w:tcPr>
          <w:p w14:paraId="38828272" w14:textId="665DF2BC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D25D6">
              <w:rPr>
                <w:rFonts w:cs="Arial"/>
                <w:iCs/>
                <w:sz w:val="16"/>
                <w:szCs w:val="16"/>
              </w:rPr>
              <w:t>DocumentoEmissaoEBO</w:t>
            </w:r>
          </w:p>
        </w:tc>
        <w:tc>
          <w:tcPr>
            <w:tcW w:w="319" w:type="pct"/>
            <w:vAlign w:val="center"/>
          </w:tcPr>
          <w:p w14:paraId="01D32549" w14:textId="08E5625D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Documento</w:t>
            </w:r>
          </w:p>
        </w:tc>
        <w:tc>
          <w:tcPr>
            <w:tcW w:w="272" w:type="pct"/>
            <w:vAlign w:val="center"/>
          </w:tcPr>
          <w:p w14:paraId="1C4A1B24" w14:textId="5B2DA7BA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F1159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5" w:type="pct"/>
            <w:vAlign w:val="center"/>
          </w:tcPr>
          <w:p w14:paraId="14CC5227" w14:textId="062C7E10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B3568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354E4E21" w14:textId="79A046E2" w:rsidR="00B722F0" w:rsidRPr="006A102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999.999,99</w:t>
            </w:r>
          </w:p>
        </w:tc>
        <w:tc>
          <w:tcPr>
            <w:tcW w:w="256" w:type="pct"/>
            <w:vAlign w:val="center"/>
          </w:tcPr>
          <w:p w14:paraId="6C980492" w14:textId="41F16C55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1EF445A9" w14:textId="65D5C1DB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3CA9172B" w14:textId="3CC8D1BC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3DEA9587" w14:textId="0AADC5F2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722F0" w14:paraId="5543C308" w14:textId="77777777" w:rsidTr="00B722F0">
        <w:trPr>
          <w:cantSplit/>
          <w:trHeight w:val="301"/>
        </w:trPr>
        <w:tc>
          <w:tcPr>
            <w:tcW w:w="161" w:type="pct"/>
            <w:vAlign w:val="center"/>
          </w:tcPr>
          <w:p w14:paraId="0DDE909B" w14:textId="76918A6E" w:rsidR="00B722F0" w:rsidRDefault="00EB2D49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53</w:t>
            </w:r>
          </w:p>
        </w:tc>
        <w:tc>
          <w:tcPr>
            <w:tcW w:w="342" w:type="pct"/>
            <w:vAlign w:val="center"/>
          </w:tcPr>
          <w:p w14:paraId="77EB81CD" w14:textId="0F4ECF2C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F1159">
              <w:rPr>
                <w:rFonts w:cs="Arial"/>
                <w:iCs/>
                <w:sz w:val="16"/>
                <w:szCs w:val="16"/>
              </w:rPr>
              <w:t>valor imposto operacao financeira</w:t>
            </w:r>
          </w:p>
        </w:tc>
        <w:tc>
          <w:tcPr>
            <w:tcW w:w="638" w:type="pct"/>
            <w:vAlign w:val="center"/>
          </w:tcPr>
          <w:p w14:paraId="6E9ACF07" w14:textId="724F8E0A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0419B0">
              <w:rPr>
                <w:rFonts w:cs="Arial"/>
                <w:iCs/>
                <w:sz w:val="16"/>
                <w:szCs w:val="16"/>
              </w:rPr>
              <w:t>valorImpostoOperacaoFinanceira</w:t>
            </w:r>
          </w:p>
        </w:tc>
        <w:tc>
          <w:tcPr>
            <w:tcW w:w="682" w:type="pct"/>
            <w:vAlign w:val="center"/>
          </w:tcPr>
          <w:p w14:paraId="56A8E3DC" w14:textId="5140CBD0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V</w:t>
            </w:r>
            <w:r w:rsidRPr="007C2A27">
              <w:rPr>
                <w:rFonts w:cs="Arial"/>
                <w:iCs/>
                <w:sz w:val="16"/>
                <w:szCs w:val="16"/>
              </w:rPr>
              <w:t>alor do Imposto sobre Operações Financeiras (IOF)</w:t>
            </w:r>
          </w:p>
        </w:tc>
        <w:tc>
          <w:tcPr>
            <w:tcW w:w="500" w:type="pct"/>
            <w:vAlign w:val="center"/>
          </w:tcPr>
          <w:p w14:paraId="667673E1" w14:textId="59FC785E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D25D6">
              <w:rPr>
                <w:rFonts w:cs="Arial"/>
                <w:iCs/>
                <w:sz w:val="16"/>
                <w:szCs w:val="16"/>
              </w:rPr>
              <w:t>DocumentoEmissaoEBO</w:t>
            </w:r>
          </w:p>
        </w:tc>
        <w:tc>
          <w:tcPr>
            <w:tcW w:w="319" w:type="pct"/>
            <w:vAlign w:val="center"/>
          </w:tcPr>
          <w:p w14:paraId="7F1FBEB6" w14:textId="4877D965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A286A">
              <w:rPr>
                <w:rFonts w:cs="Arial"/>
                <w:iCs/>
                <w:sz w:val="16"/>
                <w:szCs w:val="16"/>
              </w:rPr>
              <w:t>FormaPagamento</w:t>
            </w:r>
          </w:p>
        </w:tc>
        <w:tc>
          <w:tcPr>
            <w:tcW w:w="272" w:type="pct"/>
            <w:vAlign w:val="center"/>
          </w:tcPr>
          <w:p w14:paraId="440534BB" w14:textId="507CC567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F1159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5" w:type="pct"/>
            <w:vAlign w:val="center"/>
          </w:tcPr>
          <w:p w14:paraId="0C3B2F76" w14:textId="73ECE368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B3568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16C4C713" w14:textId="7D7853FE" w:rsidR="00B722F0" w:rsidRPr="006A102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999.999,99</w:t>
            </w:r>
          </w:p>
        </w:tc>
        <w:tc>
          <w:tcPr>
            <w:tcW w:w="256" w:type="pct"/>
            <w:vAlign w:val="center"/>
          </w:tcPr>
          <w:p w14:paraId="7121D194" w14:textId="478F9B92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39721B32" w14:textId="6B5014E4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7035CF01" w14:textId="792CEA86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5B5346D5" w14:textId="45453989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1541F" w14:paraId="47906DB2" w14:textId="77777777" w:rsidTr="004D7427">
        <w:trPr>
          <w:cantSplit/>
          <w:trHeight w:val="301"/>
        </w:trPr>
        <w:tc>
          <w:tcPr>
            <w:tcW w:w="161" w:type="pct"/>
            <w:vAlign w:val="center"/>
          </w:tcPr>
          <w:p w14:paraId="368004E6" w14:textId="4878A282" w:rsidR="00C1541F" w:rsidRDefault="00EB2D49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lastRenderedPageBreak/>
              <w:t>54</w:t>
            </w:r>
          </w:p>
        </w:tc>
        <w:tc>
          <w:tcPr>
            <w:tcW w:w="342" w:type="pct"/>
            <w:vAlign w:val="center"/>
          </w:tcPr>
          <w:p w14:paraId="6848CADD" w14:textId="14AEE884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DD5DE3">
              <w:rPr>
                <w:rFonts w:cs="Arial"/>
                <w:iCs/>
                <w:sz w:val="16"/>
                <w:szCs w:val="16"/>
              </w:rPr>
              <w:t>valor premio total</w:t>
            </w:r>
          </w:p>
        </w:tc>
        <w:tc>
          <w:tcPr>
            <w:tcW w:w="638" w:type="pct"/>
            <w:vAlign w:val="center"/>
          </w:tcPr>
          <w:p w14:paraId="22224C32" w14:textId="6B7560A6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valorPremioCobertura + valorPremioClausula + valorPremioServico + </w:t>
            </w:r>
            <w:r w:rsidRPr="000419B0">
              <w:rPr>
                <w:rFonts w:cs="Arial"/>
                <w:iCs/>
                <w:sz w:val="16"/>
                <w:szCs w:val="16"/>
              </w:rPr>
              <w:t>valorImpostoOperacaoFinanceira</w:t>
            </w:r>
          </w:p>
        </w:tc>
        <w:tc>
          <w:tcPr>
            <w:tcW w:w="682" w:type="pct"/>
            <w:vAlign w:val="center"/>
          </w:tcPr>
          <w:p w14:paraId="6008E6DF" w14:textId="224A8199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Valor do prêmio total</w:t>
            </w:r>
          </w:p>
        </w:tc>
        <w:tc>
          <w:tcPr>
            <w:tcW w:w="500" w:type="pct"/>
            <w:vAlign w:val="center"/>
          </w:tcPr>
          <w:p w14:paraId="18D1DD61" w14:textId="3BD4C311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19" w:type="pct"/>
            <w:vAlign w:val="center"/>
          </w:tcPr>
          <w:p w14:paraId="46268317" w14:textId="6C4C378B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TAB: </w:t>
            </w:r>
            <w:r w:rsidRPr="00993CDD">
              <w:rPr>
                <w:rFonts w:cs="Arial"/>
                <w:iCs/>
                <w:sz w:val="16"/>
                <w:szCs w:val="16"/>
              </w:rPr>
              <w:t>reemorcvrspgtfrm</w:t>
            </w:r>
          </w:p>
        </w:tc>
        <w:tc>
          <w:tcPr>
            <w:tcW w:w="272" w:type="pct"/>
            <w:vAlign w:val="center"/>
          </w:tcPr>
          <w:p w14:paraId="4E7FF3AE" w14:textId="3A70E174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EE4C98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5" w:type="pct"/>
            <w:vAlign w:val="center"/>
          </w:tcPr>
          <w:p w14:paraId="56DFEB5C" w14:textId="61DD0471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5B3568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23CAD914" w14:textId="559882D4" w:rsidR="00C1541F" w:rsidRPr="006A1020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999.999,99</w:t>
            </w:r>
          </w:p>
        </w:tc>
        <w:tc>
          <w:tcPr>
            <w:tcW w:w="256" w:type="pct"/>
            <w:vAlign w:val="center"/>
          </w:tcPr>
          <w:p w14:paraId="0C9EFDB3" w14:textId="0BBD22C0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4A7781B6" w14:textId="71EADB64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5E02D997" w14:textId="418FB517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2E625265" w14:textId="53674D92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A959D7" w14:paraId="034517F9" w14:textId="77777777" w:rsidTr="004D7427">
        <w:trPr>
          <w:cantSplit/>
          <w:trHeight w:val="301"/>
        </w:trPr>
        <w:tc>
          <w:tcPr>
            <w:tcW w:w="161" w:type="pct"/>
            <w:vAlign w:val="center"/>
          </w:tcPr>
          <w:p w14:paraId="39671EE7" w14:textId="0CB56F0C" w:rsidR="00A959D7" w:rsidRPr="00A959D7" w:rsidRDefault="00A959D7" w:rsidP="00A959D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A959D7">
              <w:rPr>
                <w:rFonts w:cs="Arial"/>
                <w:iCs/>
                <w:sz w:val="16"/>
                <w:szCs w:val="16"/>
                <w:highlight w:val="cyan"/>
              </w:rPr>
              <w:t>55</w:t>
            </w:r>
          </w:p>
        </w:tc>
        <w:tc>
          <w:tcPr>
            <w:tcW w:w="342" w:type="pct"/>
            <w:vAlign w:val="center"/>
          </w:tcPr>
          <w:p w14:paraId="441958BD" w14:textId="51F455FC" w:rsidR="00A959D7" w:rsidRPr="00A959D7" w:rsidRDefault="00A959D7" w:rsidP="00A959D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A959D7">
              <w:rPr>
                <w:rFonts w:cs="Arial"/>
                <w:iCs/>
                <w:sz w:val="16"/>
                <w:szCs w:val="16"/>
                <w:highlight w:val="cyan"/>
              </w:rPr>
              <w:t>valor premio total</w:t>
            </w:r>
          </w:p>
        </w:tc>
        <w:tc>
          <w:tcPr>
            <w:tcW w:w="638" w:type="pct"/>
            <w:vAlign w:val="center"/>
          </w:tcPr>
          <w:p w14:paraId="1B6E15D1" w14:textId="25938A00" w:rsidR="00A959D7" w:rsidRPr="00A959D7" w:rsidRDefault="00A959D7" w:rsidP="00A959D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A959D7">
              <w:rPr>
                <w:rFonts w:cs="Arial"/>
                <w:iCs/>
                <w:sz w:val="16"/>
                <w:szCs w:val="16"/>
                <w:highlight w:val="cyan"/>
              </w:rPr>
              <w:t>valorPremioCobertura + valorPremioClausula + valorPremioServico + valorImpostoOperacaoFinanceira</w:t>
            </w:r>
          </w:p>
        </w:tc>
        <w:tc>
          <w:tcPr>
            <w:tcW w:w="682" w:type="pct"/>
            <w:vAlign w:val="center"/>
          </w:tcPr>
          <w:p w14:paraId="6947AD84" w14:textId="3973D9F2" w:rsidR="00A959D7" w:rsidRPr="00A959D7" w:rsidRDefault="00A959D7" w:rsidP="00A959D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A959D7">
              <w:rPr>
                <w:rFonts w:cs="Arial"/>
                <w:iCs/>
                <w:sz w:val="16"/>
                <w:szCs w:val="16"/>
                <w:highlight w:val="cyan"/>
              </w:rPr>
              <w:t>Valor de restituição (quando o valor do prêmio for negativo)</w:t>
            </w:r>
          </w:p>
        </w:tc>
        <w:tc>
          <w:tcPr>
            <w:tcW w:w="500" w:type="pct"/>
            <w:vAlign w:val="center"/>
          </w:tcPr>
          <w:p w14:paraId="7DD8A2CD" w14:textId="5156FDD4" w:rsidR="00A959D7" w:rsidRPr="00A959D7" w:rsidRDefault="00A959D7" w:rsidP="00A959D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A959D7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19" w:type="pct"/>
            <w:vAlign w:val="center"/>
          </w:tcPr>
          <w:p w14:paraId="7AEA8A5B" w14:textId="714BE0FB" w:rsidR="00A959D7" w:rsidRPr="00A959D7" w:rsidRDefault="00A959D7" w:rsidP="00A959D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A959D7">
              <w:rPr>
                <w:rFonts w:cs="Arial"/>
                <w:iCs/>
                <w:sz w:val="16"/>
                <w:szCs w:val="16"/>
                <w:highlight w:val="cyan"/>
              </w:rPr>
              <w:t>TAB: reemorcvrspgtfrm</w:t>
            </w:r>
          </w:p>
        </w:tc>
        <w:tc>
          <w:tcPr>
            <w:tcW w:w="272" w:type="pct"/>
            <w:vAlign w:val="center"/>
          </w:tcPr>
          <w:p w14:paraId="12CAB6E1" w14:textId="163E8D7B" w:rsidR="00A959D7" w:rsidRPr="00A959D7" w:rsidRDefault="00A959D7" w:rsidP="00A959D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A959D7">
              <w:rPr>
                <w:rFonts w:cs="Arial"/>
                <w:iCs/>
                <w:sz w:val="16"/>
                <w:szCs w:val="16"/>
                <w:highlight w:val="cyan"/>
              </w:rPr>
              <w:t>NUMBER(18,5)</w:t>
            </w:r>
          </w:p>
        </w:tc>
        <w:tc>
          <w:tcPr>
            <w:tcW w:w="505" w:type="pct"/>
            <w:vAlign w:val="center"/>
          </w:tcPr>
          <w:p w14:paraId="05D685EC" w14:textId="6C50A950" w:rsidR="00A959D7" w:rsidRPr="00A959D7" w:rsidRDefault="00A959D7" w:rsidP="00A959D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A959D7">
              <w:rPr>
                <w:rFonts w:cs="Arial"/>
                <w:iCs/>
                <w:sz w:val="16"/>
                <w:szCs w:val="16"/>
                <w:highlight w:val="cyan"/>
              </w:rPr>
              <w:t>À direita</w:t>
            </w:r>
          </w:p>
        </w:tc>
        <w:tc>
          <w:tcPr>
            <w:tcW w:w="510" w:type="pct"/>
            <w:vAlign w:val="center"/>
          </w:tcPr>
          <w:p w14:paraId="11DC5A59" w14:textId="586DD577" w:rsidR="00A959D7" w:rsidRPr="00A959D7" w:rsidRDefault="00A959D7" w:rsidP="00A959D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A959D7">
              <w:rPr>
                <w:rFonts w:cs="Arial"/>
                <w:iCs/>
                <w:sz w:val="16"/>
                <w:szCs w:val="16"/>
                <w:highlight w:val="cyan"/>
              </w:rPr>
              <w:t>999.999,99</w:t>
            </w:r>
            <w:r w:rsidRPr="00A959D7">
              <w:rPr>
                <w:rFonts w:cs="Arial"/>
                <w:iCs/>
                <w:sz w:val="16"/>
                <w:szCs w:val="16"/>
                <w:highlight w:val="cyan"/>
              </w:rPr>
              <w:br/>
            </w:r>
            <w:r w:rsidRPr="00A959D7">
              <w:rPr>
                <w:rFonts w:cs="Arial"/>
                <w:iCs/>
                <w:sz w:val="16"/>
                <w:szCs w:val="16"/>
                <w:highlight w:val="cyan"/>
              </w:rPr>
              <w:br/>
              <w:t>(Exibir o valor positivo)</w:t>
            </w:r>
          </w:p>
        </w:tc>
        <w:tc>
          <w:tcPr>
            <w:tcW w:w="256" w:type="pct"/>
            <w:vAlign w:val="center"/>
          </w:tcPr>
          <w:p w14:paraId="4D82B0DE" w14:textId="720AAB7A" w:rsidR="00A959D7" w:rsidRPr="00A959D7" w:rsidRDefault="00A959D7" w:rsidP="00A959D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A959D7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29C818C1" w14:textId="1E61553E" w:rsidR="00A959D7" w:rsidRPr="00A959D7" w:rsidRDefault="00A959D7" w:rsidP="00A959D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A959D7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32" w:type="pct"/>
            <w:vAlign w:val="center"/>
          </w:tcPr>
          <w:p w14:paraId="7C6A715C" w14:textId="170FF0FC" w:rsidR="00A959D7" w:rsidRPr="00A959D7" w:rsidRDefault="00A959D7" w:rsidP="00A959D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A959D7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5" w:type="pct"/>
            <w:vAlign w:val="center"/>
          </w:tcPr>
          <w:p w14:paraId="1A8BE10B" w14:textId="599CB5A2" w:rsidR="00A959D7" w:rsidRPr="00A959D7" w:rsidRDefault="00A959D7" w:rsidP="00A959D7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A959D7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C1541F" w14:paraId="131C2D7C" w14:textId="77777777" w:rsidTr="004D7427">
        <w:trPr>
          <w:cantSplit/>
          <w:trHeight w:val="301"/>
        </w:trPr>
        <w:tc>
          <w:tcPr>
            <w:tcW w:w="161" w:type="pct"/>
            <w:vAlign w:val="center"/>
          </w:tcPr>
          <w:p w14:paraId="239DDD01" w14:textId="4174949B" w:rsidR="00C1541F" w:rsidRDefault="00A959D7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56</w:t>
            </w:r>
          </w:p>
        </w:tc>
        <w:tc>
          <w:tcPr>
            <w:tcW w:w="342" w:type="pct"/>
            <w:vAlign w:val="center"/>
          </w:tcPr>
          <w:p w14:paraId="3BEE2610" w14:textId="468FCF72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43830">
              <w:rPr>
                <w:rFonts w:cs="Arial"/>
                <w:iCs/>
                <w:sz w:val="16"/>
                <w:szCs w:val="16"/>
              </w:rPr>
              <w:t>nome forma pagamento</w:t>
            </w:r>
          </w:p>
        </w:tc>
        <w:tc>
          <w:tcPr>
            <w:tcW w:w="638" w:type="pct"/>
            <w:vAlign w:val="center"/>
          </w:tcPr>
          <w:p w14:paraId="3FB026AE" w14:textId="64E3D7FE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A286A">
              <w:rPr>
                <w:rFonts w:cs="Arial"/>
                <w:iCs/>
                <w:sz w:val="16"/>
                <w:szCs w:val="16"/>
              </w:rPr>
              <w:t>nomeFormaPagamento</w:t>
            </w:r>
          </w:p>
        </w:tc>
        <w:tc>
          <w:tcPr>
            <w:tcW w:w="682" w:type="pct"/>
            <w:vAlign w:val="center"/>
          </w:tcPr>
          <w:p w14:paraId="6DB631A8" w14:textId="70F3B361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</w:t>
            </w:r>
            <w:r w:rsidRPr="00CD42BE">
              <w:rPr>
                <w:rFonts w:cs="Arial"/>
                <w:iCs/>
                <w:sz w:val="16"/>
                <w:szCs w:val="16"/>
              </w:rPr>
              <w:t>escrição da forma de pagamento do seguro</w:t>
            </w:r>
          </w:p>
        </w:tc>
        <w:tc>
          <w:tcPr>
            <w:tcW w:w="500" w:type="pct"/>
            <w:vAlign w:val="center"/>
          </w:tcPr>
          <w:p w14:paraId="17E83287" w14:textId="092AB0DC" w:rsidR="00C1541F" w:rsidRDefault="00B722F0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0030E">
              <w:rPr>
                <w:rFonts w:cs="Arial"/>
                <w:iCs/>
                <w:sz w:val="16"/>
                <w:szCs w:val="16"/>
              </w:rPr>
              <w:t>Documento</w:t>
            </w:r>
            <w:r>
              <w:rPr>
                <w:rFonts w:cs="Arial"/>
                <w:iCs/>
                <w:sz w:val="16"/>
                <w:szCs w:val="16"/>
              </w:rPr>
              <w:t>Emissao</w:t>
            </w:r>
            <w:r w:rsidRPr="0020030E">
              <w:rPr>
                <w:rFonts w:cs="Arial"/>
                <w:iCs/>
                <w:sz w:val="16"/>
                <w:szCs w:val="16"/>
              </w:rPr>
              <w:t>EBO</w:t>
            </w:r>
          </w:p>
        </w:tc>
        <w:tc>
          <w:tcPr>
            <w:tcW w:w="319" w:type="pct"/>
            <w:vAlign w:val="center"/>
          </w:tcPr>
          <w:p w14:paraId="71D853FC" w14:textId="1F9E2CB3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A286A">
              <w:rPr>
                <w:rFonts w:cs="Arial"/>
                <w:iCs/>
                <w:sz w:val="16"/>
                <w:szCs w:val="16"/>
              </w:rPr>
              <w:t>FormaPagamento</w:t>
            </w:r>
          </w:p>
        </w:tc>
        <w:tc>
          <w:tcPr>
            <w:tcW w:w="272" w:type="pct"/>
            <w:vAlign w:val="center"/>
          </w:tcPr>
          <w:p w14:paraId="63C8B428" w14:textId="3E408902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43830">
              <w:rPr>
                <w:rFonts w:cs="Arial"/>
                <w:iCs/>
                <w:sz w:val="16"/>
                <w:szCs w:val="16"/>
              </w:rPr>
              <w:t>VARCHAR2(100)</w:t>
            </w:r>
          </w:p>
        </w:tc>
        <w:tc>
          <w:tcPr>
            <w:tcW w:w="505" w:type="pct"/>
            <w:vAlign w:val="center"/>
          </w:tcPr>
          <w:p w14:paraId="4704AAD1" w14:textId="4331B492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À esquerda</w:t>
            </w:r>
          </w:p>
        </w:tc>
        <w:tc>
          <w:tcPr>
            <w:tcW w:w="510" w:type="pct"/>
            <w:vAlign w:val="center"/>
          </w:tcPr>
          <w:p w14:paraId="25B43F4B" w14:textId="2F541C1F" w:rsidR="00C1541F" w:rsidRPr="006A1020" w:rsidRDefault="00403E93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Caixa Alta</w:t>
            </w:r>
          </w:p>
        </w:tc>
        <w:tc>
          <w:tcPr>
            <w:tcW w:w="256" w:type="pct"/>
            <w:vAlign w:val="center"/>
          </w:tcPr>
          <w:p w14:paraId="12A4A0A6" w14:textId="75D132F8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50B3CE4E" w14:textId="759D4D40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663DCA33" w14:textId="79CF1C8C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6B82E649" w14:textId="3873D6C5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1541F" w14:paraId="1EFBF60B" w14:textId="77777777" w:rsidTr="004D7427">
        <w:trPr>
          <w:cantSplit/>
          <w:trHeight w:val="301"/>
        </w:trPr>
        <w:tc>
          <w:tcPr>
            <w:tcW w:w="161" w:type="pct"/>
            <w:vAlign w:val="center"/>
          </w:tcPr>
          <w:p w14:paraId="37AC19A8" w14:textId="3075C51E" w:rsidR="00C1541F" w:rsidRDefault="00A959D7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57</w:t>
            </w:r>
          </w:p>
        </w:tc>
        <w:tc>
          <w:tcPr>
            <w:tcW w:w="342" w:type="pct"/>
            <w:vAlign w:val="center"/>
          </w:tcPr>
          <w:p w14:paraId="60612310" w14:textId="122580B5" w:rsidR="00C1541F" w:rsidRPr="00DD5DE3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DD5DE3">
              <w:rPr>
                <w:rFonts w:cs="Arial"/>
                <w:iCs/>
                <w:sz w:val="16"/>
                <w:szCs w:val="16"/>
              </w:rPr>
              <w:t>valor primeira parcela</w:t>
            </w:r>
          </w:p>
        </w:tc>
        <w:tc>
          <w:tcPr>
            <w:tcW w:w="638" w:type="pct"/>
            <w:vAlign w:val="center"/>
          </w:tcPr>
          <w:p w14:paraId="098AFF46" w14:textId="21DD4152" w:rsidR="00C1541F" w:rsidRPr="00993CDD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D42BE">
              <w:rPr>
                <w:rFonts w:cs="Arial"/>
                <w:iCs/>
                <w:sz w:val="16"/>
                <w:szCs w:val="16"/>
              </w:rPr>
              <w:t>parvlr</w:t>
            </w:r>
          </w:p>
        </w:tc>
        <w:tc>
          <w:tcPr>
            <w:tcW w:w="682" w:type="pct"/>
            <w:vAlign w:val="center"/>
          </w:tcPr>
          <w:p w14:paraId="346FC778" w14:textId="0FDF3D75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V</w:t>
            </w:r>
            <w:r w:rsidRPr="00CD42BE">
              <w:rPr>
                <w:rFonts w:cs="Arial"/>
                <w:iCs/>
                <w:sz w:val="16"/>
                <w:szCs w:val="16"/>
              </w:rPr>
              <w:t>alor da primeira parcela</w:t>
            </w:r>
          </w:p>
        </w:tc>
        <w:tc>
          <w:tcPr>
            <w:tcW w:w="500" w:type="pct"/>
            <w:vAlign w:val="center"/>
          </w:tcPr>
          <w:p w14:paraId="3F44126C" w14:textId="4DF23A34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19" w:type="pct"/>
            <w:vAlign w:val="center"/>
          </w:tcPr>
          <w:p w14:paraId="31838C2E" w14:textId="5B918D30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TAB: </w:t>
            </w:r>
            <w:r w:rsidRPr="00CD42BE">
              <w:rPr>
                <w:rFonts w:cs="Arial"/>
                <w:iCs/>
                <w:sz w:val="16"/>
                <w:szCs w:val="16"/>
              </w:rPr>
              <w:t>reemorcvrspgtfrm</w:t>
            </w:r>
          </w:p>
        </w:tc>
        <w:tc>
          <w:tcPr>
            <w:tcW w:w="272" w:type="pct"/>
            <w:vAlign w:val="center"/>
          </w:tcPr>
          <w:p w14:paraId="1EA59D79" w14:textId="4FD019E4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F1159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5" w:type="pct"/>
            <w:vAlign w:val="center"/>
          </w:tcPr>
          <w:p w14:paraId="136442A3" w14:textId="0836E354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7CE9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5296FFDA" w14:textId="1919F1F7" w:rsidR="00C1541F" w:rsidRPr="006A1020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999.999,99</w:t>
            </w:r>
          </w:p>
        </w:tc>
        <w:tc>
          <w:tcPr>
            <w:tcW w:w="256" w:type="pct"/>
            <w:vAlign w:val="center"/>
          </w:tcPr>
          <w:p w14:paraId="05E22052" w14:textId="4F0317C9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4EFEA043" w14:textId="44B45A27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19570634" w14:textId="6FB350D6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3A95C6E4" w14:textId="75928F6C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1541F" w14:paraId="17117B98" w14:textId="77777777" w:rsidTr="004D7427">
        <w:trPr>
          <w:cantSplit/>
          <w:trHeight w:val="301"/>
        </w:trPr>
        <w:tc>
          <w:tcPr>
            <w:tcW w:w="161" w:type="pct"/>
            <w:vAlign w:val="center"/>
          </w:tcPr>
          <w:p w14:paraId="0C60DD06" w14:textId="3117DC54" w:rsidR="00C1541F" w:rsidRDefault="00A959D7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58</w:t>
            </w:r>
          </w:p>
        </w:tc>
        <w:tc>
          <w:tcPr>
            <w:tcW w:w="342" w:type="pct"/>
            <w:vAlign w:val="center"/>
          </w:tcPr>
          <w:p w14:paraId="7B0BDAB6" w14:textId="534653C8" w:rsidR="00C1541F" w:rsidRPr="00DD5DE3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DD5DE3">
              <w:rPr>
                <w:rFonts w:cs="Arial"/>
                <w:iCs/>
                <w:sz w:val="16"/>
                <w:szCs w:val="16"/>
              </w:rPr>
              <w:t>valor demais parcelas</w:t>
            </w:r>
          </w:p>
        </w:tc>
        <w:tc>
          <w:tcPr>
            <w:tcW w:w="638" w:type="pct"/>
            <w:vAlign w:val="center"/>
          </w:tcPr>
          <w:p w14:paraId="10D2666A" w14:textId="5B4F87F2" w:rsidR="00C1541F" w:rsidRPr="00993CDD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D42BE">
              <w:rPr>
                <w:rFonts w:cs="Arial"/>
                <w:iCs/>
                <w:sz w:val="16"/>
                <w:szCs w:val="16"/>
              </w:rPr>
              <w:t>parvlr2</w:t>
            </w:r>
          </w:p>
        </w:tc>
        <w:tc>
          <w:tcPr>
            <w:tcW w:w="682" w:type="pct"/>
            <w:vAlign w:val="center"/>
          </w:tcPr>
          <w:p w14:paraId="72AFB25E" w14:textId="7A834117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V</w:t>
            </w:r>
            <w:r w:rsidRPr="00CD42BE">
              <w:rPr>
                <w:rFonts w:cs="Arial"/>
                <w:iCs/>
                <w:sz w:val="16"/>
                <w:szCs w:val="16"/>
              </w:rPr>
              <w:t>alor das parcelas, com exceção da primeira parcela</w:t>
            </w:r>
          </w:p>
        </w:tc>
        <w:tc>
          <w:tcPr>
            <w:tcW w:w="500" w:type="pct"/>
            <w:vAlign w:val="center"/>
          </w:tcPr>
          <w:p w14:paraId="595AB363" w14:textId="60AFB0BC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319" w:type="pct"/>
            <w:vAlign w:val="center"/>
          </w:tcPr>
          <w:p w14:paraId="07A0C4E5" w14:textId="31D86528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 xml:space="preserve">TAB: </w:t>
            </w:r>
            <w:r w:rsidRPr="00CD42BE">
              <w:rPr>
                <w:rFonts w:cs="Arial"/>
                <w:iCs/>
                <w:sz w:val="16"/>
                <w:szCs w:val="16"/>
              </w:rPr>
              <w:t>reemorcvrspgtfrm</w:t>
            </w:r>
          </w:p>
        </w:tc>
        <w:tc>
          <w:tcPr>
            <w:tcW w:w="272" w:type="pct"/>
            <w:vAlign w:val="center"/>
          </w:tcPr>
          <w:p w14:paraId="3DAE3632" w14:textId="25FF5798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F1159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5" w:type="pct"/>
            <w:vAlign w:val="center"/>
          </w:tcPr>
          <w:p w14:paraId="76AD8BC8" w14:textId="3CBBBC1F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7CE9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5F61EE0F" w14:textId="085D19A5" w:rsidR="00C1541F" w:rsidRPr="006A1020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999.999,99</w:t>
            </w:r>
          </w:p>
        </w:tc>
        <w:tc>
          <w:tcPr>
            <w:tcW w:w="256" w:type="pct"/>
            <w:vAlign w:val="center"/>
          </w:tcPr>
          <w:p w14:paraId="4AF6A3BE" w14:textId="12950FEF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72F4983F" w14:textId="7B90F44D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2C819C21" w14:textId="706EB88E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034F5F8E" w14:textId="29AD05DB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C1541F" w14:paraId="2E8151E3" w14:textId="77777777" w:rsidTr="004D7427">
        <w:trPr>
          <w:cantSplit/>
          <w:trHeight w:val="301"/>
        </w:trPr>
        <w:tc>
          <w:tcPr>
            <w:tcW w:w="161" w:type="pct"/>
            <w:vAlign w:val="center"/>
          </w:tcPr>
          <w:p w14:paraId="54F8DCB4" w14:textId="7B6C407A" w:rsidR="00C1541F" w:rsidRDefault="00A959D7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59</w:t>
            </w:r>
          </w:p>
        </w:tc>
        <w:tc>
          <w:tcPr>
            <w:tcW w:w="342" w:type="pct"/>
            <w:vAlign w:val="center"/>
          </w:tcPr>
          <w:p w14:paraId="6A37C9A4" w14:textId="34BFF9FE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43830">
              <w:rPr>
                <w:rFonts w:cs="Arial"/>
                <w:iCs/>
                <w:sz w:val="16"/>
                <w:szCs w:val="16"/>
              </w:rPr>
              <w:t>valor adicional fracionamento</w:t>
            </w:r>
          </w:p>
        </w:tc>
        <w:tc>
          <w:tcPr>
            <w:tcW w:w="638" w:type="pct"/>
            <w:vAlign w:val="center"/>
          </w:tcPr>
          <w:p w14:paraId="793F9A20" w14:textId="7D022EE6" w:rsidR="00C1541F" w:rsidRPr="00993CDD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A286A">
              <w:rPr>
                <w:rFonts w:cs="Arial"/>
                <w:iCs/>
                <w:sz w:val="16"/>
                <w:szCs w:val="16"/>
              </w:rPr>
              <w:t>valorAdicionalFracionamento</w:t>
            </w:r>
          </w:p>
        </w:tc>
        <w:tc>
          <w:tcPr>
            <w:tcW w:w="682" w:type="pct"/>
            <w:vAlign w:val="center"/>
          </w:tcPr>
          <w:p w14:paraId="1808C001" w14:textId="51FAA495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Valor dos</w:t>
            </w:r>
            <w:r w:rsidRPr="00CD42BE">
              <w:rPr>
                <w:rFonts w:cs="Arial"/>
                <w:iCs/>
                <w:sz w:val="16"/>
                <w:szCs w:val="16"/>
              </w:rPr>
              <w:t xml:space="preserve"> juros decorrentes do parcelamento</w:t>
            </w:r>
          </w:p>
        </w:tc>
        <w:tc>
          <w:tcPr>
            <w:tcW w:w="500" w:type="pct"/>
            <w:vAlign w:val="center"/>
          </w:tcPr>
          <w:p w14:paraId="22BA9BF0" w14:textId="48332D9B" w:rsidR="00C1541F" w:rsidRDefault="00B722F0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20030E">
              <w:rPr>
                <w:rFonts w:cs="Arial"/>
                <w:iCs/>
                <w:sz w:val="16"/>
                <w:szCs w:val="16"/>
              </w:rPr>
              <w:t>Documento</w:t>
            </w:r>
            <w:r>
              <w:rPr>
                <w:rFonts w:cs="Arial"/>
                <w:iCs/>
                <w:sz w:val="16"/>
                <w:szCs w:val="16"/>
              </w:rPr>
              <w:t>Emissao</w:t>
            </w:r>
            <w:r w:rsidRPr="0020030E">
              <w:rPr>
                <w:rFonts w:cs="Arial"/>
                <w:iCs/>
                <w:sz w:val="16"/>
                <w:szCs w:val="16"/>
              </w:rPr>
              <w:t>EBO</w:t>
            </w:r>
          </w:p>
        </w:tc>
        <w:tc>
          <w:tcPr>
            <w:tcW w:w="319" w:type="pct"/>
            <w:vAlign w:val="center"/>
          </w:tcPr>
          <w:p w14:paraId="6BFD1B27" w14:textId="622146C9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A286A">
              <w:rPr>
                <w:rFonts w:cs="Arial"/>
                <w:iCs/>
                <w:sz w:val="16"/>
                <w:szCs w:val="16"/>
              </w:rPr>
              <w:t>FormaPagamento</w:t>
            </w:r>
          </w:p>
        </w:tc>
        <w:tc>
          <w:tcPr>
            <w:tcW w:w="272" w:type="pct"/>
            <w:vAlign w:val="center"/>
          </w:tcPr>
          <w:p w14:paraId="6807A69E" w14:textId="7D1AF208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43830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5" w:type="pct"/>
            <w:vAlign w:val="center"/>
          </w:tcPr>
          <w:p w14:paraId="5A8FA64B" w14:textId="092CCA5B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7CE9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088FFA8E" w14:textId="7AD86460" w:rsidR="00C1541F" w:rsidRPr="006A1020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999.999,99</w:t>
            </w:r>
          </w:p>
        </w:tc>
        <w:tc>
          <w:tcPr>
            <w:tcW w:w="256" w:type="pct"/>
            <w:vAlign w:val="center"/>
          </w:tcPr>
          <w:p w14:paraId="168BD66E" w14:textId="6DC66FBC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0DAE0052" w14:textId="70B97395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674F12C4" w14:textId="5540B022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5F8FE642" w14:textId="6D5F63D5" w:rsidR="00C1541F" w:rsidRDefault="00C1541F" w:rsidP="00C1541F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722F0" w14:paraId="2518899F" w14:textId="77777777" w:rsidTr="00B722F0">
        <w:trPr>
          <w:cantSplit/>
          <w:trHeight w:val="301"/>
        </w:trPr>
        <w:tc>
          <w:tcPr>
            <w:tcW w:w="161" w:type="pct"/>
            <w:vAlign w:val="center"/>
          </w:tcPr>
          <w:p w14:paraId="322F3820" w14:textId="02F290D8" w:rsidR="00B722F0" w:rsidRDefault="00A959D7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60</w:t>
            </w:r>
          </w:p>
        </w:tc>
        <w:tc>
          <w:tcPr>
            <w:tcW w:w="342" w:type="pct"/>
            <w:vAlign w:val="center"/>
          </w:tcPr>
          <w:p w14:paraId="5888E21D" w14:textId="789FDE87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43830">
              <w:rPr>
                <w:rFonts w:cs="Arial"/>
                <w:iCs/>
                <w:sz w:val="16"/>
                <w:szCs w:val="16"/>
              </w:rPr>
              <w:t>valor encargo</w:t>
            </w:r>
          </w:p>
        </w:tc>
        <w:tc>
          <w:tcPr>
            <w:tcW w:w="638" w:type="pct"/>
            <w:vAlign w:val="center"/>
          </w:tcPr>
          <w:p w14:paraId="16575F1C" w14:textId="259D0CDE" w:rsidR="00B722F0" w:rsidRPr="00993CDD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0419B0">
              <w:rPr>
                <w:rFonts w:cs="Arial"/>
                <w:iCs/>
                <w:sz w:val="16"/>
                <w:szCs w:val="16"/>
              </w:rPr>
              <w:t>valorEncargo</w:t>
            </w:r>
          </w:p>
        </w:tc>
        <w:tc>
          <w:tcPr>
            <w:tcW w:w="682" w:type="pct"/>
            <w:vAlign w:val="center"/>
          </w:tcPr>
          <w:p w14:paraId="30E87037" w14:textId="51842EE7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V</w:t>
            </w:r>
            <w:r w:rsidRPr="00CD42BE">
              <w:rPr>
                <w:rFonts w:cs="Arial"/>
                <w:iCs/>
                <w:sz w:val="16"/>
                <w:szCs w:val="16"/>
              </w:rPr>
              <w:t>alor do encargo</w:t>
            </w:r>
          </w:p>
        </w:tc>
        <w:tc>
          <w:tcPr>
            <w:tcW w:w="500" w:type="pct"/>
            <w:vAlign w:val="center"/>
          </w:tcPr>
          <w:p w14:paraId="6025CCEA" w14:textId="349601BC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3E7E0A">
              <w:rPr>
                <w:rFonts w:cs="Arial"/>
                <w:iCs/>
                <w:sz w:val="16"/>
                <w:szCs w:val="16"/>
              </w:rPr>
              <w:t>DocumentoEmissaoEBO</w:t>
            </w:r>
          </w:p>
        </w:tc>
        <w:tc>
          <w:tcPr>
            <w:tcW w:w="319" w:type="pct"/>
            <w:vAlign w:val="center"/>
          </w:tcPr>
          <w:p w14:paraId="25330C2B" w14:textId="10C18270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A286A">
              <w:rPr>
                <w:rFonts w:cs="Arial"/>
                <w:iCs/>
                <w:sz w:val="16"/>
                <w:szCs w:val="16"/>
              </w:rPr>
              <w:t>FormaPagamento</w:t>
            </w:r>
          </w:p>
        </w:tc>
        <w:tc>
          <w:tcPr>
            <w:tcW w:w="272" w:type="pct"/>
            <w:vAlign w:val="center"/>
          </w:tcPr>
          <w:p w14:paraId="32669B53" w14:textId="7C2DD56A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C43830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5" w:type="pct"/>
            <w:vAlign w:val="center"/>
          </w:tcPr>
          <w:p w14:paraId="092747F1" w14:textId="165BB76A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7CE9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2561807E" w14:textId="53EB68FB" w:rsidR="00B722F0" w:rsidRPr="006A102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999.999,99</w:t>
            </w:r>
          </w:p>
        </w:tc>
        <w:tc>
          <w:tcPr>
            <w:tcW w:w="256" w:type="pct"/>
            <w:vAlign w:val="center"/>
          </w:tcPr>
          <w:p w14:paraId="288B243D" w14:textId="7F85C8BA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7CF9F00E" w14:textId="4A728C91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1B7B3642" w14:textId="1D16D9C7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60DD4E7A" w14:textId="1455AE36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722F0" w14:paraId="563AA5E2" w14:textId="77777777" w:rsidTr="00B722F0">
        <w:trPr>
          <w:cantSplit/>
          <w:trHeight w:val="301"/>
        </w:trPr>
        <w:tc>
          <w:tcPr>
            <w:tcW w:w="161" w:type="pct"/>
            <w:vAlign w:val="center"/>
          </w:tcPr>
          <w:p w14:paraId="5715E6EA" w14:textId="2EAB6026" w:rsidR="00B722F0" w:rsidRDefault="00A959D7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61</w:t>
            </w:r>
          </w:p>
        </w:tc>
        <w:tc>
          <w:tcPr>
            <w:tcW w:w="342" w:type="pct"/>
            <w:vAlign w:val="center"/>
          </w:tcPr>
          <w:p w14:paraId="7E4886B5" w14:textId="1A1FC556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valor custo apolice</w:t>
            </w:r>
          </w:p>
        </w:tc>
        <w:tc>
          <w:tcPr>
            <w:tcW w:w="638" w:type="pct"/>
            <w:vAlign w:val="center"/>
          </w:tcPr>
          <w:p w14:paraId="3F64B694" w14:textId="3675DD57" w:rsidR="00B722F0" w:rsidRPr="00993CDD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0419B0">
              <w:rPr>
                <w:rFonts w:cs="Arial"/>
                <w:iCs/>
                <w:sz w:val="16"/>
                <w:szCs w:val="16"/>
              </w:rPr>
              <w:t>valorCustoApolice</w:t>
            </w:r>
          </w:p>
        </w:tc>
        <w:tc>
          <w:tcPr>
            <w:tcW w:w="682" w:type="pct"/>
            <w:vAlign w:val="center"/>
          </w:tcPr>
          <w:p w14:paraId="15BD2A1A" w14:textId="70F150DD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V</w:t>
            </w:r>
            <w:r w:rsidRPr="00CD42BE">
              <w:rPr>
                <w:rFonts w:cs="Arial"/>
                <w:iCs/>
                <w:sz w:val="16"/>
                <w:szCs w:val="16"/>
              </w:rPr>
              <w:t>alor do custo da apólice</w:t>
            </w:r>
          </w:p>
        </w:tc>
        <w:tc>
          <w:tcPr>
            <w:tcW w:w="500" w:type="pct"/>
            <w:vAlign w:val="center"/>
          </w:tcPr>
          <w:p w14:paraId="1504F539" w14:textId="578C2572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3E7E0A">
              <w:rPr>
                <w:rFonts w:cs="Arial"/>
                <w:iCs/>
                <w:sz w:val="16"/>
                <w:szCs w:val="16"/>
              </w:rPr>
              <w:t>DocumentoEmissaoEBO</w:t>
            </w:r>
          </w:p>
        </w:tc>
        <w:tc>
          <w:tcPr>
            <w:tcW w:w="319" w:type="pct"/>
            <w:vAlign w:val="center"/>
          </w:tcPr>
          <w:p w14:paraId="7A405402" w14:textId="37CA976D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Documento</w:t>
            </w:r>
          </w:p>
        </w:tc>
        <w:tc>
          <w:tcPr>
            <w:tcW w:w="272" w:type="pct"/>
            <w:vAlign w:val="center"/>
          </w:tcPr>
          <w:p w14:paraId="10E3DBCC" w14:textId="5118098D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F1159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5" w:type="pct"/>
            <w:vAlign w:val="center"/>
          </w:tcPr>
          <w:p w14:paraId="6561AF92" w14:textId="57981361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7CE9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1073D962" w14:textId="42FFAB76" w:rsidR="00B722F0" w:rsidRPr="006A102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999.999,99</w:t>
            </w:r>
          </w:p>
        </w:tc>
        <w:tc>
          <w:tcPr>
            <w:tcW w:w="256" w:type="pct"/>
            <w:vAlign w:val="center"/>
          </w:tcPr>
          <w:p w14:paraId="476747E3" w14:textId="3C11363C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603DADA6" w14:textId="598AB270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393B9F82" w14:textId="5B38349D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3F630EC6" w14:textId="466C5F95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  <w:tr w:rsidR="00B722F0" w14:paraId="23DD724F" w14:textId="77777777" w:rsidTr="00B722F0">
        <w:trPr>
          <w:cantSplit/>
          <w:trHeight w:val="301"/>
        </w:trPr>
        <w:tc>
          <w:tcPr>
            <w:tcW w:w="161" w:type="pct"/>
            <w:vAlign w:val="center"/>
          </w:tcPr>
          <w:p w14:paraId="2010622F" w14:textId="7F9455B0" w:rsidR="00B722F0" w:rsidRDefault="00A959D7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lastRenderedPageBreak/>
              <w:t>62</w:t>
            </w:r>
          </w:p>
        </w:tc>
        <w:tc>
          <w:tcPr>
            <w:tcW w:w="342" w:type="pct"/>
            <w:vAlign w:val="center"/>
          </w:tcPr>
          <w:p w14:paraId="2F9379F8" w14:textId="77777777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F1159">
              <w:rPr>
                <w:rFonts w:cs="Arial"/>
                <w:iCs/>
                <w:sz w:val="16"/>
                <w:szCs w:val="16"/>
              </w:rPr>
              <w:t>valor imposto operacao financeira</w:t>
            </w:r>
          </w:p>
        </w:tc>
        <w:tc>
          <w:tcPr>
            <w:tcW w:w="638" w:type="pct"/>
            <w:vAlign w:val="center"/>
          </w:tcPr>
          <w:p w14:paraId="47BAF137" w14:textId="53DE3682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0419B0">
              <w:rPr>
                <w:rFonts w:cs="Arial"/>
                <w:iCs/>
                <w:sz w:val="16"/>
                <w:szCs w:val="16"/>
              </w:rPr>
              <w:t>valorImpostoOperacaoFinanceira</w:t>
            </w:r>
          </w:p>
        </w:tc>
        <w:tc>
          <w:tcPr>
            <w:tcW w:w="682" w:type="pct"/>
            <w:vAlign w:val="center"/>
          </w:tcPr>
          <w:p w14:paraId="69C4A7D0" w14:textId="53C22338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V</w:t>
            </w:r>
            <w:r w:rsidRPr="007C2A27">
              <w:rPr>
                <w:rFonts w:cs="Arial"/>
                <w:iCs/>
                <w:sz w:val="16"/>
                <w:szCs w:val="16"/>
              </w:rPr>
              <w:t>alor do Imposto sobre Operações Financeiras (IOF)</w:t>
            </w:r>
          </w:p>
        </w:tc>
        <w:tc>
          <w:tcPr>
            <w:tcW w:w="500" w:type="pct"/>
            <w:vAlign w:val="center"/>
          </w:tcPr>
          <w:p w14:paraId="3866D8CA" w14:textId="37F81632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3E7E0A">
              <w:rPr>
                <w:rFonts w:cs="Arial"/>
                <w:iCs/>
                <w:sz w:val="16"/>
                <w:szCs w:val="16"/>
              </w:rPr>
              <w:t>DocumentoEmissaoEBO</w:t>
            </w:r>
          </w:p>
        </w:tc>
        <w:tc>
          <w:tcPr>
            <w:tcW w:w="319" w:type="pct"/>
            <w:vAlign w:val="center"/>
          </w:tcPr>
          <w:p w14:paraId="5C978B62" w14:textId="34479C88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AA286A">
              <w:rPr>
                <w:rFonts w:cs="Arial"/>
                <w:iCs/>
                <w:sz w:val="16"/>
                <w:szCs w:val="16"/>
              </w:rPr>
              <w:t>FormaPagamento</w:t>
            </w:r>
          </w:p>
        </w:tc>
        <w:tc>
          <w:tcPr>
            <w:tcW w:w="272" w:type="pct"/>
            <w:vAlign w:val="center"/>
          </w:tcPr>
          <w:p w14:paraId="3CCB0BD0" w14:textId="77777777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FF1159">
              <w:rPr>
                <w:rFonts w:cs="Arial"/>
                <w:iCs/>
                <w:sz w:val="16"/>
                <w:szCs w:val="16"/>
              </w:rPr>
              <w:t>NUMBER(18,5)</w:t>
            </w:r>
          </w:p>
        </w:tc>
        <w:tc>
          <w:tcPr>
            <w:tcW w:w="505" w:type="pct"/>
            <w:vAlign w:val="center"/>
          </w:tcPr>
          <w:p w14:paraId="6C3E4981" w14:textId="002C6116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B97CE9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549102E7" w14:textId="6F996ED8" w:rsidR="00B722F0" w:rsidRPr="006A102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6A1020">
              <w:rPr>
                <w:rFonts w:cs="Arial"/>
                <w:iCs/>
                <w:sz w:val="16"/>
                <w:szCs w:val="16"/>
              </w:rPr>
              <w:t>999.999,99</w:t>
            </w:r>
          </w:p>
        </w:tc>
        <w:tc>
          <w:tcPr>
            <w:tcW w:w="256" w:type="pct"/>
            <w:vAlign w:val="center"/>
          </w:tcPr>
          <w:p w14:paraId="5A2937AD" w14:textId="77777777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Helvetica World</w:t>
            </w:r>
          </w:p>
        </w:tc>
        <w:tc>
          <w:tcPr>
            <w:tcW w:w="228" w:type="pct"/>
            <w:vAlign w:val="center"/>
          </w:tcPr>
          <w:p w14:paraId="7A49C6EE" w14:textId="77777777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Preto</w:t>
            </w:r>
          </w:p>
        </w:tc>
        <w:tc>
          <w:tcPr>
            <w:tcW w:w="332" w:type="pct"/>
            <w:vAlign w:val="center"/>
          </w:tcPr>
          <w:p w14:paraId="7B61858E" w14:textId="3169F25A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83384B">
              <w:rPr>
                <w:rFonts w:cs="Arial"/>
                <w:iCs/>
                <w:sz w:val="16"/>
                <w:szCs w:val="16"/>
              </w:rPr>
              <w:t>6</w:t>
            </w:r>
          </w:p>
        </w:tc>
        <w:tc>
          <w:tcPr>
            <w:tcW w:w="255" w:type="pct"/>
            <w:vAlign w:val="center"/>
          </w:tcPr>
          <w:p w14:paraId="674D8468" w14:textId="77777777" w:rsidR="00B722F0" w:rsidRDefault="00B722F0" w:rsidP="00B722F0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>
              <w:rPr>
                <w:rFonts w:cs="Arial"/>
                <w:iCs/>
                <w:sz w:val="16"/>
                <w:szCs w:val="16"/>
              </w:rPr>
              <w:t>B</w:t>
            </w:r>
          </w:p>
        </w:tc>
      </w:tr>
    </w:tbl>
    <w:p w14:paraId="31699438" w14:textId="62D0BFDC" w:rsidR="00A35244" w:rsidRDefault="00A35244" w:rsidP="00EE4C98"/>
    <w:p w14:paraId="0049B269" w14:textId="1B592313" w:rsidR="00FE36F9" w:rsidRDefault="00FE36F9" w:rsidP="00FE36F9">
      <w:pPr>
        <w:pStyle w:val="Heading2"/>
      </w:pPr>
      <w:r>
        <w:t>Informação do Rodapé</w:t>
      </w:r>
    </w:p>
    <w:tbl>
      <w:tblPr>
        <w:tblW w:w="498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70"/>
        <w:gridCol w:w="2123"/>
        <w:gridCol w:w="5246"/>
        <w:gridCol w:w="1417"/>
        <w:gridCol w:w="1417"/>
        <w:gridCol w:w="850"/>
        <w:gridCol w:w="567"/>
        <w:gridCol w:w="992"/>
        <w:gridCol w:w="711"/>
      </w:tblGrid>
      <w:tr w:rsidR="00FE36F9" w:rsidRPr="00787F9E" w14:paraId="0EA19ADB" w14:textId="77777777" w:rsidTr="00FE36F9">
        <w:trPr>
          <w:cantSplit/>
          <w:trHeight w:val="709"/>
          <w:tblHeader/>
        </w:trPr>
        <w:tc>
          <w:tcPr>
            <w:tcW w:w="205" w:type="pct"/>
            <w:shd w:val="pct25" w:color="auto" w:fill="auto"/>
            <w:vAlign w:val="center"/>
          </w:tcPr>
          <w:p w14:paraId="188CA6CC" w14:textId="77777777" w:rsidR="00FE36F9" w:rsidRPr="00787F9E" w:rsidRDefault="00FE36F9" w:rsidP="00FE36F9">
            <w:pPr>
              <w:jc w:val="center"/>
              <w:rPr>
                <w:rFonts w:cs="Arial"/>
                <w:b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b/>
                <w:sz w:val="16"/>
                <w:szCs w:val="16"/>
                <w:highlight w:val="cyan"/>
              </w:rPr>
              <w:t>ID</w:t>
            </w:r>
          </w:p>
        </w:tc>
        <w:tc>
          <w:tcPr>
            <w:tcW w:w="764" w:type="pct"/>
            <w:shd w:val="pct25" w:color="auto" w:fill="auto"/>
            <w:vAlign w:val="center"/>
          </w:tcPr>
          <w:p w14:paraId="66E7A2F2" w14:textId="2FDE58B2" w:rsidR="00FE36F9" w:rsidRPr="00787F9E" w:rsidRDefault="00FE36F9" w:rsidP="00FE36F9">
            <w:pPr>
              <w:jc w:val="center"/>
              <w:rPr>
                <w:rFonts w:cs="Arial"/>
                <w:b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b/>
                <w:sz w:val="16"/>
                <w:szCs w:val="16"/>
                <w:highlight w:val="cyan"/>
              </w:rPr>
              <w:t>Campo</w:t>
            </w:r>
          </w:p>
        </w:tc>
        <w:tc>
          <w:tcPr>
            <w:tcW w:w="1888" w:type="pct"/>
            <w:shd w:val="pct25" w:color="auto" w:fill="auto"/>
            <w:vAlign w:val="center"/>
          </w:tcPr>
          <w:p w14:paraId="5F62F8A7" w14:textId="0AC812C1" w:rsidR="00FE36F9" w:rsidRPr="00787F9E" w:rsidRDefault="00FE36F9" w:rsidP="00FE36F9">
            <w:pPr>
              <w:jc w:val="center"/>
              <w:rPr>
                <w:rFonts w:cs="Arial"/>
                <w:b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b/>
                <w:sz w:val="16"/>
                <w:szCs w:val="16"/>
                <w:highlight w:val="cyan"/>
              </w:rPr>
              <w:t>Informação Campo</w:t>
            </w:r>
          </w:p>
        </w:tc>
        <w:tc>
          <w:tcPr>
            <w:tcW w:w="510" w:type="pct"/>
            <w:shd w:val="pct25" w:color="auto" w:fill="auto"/>
            <w:vAlign w:val="center"/>
          </w:tcPr>
          <w:p w14:paraId="132C9B74" w14:textId="77777777" w:rsidR="00FE36F9" w:rsidRPr="00787F9E" w:rsidRDefault="00FE36F9" w:rsidP="00FE36F9">
            <w:pPr>
              <w:jc w:val="center"/>
              <w:rPr>
                <w:rFonts w:cs="Arial"/>
                <w:b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b/>
                <w:sz w:val="16"/>
                <w:szCs w:val="16"/>
                <w:highlight w:val="cyan"/>
              </w:rPr>
              <w:t>Posicionamento Campo</w:t>
            </w:r>
          </w:p>
        </w:tc>
        <w:tc>
          <w:tcPr>
            <w:tcW w:w="510" w:type="pct"/>
            <w:shd w:val="pct25" w:color="auto" w:fill="auto"/>
            <w:vAlign w:val="center"/>
          </w:tcPr>
          <w:p w14:paraId="31545C27" w14:textId="77777777" w:rsidR="00FE36F9" w:rsidRPr="00787F9E" w:rsidRDefault="00FE36F9" w:rsidP="00FE36F9">
            <w:pPr>
              <w:jc w:val="center"/>
              <w:rPr>
                <w:rFonts w:cs="Arial"/>
                <w:b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b/>
                <w:sz w:val="16"/>
                <w:szCs w:val="16"/>
                <w:highlight w:val="cyan"/>
              </w:rPr>
              <w:t>Comportamento/ Formatação Campo</w:t>
            </w:r>
          </w:p>
        </w:tc>
        <w:tc>
          <w:tcPr>
            <w:tcW w:w="306" w:type="pct"/>
            <w:shd w:val="pct25" w:color="auto" w:fill="auto"/>
            <w:vAlign w:val="center"/>
          </w:tcPr>
          <w:p w14:paraId="0C6001B0" w14:textId="77777777" w:rsidR="00FE36F9" w:rsidRPr="00787F9E" w:rsidRDefault="00FE36F9" w:rsidP="00FE36F9">
            <w:pPr>
              <w:jc w:val="center"/>
              <w:rPr>
                <w:rFonts w:cs="Arial"/>
                <w:b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b/>
                <w:sz w:val="16"/>
                <w:szCs w:val="16"/>
                <w:highlight w:val="cyan"/>
              </w:rPr>
              <w:t>Tipo  Fonte</w:t>
            </w:r>
          </w:p>
        </w:tc>
        <w:tc>
          <w:tcPr>
            <w:tcW w:w="204" w:type="pct"/>
            <w:shd w:val="pct25" w:color="auto" w:fill="auto"/>
            <w:vAlign w:val="center"/>
          </w:tcPr>
          <w:p w14:paraId="5A2D7548" w14:textId="77777777" w:rsidR="00FE36F9" w:rsidRPr="00787F9E" w:rsidRDefault="00FE36F9" w:rsidP="00FE36F9">
            <w:pPr>
              <w:jc w:val="center"/>
              <w:rPr>
                <w:rFonts w:cs="Arial"/>
                <w:b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b/>
                <w:sz w:val="16"/>
                <w:szCs w:val="16"/>
                <w:highlight w:val="cyan"/>
              </w:rPr>
              <w:t>Cor  Fonte</w:t>
            </w:r>
          </w:p>
        </w:tc>
        <w:tc>
          <w:tcPr>
            <w:tcW w:w="357" w:type="pct"/>
            <w:shd w:val="pct25" w:color="auto" w:fill="auto"/>
            <w:vAlign w:val="center"/>
          </w:tcPr>
          <w:p w14:paraId="1CF93BC7" w14:textId="77777777" w:rsidR="00FE36F9" w:rsidRPr="00787F9E" w:rsidRDefault="00FE36F9" w:rsidP="00FE36F9">
            <w:pPr>
              <w:jc w:val="center"/>
              <w:rPr>
                <w:rFonts w:cs="Arial"/>
                <w:b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b/>
                <w:sz w:val="16"/>
                <w:szCs w:val="16"/>
                <w:highlight w:val="cyan"/>
              </w:rPr>
              <w:t>Tamanho Fonte</w:t>
            </w:r>
          </w:p>
        </w:tc>
        <w:tc>
          <w:tcPr>
            <w:tcW w:w="256" w:type="pct"/>
            <w:shd w:val="pct25" w:color="auto" w:fill="auto"/>
            <w:vAlign w:val="center"/>
          </w:tcPr>
          <w:p w14:paraId="2076F4FF" w14:textId="77777777" w:rsidR="00FE36F9" w:rsidRPr="00787F9E" w:rsidRDefault="00FE36F9" w:rsidP="00FE36F9">
            <w:pPr>
              <w:jc w:val="center"/>
              <w:rPr>
                <w:rFonts w:cs="Arial"/>
                <w:b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b/>
                <w:sz w:val="16"/>
                <w:szCs w:val="16"/>
                <w:highlight w:val="cyan"/>
              </w:rPr>
              <w:t>Estilo Fonte</w:t>
            </w:r>
          </w:p>
        </w:tc>
      </w:tr>
      <w:tr w:rsidR="00FE36F9" w:rsidRPr="00787F9E" w14:paraId="6DBCA895" w14:textId="77777777" w:rsidTr="00FE36F9">
        <w:trPr>
          <w:cantSplit/>
          <w:trHeight w:val="301"/>
        </w:trPr>
        <w:tc>
          <w:tcPr>
            <w:tcW w:w="205" w:type="pct"/>
            <w:vAlign w:val="center"/>
          </w:tcPr>
          <w:p w14:paraId="68BE6A38" w14:textId="77777777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1</w:t>
            </w:r>
          </w:p>
        </w:tc>
        <w:tc>
          <w:tcPr>
            <w:tcW w:w="764" w:type="pct"/>
            <w:vAlign w:val="center"/>
          </w:tcPr>
          <w:p w14:paraId="6BFDDC0E" w14:textId="2FDC6A43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Texto 1</w:t>
            </w:r>
          </w:p>
        </w:tc>
        <w:tc>
          <w:tcPr>
            <w:tcW w:w="1888" w:type="pct"/>
            <w:vAlign w:val="center"/>
          </w:tcPr>
          <w:p w14:paraId="04EFECA4" w14:textId="35E558D8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SAC:</w:t>
            </w:r>
          </w:p>
        </w:tc>
        <w:tc>
          <w:tcPr>
            <w:tcW w:w="510" w:type="pct"/>
            <w:vAlign w:val="center"/>
          </w:tcPr>
          <w:p w14:paraId="1794E509" w14:textId="58449B2D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 xml:space="preserve">Centralizado </w:t>
            </w:r>
          </w:p>
        </w:tc>
        <w:tc>
          <w:tcPr>
            <w:tcW w:w="510" w:type="pct"/>
            <w:vAlign w:val="center"/>
          </w:tcPr>
          <w:p w14:paraId="46233F8B" w14:textId="7F19397C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6" w:type="pct"/>
            <w:vAlign w:val="center"/>
          </w:tcPr>
          <w:p w14:paraId="514996F4" w14:textId="77777777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04" w:type="pct"/>
            <w:vAlign w:val="center"/>
          </w:tcPr>
          <w:p w14:paraId="0F30F838" w14:textId="77777777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7" w:type="pct"/>
            <w:vAlign w:val="center"/>
          </w:tcPr>
          <w:p w14:paraId="64AF2D32" w14:textId="77777777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6" w:type="pct"/>
            <w:vAlign w:val="center"/>
          </w:tcPr>
          <w:p w14:paraId="2F65C17D" w14:textId="5E59EB96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</w:t>
            </w:r>
          </w:p>
        </w:tc>
      </w:tr>
      <w:tr w:rsidR="00FE36F9" w:rsidRPr="00787F9E" w14:paraId="1CF16438" w14:textId="77777777" w:rsidTr="00FE36F9">
        <w:trPr>
          <w:cantSplit/>
          <w:trHeight w:val="301"/>
        </w:trPr>
        <w:tc>
          <w:tcPr>
            <w:tcW w:w="205" w:type="pct"/>
            <w:vAlign w:val="center"/>
          </w:tcPr>
          <w:p w14:paraId="799C439A" w14:textId="77777777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2</w:t>
            </w:r>
          </w:p>
        </w:tc>
        <w:tc>
          <w:tcPr>
            <w:tcW w:w="764" w:type="pct"/>
            <w:vAlign w:val="center"/>
          </w:tcPr>
          <w:p w14:paraId="7ADA654D" w14:textId="3AAFC0E5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Telefone 1</w:t>
            </w:r>
          </w:p>
        </w:tc>
        <w:tc>
          <w:tcPr>
            <w:tcW w:w="1888" w:type="pct"/>
            <w:vAlign w:val="center"/>
          </w:tcPr>
          <w:p w14:paraId="276D2CA4" w14:textId="0387DE26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0800 727 2765</w:t>
            </w:r>
          </w:p>
        </w:tc>
        <w:tc>
          <w:tcPr>
            <w:tcW w:w="510" w:type="pct"/>
            <w:vAlign w:val="center"/>
          </w:tcPr>
          <w:p w14:paraId="63A8ED2F" w14:textId="6DCE6F7F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62A004A8" w14:textId="05BF4323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6" w:type="pct"/>
            <w:vAlign w:val="center"/>
          </w:tcPr>
          <w:p w14:paraId="2FDF800B" w14:textId="77777777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04" w:type="pct"/>
            <w:vAlign w:val="center"/>
          </w:tcPr>
          <w:p w14:paraId="2C3FE5C3" w14:textId="77777777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7" w:type="pct"/>
            <w:vAlign w:val="center"/>
          </w:tcPr>
          <w:p w14:paraId="2A5E336C" w14:textId="77777777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6" w:type="pct"/>
            <w:vAlign w:val="center"/>
          </w:tcPr>
          <w:p w14:paraId="7AE777F1" w14:textId="5FB9D8F6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</w:t>
            </w:r>
          </w:p>
        </w:tc>
      </w:tr>
      <w:tr w:rsidR="00FE36F9" w:rsidRPr="00787F9E" w14:paraId="76F3CA1F" w14:textId="77777777" w:rsidTr="00FE36F9">
        <w:trPr>
          <w:cantSplit/>
          <w:trHeight w:val="301"/>
        </w:trPr>
        <w:tc>
          <w:tcPr>
            <w:tcW w:w="205" w:type="pct"/>
            <w:vAlign w:val="center"/>
          </w:tcPr>
          <w:p w14:paraId="739E81FF" w14:textId="77777777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3</w:t>
            </w:r>
          </w:p>
        </w:tc>
        <w:tc>
          <w:tcPr>
            <w:tcW w:w="764" w:type="pct"/>
            <w:vAlign w:val="center"/>
          </w:tcPr>
          <w:p w14:paraId="22EE02AF" w14:textId="77C52FE1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Texto 2</w:t>
            </w:r>
          </w:p>
        </w:tc>
        <w:tc>
          <w:tcPr>
            <w:tcW w:w="1888" w:type="pct"/>
            <w:vAlign w:val="center"/>
          </w:tcPr>
          <w:p w14:paraId="1FE9AE8C" w14:textId="615C282D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(informação, reclamação e cancelamento)</w:t>
            </w:r>
          </w:p>
        </w:tc>
        <w:tc>
          <w:tcPr>
            <w:tcW w:w="510" w:type="pct"/>
            <w:vAlign w:val="center"/>
          </w:tcPr>
          <w:p w14:paraId="1F214AB0" w14:textId="23984F0E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5B3AF7F6" w14:textId="157F3736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6" w:type="pct"/>
            <w:vAlign w:val="center"/>
          </w:tcPr>
          <w:p w14:paraId="004770C9" w14:textId="77777777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04" w:type="pct"/>
            <w:vAlign w:val="center"/>
          </w:tcPr>
          <w:p w14:paraId="4FBE8F62" w14:textId="77777777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7" w:type="pct"/>
            <w:vAlign w:val="center"/>
          </w:tcPr>
          <w:p w14:paraId="5C8F7D91" w14:textId="77777777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6" w:type="pct"/>
            <w:vAlign w:val="center"/>
          </w:tcPr>
          <w:p w14:paraId="07D0F92C" w14:textId="77777777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FE36F9" w:rsidRPr="00787F9E" w14:paraId="714D9D32" w14:textId="77777777" w:rsidTr="00FE36F9">
        <w:trPr>
          <w:cantSplit/>
          <w:trHeight w:val="301"/>
        </w:trPr>
        <w:tc>
          <w:tcPr>
            <w:tcW w:w="205" w:type="pct"/>
            <w:vAlign w:val="center"/>
          </w:tcPr>
          <w:p w14:paraId="11262545" w14:textId="3945B9BD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4</w:t>
            </w:r>
          </w:p>
        </w:tc>
        <w:tc>
          <w:tcPr>
            <w:tcW w:w="764" w:type="pct"/>
            <w:vAlign w:val="center"/>
          </w:tcPr>
          <w:p w14:paraId="7F7076F8" w14:textId="59E3BA01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Item 1</w:t>
            </w:r>
          </w:p>
        </w:tc>
        <w:tc>
          <w:tcPr>
            <w:tcW w:w="1888" w:type="pct"/>
            <w:vAlign w:val="center"/>
          </w:tcPr>
          <w:p w14:paraId="1890FD0F" w14:textId="0DFBBCA8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-</w:t>
            </w:r>
          </w:p>
        </w:tc>
        <w:tc>
          <w:tcPr>
            <w:tcW w:w="510" w:type="pct"/>
            <w:vAlign w:val="center"/>
          </w:tcPr>
          <w:p w14:paraId="0D48F0C2" w14:textId="3769592A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424900D1" w14:textId="5F8E7E37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6" w:type="pct"/>
            <w:vAlign w:val="center"/>
          </w:tcPr>
          <w:p w14:paraId="05B13090" w14:textId="788CFBA3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04" w:type="pct"/>
            <w:vAlign w:val="center"/>
          </w:tcPr>
          <w:p w14:paraId="79A0C798" w14:textId="539E9F7D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7" w:type="pct"/>
            <w:vAlign w:val="center"/>
          </w:tcPr>
          <w:p w14:paraId="281616C5" w14:textId="0759613F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6" w:type="pct"/>
            <w:vAlign w:val="center"/>
          </w:tcPr>
          <w:p w14:paraId="7274437A" w14:textId="0AF45168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FE36F9" w:rsidRPr="00787F9E" w14:paraId="3593367D" w14:textId="77777777" w:rsidTr="00FE36F9">
        <w:trPr>
          <w:cantSplit/>
          <w:trHeight w:val="301"/>
        </w:trPr>
        <w:tc>
          <w:tcPr>
            <w:tcW w:w="205" w:type="pct"/>
            <w:vAlign w:val="center"/>
          </w:tcPr>
          <w:p w14:paraId="28EFFA03" w14:textId="10638D2F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5</w:t>
            </w:r>
          </w:p>
        </w:tc>
        <w:tc>
          <w:tcPr>
            <w:tcW w:w="764" w:type="pct"/>
            <w:vAlign w:val="center"/>
          </w:tcPr>
          <w:p w14:paraId="19571F88" w14:textId="562C0F3A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Telefone 2</w:t>
            </w:r>
          </w:p>
        </w:tc>
        <w:tc>
          <w:tcPr>
            <w:tcW w:w="1888" w:type="pct"/>
            <w:vAlign w:val="center"/>
          </w:tcPr>
          <w:p w14:paraId="3E616119" w14:textId="73510506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0800 727 8736</w:t>
            </w:r>
          </w:p>
        </w:tc>
        <w:tc>
          <w:tcPr>
            <w:tcW w:w="510" w:type="pct"/>
            <w:vAlign w:val="center"/>
          </w:tcPr>
          <w:p w14:paraId="38D6DADE" w14:textId="1D40200F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259747DF" w14:textId="401AA5F5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6" w:type="pct"/>
            <w:vAlign w:val="center"/>
          </w:tcPr>
          <w:p w14:paraId="37AD0BF5" w14:textId="595D7EEB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04" w:type="pct"/>
            <w:vAlign w:val="center"/>
          </w:tcPr>
          <w:p w14:paraId="04B07699" w14:textId="72DAF22E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7" w:type="pct"/>
            <w:vAlign w:val="center"/>
          </w:tcPr>
          <w:p w14:paraId="00C26EBA" w14:textId="5489D5BB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6" w:type="pct"/>
            <w:vAlign w:val="center"/>
          </w:tcPr>
          <w:p w14:paraId="3E1E9051" w14:textId="46D94D10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</w:t>
            </w:r>
          </w:p>
        </w:tc>
      </w:tr>
      <w:tr w:rsidR="00FE36F9" w:rsidRPr="00787F9E" w14:paraId="66612E9A" w14:textId="77777777" w:rsidTr="00FE36F9">
        <w:trPr>
          <w:cantSplit/>
          <w:trHeight w:val="301"/>
        </w:trPr>
        <w:tc>
          <w:tcPr>
            <w:tcW w:w="205" w:type="pct"/>
            <w:vAlign w:val="center"/>
          </w:tcPr>
          <w:p w14:paraId="123DFD5E" w14:textId="196E2865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764" w:type="pct"/>
            <w:vAlign w:val="center"/>
          </w:tcPr>
          <w:p w14:paraId="6F2DB5D8" w14:textId="32106C68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Texto 3</w:t>
            </w:r>
          </w:p>
        </w:tc>
        <w:tc>
          <w:tcPr>
            <w:tcW w:w="1888" w:type="pct"/>
            <w:vAlign w:val="center"/>
          </w:tcPr>
          <w:p w14:paraId="47A6103C" w14:textId="2B8BD2DD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(atendimento exclusivo para pessoas com deficiência auditiva)</w:t>
            </w:r>
          </w:p>
        </w:tc>
        <w:tc>
          <w:tcPr>
            <w:tcW w:w="510" w:type="pct"/>
            <w:vAlign w:val="center"/>
          </w:tcPr>
          <w:p w14:paraId="48C9B5DF" w14:textId="00AECA70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7D531150" w14:textId="4C98EDF9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6" w:type="pct"/>
            <w:vAlign w:val="center"/>
          </w:tcPr>
          <w:p w14:paraId="76CC1A14" w14:textId="21EE47A5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04" w:type="pct"/>
            <w:vAlign w:val="center"/>
          </w:tcPr>
          <w:p w14:paraId="0F116063" w14:textId="4D3F503E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7" w:type="pct"/>
            <w:vAlign w:val="center"/>
          </w:tcPr>
          <w:p w14:paraId="28AB77D4" w14:textId="10F6496C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6" w:type="pct"/>
            <w:vAlign w:val="center"/>
          </w:tcPr>
          <w:p w14:paraId="5520CCE4" w14:textId="536B611E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FE36F9" w:rsidRPr="00787F9E" w14:paraId="32B2DAEF" w14:textId="77777777" w:rsidTr="00FE36F9">
        <w:trPr>
          <w:cantSplit/>
          <w:trHeight w:val="301"/>
        </w:trPr>
        <w:tc>
          <w:tcPr>
            <w:tcW w:w="205" w:type="pct"/>
            <w:vAlign w:val="center"/>
          </w:tcPr>
          <w:p w14:paraId="24D23EB5" w14:textId="59798E2B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7</w:t>
            </w:r>
          </w:p>
        </w:tc>
        <w:tc>
          <w:tcPr>
            <w:tcW w:w="764" w:type="pct"/>
            <w:vAlign w:val="center"/>
          </w:tcPr>
          <w:p w14:paraId="30BC6F1C" w14:textId="4881A0BB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Item 2</w:t>
            </w:r>
          </w:p>
        </w:tc>
        <w:tc>
          <w:tcPr>
            <w:tcW w:w="1888" w:type="pct"/>
            <w:vAlign w:val="center"/>
          </w:tcPr>
          <w:p w14:paraId="47FF5858" w14:textId="3882C20C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-</w:t>
            </w:r>
          </w:p>
        </w:tc>
        <w:tc>
          <w:tcPr>
            <w:tcW w:w="510" w:type="pct"/>
            <w:vAlign w:val="center"/>
          </w:tcPr>
          <w:p w14:paraId="29ECF346" w14:textId="0B5B0F58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023D8CF7" w14:textId="3F68534C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6" w:type="pct"/>
            <w:vAlign w:val="center"/>
          </w:tcPr>
          <w:p w14:paraId="0E558C9E" w14:textId="20506A85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04" w:type="pct"/>
            <w:vAlign w:val="center"/>
          </w:tcPr>
          <w:p w14:paraId="03003550" w14:textId="481336F9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7" w:type="pct"/>
            <w:vAlign w:val="center"/>
          </w:tcPr>
          <w:p w14:paraId="3A09F31D" w14:textId="2430D350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6" w:type="pct"/>
            <w:vAlign w:val="center"/>
          </w:tcPr>
          <w:p w14:paraId="2AC06A18" w14:textId="00276A46" w:rsidR="00FE36F9" w:rsidRPr="00787F9E" w:rsidRDefault="00FE36F9" w:rsidP="00FE36F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787F9E" w:rsidRPr="00787F9E" w14:paraId="3AF5F04B" w14:textId="77777777" w:rsidTr="00A959D7">
        <w:trPr>
          <w:cantSplit/>
          <w:trHeight w:val="301"/>
        </w:trPr>
        <w:tc>
          <w:tcPr>
            <w:tcW w:w="205" w:type="pct"/>
            <w:vAlign w:val="center"/>
          </w:tcPr>
          <w:p w14:paraId="772518EE" w14:textId="0350BFBA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lastRenderedPageBreak/>
              <w:t>8</w:t>
            </w:r>
          </w:p>
        </w:tc>
        <w:tc>
          <w:tcPr>
            <w:tcW w:w="764" w:type="pct"/>
            <w:vAlign w:val="center"/>
          </w:tcPr>
          <w:p w14:paraId="653A5673" w14:textId="4BD7F05A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Texto 4</w:t>
            </w:r>
          </w:p>
        </w:tc>
        <w:tc>
          <w:tcPr>
            <w:tcW w:w="1888" w:type="pct"/>
            <w:vAlign w:val="center"/>
          </w:tcPr>
          <w:p w14:paraId="0A135A83" w14:textId="65183F9B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Solicitação de serviços/sinistro:</w:t>
            </w:r>
          </w:p>
        </w:tc>
        <w:tc>
          <w:tcPr>
            <w:tcW w:w="510" w:type="pct"/>
            <w:vAlign w:val="center"/>
          </w:tcPr>
          <w:p w14:paraId="23841A2D" w14:textId="2DFA4DC1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1DECE7DF" w14:textId="7685B176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6" w:type="pct"/>
            <w:vAlign w:val="center"/>
          </w:tcPr>
          <w:p w14:paraId="24882058" w14:textId="01F5FF98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04" w:type="pct"/>
            <w:vAlign w:val="center"/>
          </w:tcPr>
          <w:p w14:paraId="154D8AA4" w14:textId="555B2A48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7" w:type="pct"/>
            <w:vAlign w:val="center"/>
          </w:tcPr>
          <w:p w14:paraId="5ACC71AB" w14:textId="2571F19D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6" w:type="pct"/>
            <w:vAlign w:val="center"/>
          </w:tcPr>
          <w:p w14:paraId="7031A0E2" w14:textId="1F4EDC45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</w:t>
            </w:r>
          </w:p>
        </w:tc>
      </w:tr>
      <w:tr w:rsidR="00787F9E" w:rsidRPr="00787F9E" w14:paraId="58A430DA" w14:textId="77777777" w:rsidTr="00A959D7">
        <w:trPr>
          <w:cantSplit/>
          <w:trHeight w:val="301"/>
        </w:trPr>
        <w:tc>
          <w:tcPr>
            <w:tcW w:w="205" w:type="pct"/>
            <w:vAlign w:val="center"/>
          </w:tcPr>
          <w:p w14:paraId="5575A1BB" w14:textId="2F64FA71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9</w:t>
            </w:r>
          </w:p>
        </w:tc>
        <w:tc>
          <w:tcPr>
            <w:tcW w:w="764" w:type="pct"/>
            <w:vAlign w:val="center"/>
          </w:tcPr>
          <w:p w14:paraId="1CCA591B" w14:textId="4FE87D71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Telefone 3</w:t>
            </w:r>
          </w:p>
        </w:tc>
        <w:tc>
          <w:tcPr>
            <w:tcW w:w="1888" w:type="pct"/>
            <w:vAlign w:val="center"/>
          </w:tcPr>
          <w:p w14:paraId="19C90FF1" w14:textId="25214154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3365-3110</w:t>
            </w:r>
          </w:p>
        </w:tc>
        <w:tc>
          <w:tcPr>
            <w:tcW w:w="510" w:type="pct"/>
            <w:vAlign w:val="center"/>
          </w:tcPr>
          <w:p w14:paraId="51754DB1" w14:textId="369B313A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1C326189" w14:textId="7ABC59EE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6" w:type="pct"/>
            <w:vAlign w:val="center"/>
          </w:tcPr>
          <w:p w14:paraId="53D47D44" w14:textId="26D2F3D4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04" w:type="pct"/>
            <w:vAlign w:val="center"/>
          </w:tcPr>
          <w:p w14:paraId="19D671E5" w14:textId="05E0C2F1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7" w:type="pct"/>
            <w:vAlign w:val="center"/>
          </w:tcPr>
          <w:p w14:paraId="52DC3003" w14:textId="1AA35080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6" w:type="pct"/>
            <w:vAlign w:val="center"/>
          </w:tcPr>
          <w:p w14:paraId="642ACA6A" w14:textId="0653F3C7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</w:t>
            </w:r>
          </w:p>
        </w:tc>
      </w:tr>
      <w:tr w:rsidR="00787F9E" w:rsidRPr="00787F9E" w14:paraId="6CABA1D5" w14:textId="77777777" w:rsidTr="00A959D7">
        <w:trPr>
          <w:cantSplit/>
          <w:trHeight w:val="301"/>
        </w:trPr>
        <w:tc>
          <w:tcPr>
            <w:tcW w:w="205" w:type="pct"/>
            <w:vAlign w:val="center"/>
          </w:tcPr>
          <w:p w14:paraId="1C486473" w14:textId="5DBBD263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10</w:t>
            </w:r>
          </w:p>
        </w:tc>
        <w:tc>
          <w:tcPr>
            <w:tcW w:w="764" w:type="pct"/>
            <w:vAlign w:val="center"/>
          </w:tcPr>
          <w:p w14:paraId="204245A7" w14:textId="0983098B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Texto 5</w:t>
            </w:r>
          </w:p>
        </w:tc>
        <w:tc>
          <w:tcPr>
            <w:tcW w:w="1888" w:type="pct"/>
            <w:vAlign w:val="center"/>
          </w:tcPr>
          <w:p w14:paraId="2976E226" w14:textId="1A48D736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(Gde. São Paulo)</w:t>
            </w:r>
          </w:p>
        </w:tc>
        <w:tc>
          <w:tcPr>
            <w:tcW w:w="510" w:type="pct"/>
            <w:vAlign w:val="center"/>
          </w:tcPr>
          <w:p w14:paraId="50CE9469" w14:textId="08E71635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20205A5C" w14:textId="244BA222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6" w:type="pct"/>
            <w:vAlign w:val="center"/>
          </w:tcPr>
          <w:p w14:paraId="14374993" w14:textId="0497B2A5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04" w:type="pct"/>
            <w:vAlign w:val="center"/>
          </w:tcPr>
          <w:p w14:paraId="280E5130" w14:textId="4AAD1193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7" w:type="pct"/>
            <w:vAlign w:val="center"/>
          </w:tcPr>
          <w:p w14:paraId="484D6E89" w14:textId="6C87FFA1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6" w:type="pct"/>
            <w:vAlign w:val="center"/>
          </w:tcPr>
          <w:p w14:paraId="5D965E47" w14:textId="3866AB6A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787F9E" w:rsidRPr="00787F9E" w14:paraId="0ECF4EE2" w14:textId="77777777" w:rsidTr="00A959D7">
        <w:trPr>
          <w:cantSplit/>
          <w:trHeight w:val="301"/>
        </w:trPr>
        <w:tc>
          <w:tcPr>
            <w:tcW w:w="205" w:type="pct"/>
            <w:vAlign w:val="center"/>
          </w:tcPr>
          <w:p w14:paraId="61E7599B" w14:textId="55CAD8F3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11</w:t>
            </w:r>
          </w:p>
        </w:tc>
        <w:tc>
          <w:tcPr>
            <w:tcW w:w="764" w:type="pct"/>
            <w:vAlign w:val="center"/>
          </w:tcPr>
          <w:p w14:paraId="03657EBB" w14:textId="1582733A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Item 3</w:t>
            </w:r>
          </w:p>
        </w:tc>
        <w:tc>
          <w:tcPr>
            <w:tcW w:w="1888" w:type="pct"/>
            <w:vAlign w:val="center"/>
          </w:tcPr>
          <w:p w14:paraId="67BB833B" w14:textId="11FD3C6E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-</w:t>
            </w:r>
          </w:p>
        </w:tc>
        <w:tc>
          <w:tcPr>
            <w:tcW w:w="510" w:type="pct"/>
            <w:vAlign w:val="center"/>
          </w:tcPr>
          <w:p w14:paraId="1FA64A39" w14:textId="3B040075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497A33BD" w14:textId="239260B2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6" w:type="pct"/>
            <w:vAlign w:val="center"/>
          </w:tcPr>
          <w:p w14:paraId="701FBAFD" w14:textId="41945E7C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04" w:type="pct"/>
            <w:vAlign w:val="center"/>
          </w:tcPr>
          <w:p w14:paraId="0C557A3E" w14:textId="73F9A25F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7" w:type="pct"/>
            <w:vAlign w:val="center"/>
          </w:tcPr>
          <w:p w14:paraId="463F5997" w14:textId="4AD702DC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6" w:type="pct"/>
            <w:vAlign w:val="center"/>
          </w:tcPr>
          <w:p w14:paraId="075CD11F" w14:textId="35957E93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787F9E" w:rsidRPr="00787F9E" w14:paraId="48D9F42D" w14:textId="77777777" w:rsidTr="00A959D7">
        <w:trPr>
          <w:cantSplit/>
          <w:trHeight w:val="301"/>
        </w:trPr>
        <w:tc>
          <w:tcPr>
            <w:tcW w:w="205" w:type="pct"/>
            <w:vAlign w:val="center"/>
          </w:tcPr>
          <w:p w14:paraId="590621A6" w14:textId="1F779452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12</w:t>
            </w:r>
          </w:p>
        </w:tc>
        <w:tc>
          <w:tcPr>
            <w:tcW w:w="764" w:type="pct"/>
            <w:vAlign w:val="center"/>
          </w:tcPr>
          <w:p w14:paraId="5B45B45F" w14:textId="4981CC5B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Telefone 4</w:t>
            </w:r>
          </w:p>
        </w:tc>
        <w:tc>
          <w:tcPr>
            <w:tcW w:w="1888" w:type="pct"/>
            <w:vAlign w:val="center"/>
          </w:tcPr>
          <w:p w14:paraId="1C257CE7" w14:textId="13898C3D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0800 727 8118</w:t>
            </w:r>
          </w:p>
        </w:tc>
        <w:tc>
          <w:tcPr>
            <w:tcW w:w="510" w:type="pct"/>
            <w:vAlign w:val="center"/>
          </w:tcPr>
          <w:p w14:paraId="65355BF8" w14:textId="2D8B5EDB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4B161FD2" w14:textId="56C2CD0D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6" w:type="pct"/>
            <w:vAlign w:val="center"/>
          </w:tcPr>
          <w:p w14:paraId="2ACF9641" w14:textId="0A414F3B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04" w:type="pct"/>
            <w:vAlign w:val="center"/>
          </w:tcPr>
          <w:p w14:paraId="78C402B8" w14:textId="0689464E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7" w:type="pct"/>
            <w:vAlign w:val="center"/>
          </w:tcPr>
          <w:p w14:paraId="12A93526" w14:textId="5B5AD6D5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6" w:type="pct"/>
            <w:vAlign w:val="center"/>
          </w:tcPr>
          <w:p w14:paraId="0068A04A" w14:textId="46F08192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</w:t>
            </w:r>
          </w:p>
        </w:tc>
      </w:tr>
      <w:tr w:rsidR="00787F9E" w:rsidRPr="00787F9E" w14:paraId="7A4AB7BC" w14:textId="77777777" w:rsidTr="00A959D7">
        <w:trPr>
          <w:cantSplit/>
          <w:trHeight w:val="301"/>
        </w:trPr>
        <w:tc>
          <w:tcPr>
            <w:tcW w:w="205" w:type="pct"/>
            <w:vAlign w:val="center"/>
          </w:tcPr>
          <w:p w14:paraId="1D48DF45" w14:textId="13A78FDD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13</w:t>
            </w:r>
          </w:p>
        </w:tc>
        <w:tc>
          <w:tcPr>
            <w:tcW w:w="764" w:type="pct"/>
            <w:vAlign w:val="center"/>
          </w:tcPr>
          <w:p w14:paraId="0FAA1F01" w14:textId="1E46D240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Texto 6</w:t>
            </w:r>
          </w:p>
        </w:tc>
        <w:tc>
          <w:tcPr>
            <w:tcW w:w="1888" w:type="pct"/>
            <w:vAlign w:val="center"/>
          </w:tcPr>
          <w:p w14:paraId="0C74210A" w14:textId="1DFCA73C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(Demais Localidades)</w:t>
            </w:r>
          </w:p>
        </w:tc>
        <w:tc>
          <w:tcPr>
            <w:tcW w:w="510" w:type="pct"/>
            <w:vAlign w:val="center"/>
          </w:tcPr>
          <w:p w14:paraId="5E242E89" w14:textId="2488A2EF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2D1A1690" w14:textId="28DF61F9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6" w:type="pct"/>
            <w:vAlign w:val="center"/>
          </w:tcPr>
          <w:p w14:paraId="5CE04F27" w14:textId="1CBE5B4F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04" w:type="pct"/>
            <w:vAlign w:val="center"/>
          </w:tcPr>
          <w:p w14:paraId="244977E4" w14:textId="4DC1B4F9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7" w:type="pct"/>
            <w:vAlign w:val="center"/>
          </w:tcPr>
          <w:p w14:paraId="31892ECF" w14:textId="1B48950B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6" w:type="pct"/>
            <w:vAlign w:val="center"/>
          </w:tcPr>
          <w:p w14:paraId="76D591E3" w14:textId="4A8A7FA4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787F9E" w:rsidRPr="00787F9E" w14:paraId="6B741005" w14:textId="77777777" w:rsidTr="00A959D7">
        <w:trPr>
          <w:cantSplit/>
          <w:trHeight w:val="301"/>
        </w:trPr>
        <w:tc>
          <w:tcPr>
            <w:tcW w:w="205" w:type="pct"/>
            <w:vAlign w:val="center"/>
          </w:tcPr>
          <w:p w14:paraId="2F510527" w14:textId="3E4F9CB5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14</w:t>
            </w:r>
          </w:p>
        </w:tc>
        <w:tc>
          <w:tcPr>
            <w:tcW w:w="764" w:type="pct"/>
            <w:vAlign w:val="center"/>
          </w:tcPr>
          <w:p w14:paraId="523F62A3" w14:textId="0F3B9556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Texto 7</w:t>
            </w:r>
          </w:p>
        </w:tc>
        <w:tc>
          <w:tcPr>
            <w:tcW w:w="1888" w:type="pct"/>
            <w:vAlign w:val="center"/>
          </w:tcPr>
          <w:p w14:paraId="64B7ED44" w14:textId="5FA306F1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Ouvidoria:</w:t>
            </w:r>
          </w:p>
        </w:tc>
        <w:tc>
          <w:tcPr>
            <w:tcW w:w="510" w:type="pct"/>
            <w:vAlign w:val="center"/>
          </w:tcPr>
          <w:p w14:paraId="7F1632AD" w14:textId="68E2F2E1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11A3030C" w14:textId="658C8850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6" w:type="pct"/>
            <w:vAlign w:val="center"/>
          </w:tcPr>
          <w:p w14:paraId="35B8A1ED" w14:textId="5B565873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04" w:type="pct"/>
            <w:vAlign w:val="center"/>
          </w:tcPr>
          <w:p w14:paraId="0728CE47" w14:textId="1A8C297E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7" w:type="pct"/>
            <w:vAlign w:val="center"/>
          </w:tcPr>
          <w:p w14:paraId="437E30B7" w14:textId="0E2087F7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6" w:type="pct"/>
            <w:vAlign w:val="center"/>
          </w:tcPr>
          <w:p w14:paraId="5B1FBBCA" w14:textId="110CC342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</w:t>
            </w:r>
          </w:p>
        </w:tc>
      </w:tr>
      <w:tr w:rsidR="00787F9E" w:rsidRPr="00787F9E" w14:paraId="3BFFC27B" w14:textId="77777777" w:rsidTr="00A959D7">
        <w:trPr>
          <w:cantSplit/>
          <w:trHeight w:val="301"/>
        </w:trPr>
        <w:tc>
          <w:tcPr>
            <w:tcW w:w="205" w:type="pct"/>
            <w:vAlign w:val="center"/>
          </w:tcPr>
          <w:p w14:paraId="657FEECE" w14:textId="31AB7B1E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15</w:t>
            </w:r>
          </w:p>
        </w:tc>
        <w:tc>
          <w:tcPr>
            <w:tcW w:w="764" w:type="pct"/>
            <w:vAlign w:val="center"/>
          </w:tcPr>
          <w:p w14:paraId="77F93830" w14:textId="6F6854C2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Telefone 5</w:t>
            </w:r>
          </w:p>
        </w:tc>
        <w:tc>
          <w:tcPr>
            <w:tcW w:w="1888" w:type="pct"/>
            <w:vAlign w:val="center"/>
          </w:tcPr>
          <w:p w14:paraId="2EED8419" w14:textId="10889196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0800 727 1184</w:t>
            </w:r>
          </w:p>
        </w:tc>
        <w:tc>
          <w:tcPr>
            <w:tcW w:w="510" w:type="pct"/>
            <w:vAlign w:val="center"/>
          </w:tcPr>
          <w:p w14:paraId="68F173E5" w14:textId="063F5446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11F7F69B" w14:textId="4690C46A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6" w:type="pct"/>
            <w:vAlign w:val="center"/>
          </w:tcPr>
          <w:p w14:paraId="70BC46B0" w14:textId="3ACBFF2F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04" w:type="pct"/>
            <w:vAlign w:val="center"/>
          </w:tcPr>
          <w:p w14:paraId="01F0B87D" w14:textId="3F097E66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7" w:type="pct"/>
            <w:vAlign w:val="center"/>
          </w:tcPr>
          <w:p w14:paraId="0AE25247" w14:textId="6A42DE1A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6" w:type="pct"/>
            <w:vAlign w:val="center"/>
          </w:tcPr>
          <w:p w14:paraId="277B307C" w14:textId="224F7D7D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</w:t>
            </w:r>
          </w:p>
        </w:tc>
      </w:tr>
      <w:tr w:rsidR="00787F9E" w:rsidRPr="00787F9E" w14:paraId="5C00A3FB" w14:textId="77777777" w:rsidTr="00A959D7">
        <w:trPr>
          <w:cantSplit/>
          <w:trHeight w:val="301"/>
        </w:trPr>
        <w:tc>
          <w:tcPr>
            <w:tcW w:w="205" w:type="pct"/>
            <w:vAlign w:val="center"/>
          </w:tcPr>
          <w:p w14:paraId="429E686B" w14:textId="1F9FB9B7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16</w:t>
            </w:r>
          </w:p>
        </w:tc>
        <w:tc>
          <w:tcPr>
            <w:tcW w:w="764" w:type="pct"/>
            <w:vAlign w:val="center"/>
          </w:tcPr>
          <w:p w14:paraId="5218B760" w14:textId="3195DECC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Texto 8</w:t>
            </w:r>
          </w:p>
        </w:tc>
        <w:tc>
          <w:tcPr>
            <w:tcW w:w="1888" w:type="pct"/>
            <w:vAlign w:val="center"/>
          </w:tcPr>
          <w:p w14:paraId="193FBAF0" w14:textId="224A9EDD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Site:</w:t>
            </w:r>
          </w:p>
        </w:tc>
        <w:tc>
          <w:tcPr>
            <w:tcW w:w="510" w:type="pct"/>
            <w:vAlign w:val="center"/>
          </w:tcPr>
          <w:p w14:paraId="3CF35398" w14:textId="055C8256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5DDAAFDB" w14:textId="4900DD61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6" w:type="pct"/>
            <w:vAlign w:val="center"/>
          </w:tcPr>
          <w:p w14:paraId="299942E5" w14:textId="4139BEA9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04" w:type="pct"/>
            <w:vAlign w:val="center"/>
          </w:tcPr>
          <w:p w14:paraId="77A818F7" w14:textId="5F542CDD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7" w:type="pct"/>
            <w:vAlign w:val="center"/>
          </w:tcPr>
          <w:p w14:paraId="06D2AA67" w14:textId="3B4A0176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6" w:type="pct"/>
            <w:vAlign w:val="center"/>
          </w:tcPr>
          <w:p w14:paraId="5ADFEFD5" w14:textId="2126EA47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  <w:tr w:rsidR="00787F9E" w:rsidRPr="00603961" w14:paraId="3CA2059B" w14:textId="77777777" w:rsidTr="00A959D7">
        <w:trPr>
          <w:cantSplit/>
          <w:trHeight w:val="301"/>
        </w:trPr>
        <w:tc>
          <w:tcPr>
            <w:tcW w:w="205" w:type="pct"/>
            <w:vAlign w:val="center"/>
          </w:tcPr>
          <w:p w14:paraId="14796DC4" w14:textId="54613E0A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17</w:t>
            </w:r>
          </w:p>
        </w:tc>
        <w:tc>
          <w:tcPr>
            <w:tcW w:w="764" w:type="pct"/>
            <w:vAlign w:val="center"/>
          </w:tcPr>
          <w:p w14:paraId="1174AB62" w14:textId="5D9117CB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Texto 9</w:t>
            </w:r>
          </w:p>
        </w:tc>
        <w:tc>
          <w:tcPr>
            <w:tcW w:w="1888" w:type="pct"/>
            <w:vAlign w:val="center"/>
          </w:tcPr>
          <w:p w14:paraId="43DF8466" w14:textId="3091DD2A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www.portoseguro.com.br</w:t>
            </w:r>
          </w:p>
        </w:tc>
        <w:tc>
          <w:tcPr>
            <w:tcW w:w="510" w:type="pct"/>
            <w:vAlign w:val="center"/>
          </w:tcPr>
          <w:p w14:paraId="70E726ED" w14:textId="6CF67A89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Centralizado</w:t>
            </w:r>
          </w:p>
        </w:tc>
        <w:tc>
          <w:tcPr>
            <w:tcW w:w="510" w:type="pct"/>
            <w:vAlign w:val="center"/>
          </w:tcPr>
          <w:p w14:paraId="6ECD452F" w14:textId="46C7C451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N/A</w:t>
            </w:r>
          </w:p>
        </w:tc>
        <w:tc>
          <w:tcPr>
            <w:tcW w:w="306" w:type="pct"/>
            <w:vAlign w:val="center"/>
          </w:tcPr>
          <w:p w14:paraId="53E41C47" w14:textId="78C33CA7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Helvetica World</w:t>
            </w:r>
          </w:p>
        </w:tc>
        <w:tc>
          <w:tcPr>
            <w:tcW w:w="204" w:type="pct"/>
            <w:vAlign w:val="center"/>
          </w:tcPr>
          <w:p w14:paraId="711DA189" w14:textId="74FABBB7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Preto</w:t>
            </w:r>
          </w:p>
        </w:tc>
        <w:tc>
          <w:tcPr>
            <w:tcW w:w="357" w:type="pct"/>
            <w:vAlign w:val="center"/>
          </w:tcPr>
          <w:p w14:paraId="18CB0B7E" w14:textId="52004ECB" w:rsidR="00787F9E" w:rsidRP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  <w:highlight w:val="cyan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6</w:t>
            </w:r>
          </w:p>
        </w:tc>
        <w:tc>
          <w:tcPr>
            <w:tcW w:w="256" w:type="pct"/>
            <w:vAlign w:val="center"/>
          </w:tcPr>
          <w:p w14:paraId="4084AB07" w14:textId="70DBB090" w:rsidR="00787F9E" w:rsidRDefault="00787F9E" w:rsidP="00787F9E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87F9E">
              <w:rPr>
                <w:rFonts w:cs="Arial"/>
                <w:iCs/>
                <w:sz w:val="16"/>
                <w:szCs w:val="16"/>
                <w:highlight w:val="cyan"/>
              </w:rPr>
              <w:t>B</w:t>
            </w:r>
          </w:p>
        </w:tc>
      </w:tr>
    </w:tbl>
    <w:p w14:paraId="0F065078" w14:textId="77777777" w:rsidR="00FE36F9" w:rsidRDefault="00FE36F9" w:rsidP="00EE4C98"/>
    <w:p w14:paraId="6F8E635F" w14:textId="77777777" w:rsidR="00A959D7" w:rsidRPr="00EE4C98" w:rsidRDefault="00A959D7" w:rsidP="00EE4C98"/>
    <w:p w14:paraId="070183A9" w14:textId="2468B153" w:rsidR="00A15BAC" w:rsidRPr="00A433A7" w:rsidRDefault="00A15BAC" w:rsidP="00A15BAC">
      <w:pPr>
        <w:pStyle w:val="Heading2"/>
      </w:pPr>
      <w:bookmarkStart w:id="15" w:name="_Toc432152336"/>
      <w:r w:rsidRPr="00A433A7">
        <w:lastRenderedPageBreak/>
        <w:t>C</w:t>
      </w:r>
      <w:r w:rsidR="005A5E8E" w:rsidRPr="00A433A7">
        <w:t>ontrole, Ação</w:t>
      </w:r>
      <w:r w:rsidR="00A433A7">
        <w:t xml:space="preserve"> e </w:t>
      </w:r>
      <w:r w:rsidR="005A5E8E" w:rsidRPr="00A433A7">
        <w:t>Resposta</w:t>
      </w:r>
      <w:bookmarkEnd w:id="15"/>
    </w:p>
    <w:p w14:paraId="070183AB" w14:textId="4BEB04ED" w:rsidR="00540DDA" w:rsidRPr="00787F9E" w:rsidRDefault="008543AA" w:rsidP="008543AA">
      <w:pPr>
        <w:pStyle w:val="ListParagraph"/>
        <w:numPr>
          <w:ilvl w:val="0"/>
          <w:numId w:val="15"/>
        </w:numPr>
        <w:rPr>
          <w:rFonts w:ascii="Arial" w:hAnsi="Arial"/>
          <w:sz w:val="22"/>
          <w:lang w:val="pt-PT"/>
        </w:rPr>
      </w:pPr>
      <w:r w:rsidRPr="00787F9E">
        <w:rPr>
          <w:rFonts w:ascii="Arial" w:hAnsi="Arial"/>
          <w:sz w:val="22"/>
          <w:u w:val="single"/>
          <w:lang w:val="pt-PT"/>
        </w:rPr>
        <w:t>Regra para sequência da seção Objeto do Seguro:</w:t>
      </w:r>
    </w:p>
    <w:p w14:paraId="6F2FF2BD" w14:textId="7EBA5D7F" w:rsidR="008543AA" w:rsidRPr="00F10380" w:rsidRDefault="00F10380" w:rsidP="008543AA">
      <w:pPr>
        <w:rPr>
          <w:highlight w:val="cyan"/>
          <w:lang w:val="pt-PT"/>
        </w:rPr>
      </w:pPr>
      <w:r w:rsidRPr="00F10380">
        <w:rPr>
          <w:noProof/>
          <w:highlight w:val="cyan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2540DF71" wp14:editId="67A2F29D">
                <wp:simplePos x="0" y="0"/>
                <wp:positionH relativeFrom="margin">
                  <wp:posOffset>2651125</wp:posOffset>
                </wp:positionH>
                <wp:positionV relativeFrom="paragraph">
                  <wp:posOffset>83820</wp:posOffset>
                </wp:positionV>
                <wp:extent cx="447675" cy="333375"/>
                <wp:effectExtent l="0" t="0" r="0" b="0"/>
                <wp:wrapNone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14E465" w14:textId="78FF1274" w:rsidR="00A959D7" w:rsidRPr="008543AA" w:rsidRDefault="00A959D7" w:rsidP="008543AA">
                            <w:pPr>
                              <w:rPr>
                                <w:color w:val="FF0000"/>
                                <w:szCs w:val="14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Cs w:val="14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0DF71" id="_x0000_s1034" type="#_x0000_t202" style="position:absolute;left:0;text-align:left;margin-left:208.75pt;margin-top:6.6pt;width:35.25pt;height:26.2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" filled="f" stroked="f">
                <v:textbox>
                  <w:txbxContent>
                    <w:p w14:paraId="0814E465" w14:textId="78FF1274" w:rsidR="00A959D7" w:rsidRPr="008543AA" w:rsidRDefault="00A959D7" w:rsidP="008543AA">
                      <w:pPr>
                        <w:rPr>
                          <w:color w:val="FF0000"/>
                          <w:szCs w:val="14"/>
                          <w:lang w:val="en-US"/>
                        </w:rPr>
                      </w:pPr>
                      <w:r>
                        <w:rPr>
                          <w:color w:val="FF0000"/>
                          <w:szCs w:val="14"/>
                          <w:lang w:val="en-US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0380">
        <w:rPr>
          <w:noProof/>
          <w:highlight w:val="cya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A831FA4" wp14:editId="4CD86F58">
                <wp:simplePos x="0" y="0"/>
                <wp:positionH relativeFrom="column">
                  <wp:posOffset>2515235</wp:posOffset>
                </wp:positionH>
                <wp:positionV relativeFrom="paragraph">
                  <wp:posOffset>125095</wp:posOffset>
                </wp:positionV>
                <wp:extent cx="0" cy="324000"/>
                <wp:effectExtent l="0" t="66675" r="9525" b="104775"/>
                <wp:wrapNone/>
                <wp:docPr id="233" name="Straight Arrow Connector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0" cy="32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9416C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3" o:spid="_x0000_s1026" type="#_x0000_t32" style="position:absolute;margin-left:198.05pt;margin-top:9.85pt;width:0;height:25.5pt;rotation:-9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" strokecolor="red">
                <v:stroke endarrow="block"/>
              </v:shape>
            </w:pict>
          </mc:Fallback>
        </mc:AlternateContent>
      </w:r>
      <w:r w:rsidRPr="00F10380">
        <w:rPr>
          <w:noProof/>
          <w:highlight w:val="cyan"/>
        </w:rPr>
        <w:drawing>
          <wp:anchor distT="0" distB="0" distL="114300" distR="114300" simplePos="0" relativeHeight="251691008" behindDoc="0" locked="0" layoutInCell="1" allowOverlap="1" wp14:anchorId="7A3F6024" wp14:editId="7D17A5D8">
            <wp:simplePos x="0" y="0"/>
            <wp:positionH relativeFrom="column">
              <wp:posOffset>647700</wp:posOffset>
            </wp:positionH>
            <wp:positionV relativeFrom="paragraph">
              <wp:posOffset>86995</wp:posOffset>
            </wp:positionV>
            <wp:extent cx="1769369" cy="360000"/>
            <wp:effectExtent l="0" t="0" r="2540" b="2540"/>
            <wp:wrapNone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369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8D8653" w14:textId="34DF89E8" w:rsidR="008543AA" w:rsidRPr="00F10380" w:rsidRDefault="008543AA" w:rsidP="008543AA">
      <w:pPr>
        <w:rPr>
          <w:highlight w:val="cyan"/>
          <w:lang w:val="pt-PT"/>
        </w:rPr>
      </w:pPr>
      <w:r w:rsidRPr="00F10380">
        <w:rPr>
          <w:noProof/>
          <w:highlight w:val="cya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ED6E046" wp14:editId="40DA5489">
                <wp:simplePos x="0" y="0"/>
                <wp:positionH relativeFrom="column">
                  <wp:posOffset>1971675</wp:posOffset>
                </wp:positionH>
                <wp:positionV relativeFrom="paragraph">
                  <wp:posOffset>151765</wp:posOffset>
                </wp:positionV>
                <wp:extent cx="0" cy="324000"/>
                <wp:effectExtent l="76200" t="0" r="76200" b="57150"/>
                <wp:wrapNone/>
                <wp:docPr id="232" name="Straight Arrow Connector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6047C" id="Straight Arrow Connector 232" o:spid="_x0000_s1026" type="#_x0000_t32" style="position:absolute;margin-left:155.25pt;margin-top:11.95pt;width:0;height:25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" strokecolor="red">
                <v:stroke endarrow="block"/>
              </v:shape>
            </w:pict>
          </mc:Fallback>
        </mc:AlternateContent>
      </w:r>
    </w:p>
    <w:p w14:paraId="59DC845A" w14:textId="31FFAFC3" w:rsidR="008543AA" w:rsidRPr="00F10380" w:rsidRDefault="008543AA" w:rsidP="008543AA">
      <w:pPr>
        <w:rPr>
          <w:highlight w:val="cyan"/>
          <w:lang w:val="pt-PT"/>
        </w:rPr>
      </w:pPr>
      <w:r w:rsidRPr="00F10380">
        <w:rPr>
          <w:noProof/>
          <w:highlight w:val="cyan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48D52D72" wp14:editId="1B03527F">
                <wp:simplePos x="0" y="0"/>
                <wp:positionH relativeFrom="margin">
                  <wp:posOffset>1838325</wp:posOffset>
                </wp:positionH>
                <wp:positionV relativeFrom="paragraph">
                  <wp:posOffset>127000</wp:posOffset>
                </wp:positionV>
                <wp:extent cx="447675" cy="33337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7675" cy="333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AAE5C" w14:textId="77777777" w:rsidR="00A959D7" w:rsidRPr="008543AA" w:rsidRDefault="00A959D7" w:rsidP="008543AA">
                            <w:pPr>
                              <w:rPr>
                                <w:color w:val="FF0000"/>
                                <w:szCs w:val="14"/>
                                <w:lang w:val="en-US"/>
                              </w:rPr>
                            </w:pPr>
                            <w:r w:rsidRPr="008543AA">
                              <w:rPr>
                                <w:color w:val="FF0000"/>
                                <w:szCs w:val="14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52D72" id="_x0000_s1035" type="#_x0000_t202" style="position:absolute;left:0;text-align:left;margin-left:144.75pt;margin-top:10pt;width:35.25pt;height:26.2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" filled="f" stroked="f">
                <v:textbox>
                  <w:txbxContent>
                    <w:p w14:paraId="517AAE5C" w14:textId="77777777" w:rsidR="00A959D7" w:rsidRPr="008543AA" w:rsidRDefault="00A959D7" w:rsidP="008543AA">
                      <w:pPr>
                        <w:rPr>
                          <w:color w:val="FF0000"/>
                          <w:szCs w:val="14"/>
                          <w:lang w:val="en-US"/>
                        </w:rPr>
                      </w:pPr>
                      <w:r w:rsidRPr="008543AA">
                        <w:rPr>
                          <w:color w:val="FF0000"/>
                          <w:szCs w:val="14"/>
                          <w:lang w:val="en-US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BCE5373" w14:textId="4D3CDB4F" w:rsidR="008543AA" w:rsidRPr="00F10380" w:rsidRDefault="008543AA" w:rsidP="008543AA">
      <w:pPr>
        <w:rPr>
          <w:lang w:val="pt-PT"/>
        </w:rPr>
      </w:pPr>
      <w:r w:rsidRPr="00F10380">
        <w:rPr>
          <w:lang w:val="pt-PT"/>
        </w:rPr>
        <w:t xml:space="preserve">                                                   </w:t>
      </w:r>
    </w:p>
    <w:tbl>
      <w:tblPr>
        <w:tblW w:w="5335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14"/>
        <w:gridCol w:w="1679"/>
        <w:gridCol w:w="3807"/>
        <w:gridCol w:w="1414"/>
        <w:gridCol w:w="1417"/>
        <w:gridCol w:w="1560"/>
        <w:gridCol w:w="1286"/>
        <w:gridCol w:w="1134"/>
        <w:gridCol w:w="1134"/>
        <w:gridCol w:w="839"/>
      </w:tblGrid>
      <w:tr w:rsidR="008543AA" w:rsidRPr="00787F9E" w14:paraId="3F20025C" w14:textId="77777777" w:rsidTr="00265789">
        <w:trPr>
          <w:cantSplit/>
          <w:trHeight w:val="327"/>
          <w:tblHeader/>
        </w:trPr>
        <w:tc>
          <w:tcPr>
            <w:tcW w:w="206" w:type="pct"/>
            <w:shd w:val="pct25" w:color="auto" w:fill="auto"/>
            <w:vAlign w:val="center"/>
          </w:tcPr>
          <w:p w14:paraId="5558F229" w14:textId="77777777" w:rsidR="008543AA" w:rsidRPr="00787F9E" w:rsidRDefault="008543AA" w:rsidP="00265789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787F9E">
              <w:rPr>
                <w:rFonts w:cs="Arial"/>
                <w:b/>
                <w:sz w:val="16"/>
                <w:szCs w:val="16"/>
              </w:rPr>
              <w:t>ID</w:t>
            </w:r>
          </w:p>
        </w:tc>
        <w:tc>
          <w:tcPr>
            <w:tcW w:w="564" w:type="pct"/>
            <w:shd w:val="pct25" w:color="auto" w:fill="auto"/>
            <w:vAlign w:val="center"/>
          </w:tcPr>
          <w:p w14:paraId="504EF3BF" w14:textId="77777777" w:rsidR="008543AA" w:rsidRPr="00787F9E" w:rsidRDefault="008543AA" w:rsidP="00265789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787F9E">
              <w:rPr>
                <w:rFonts w:cs="Arial"/>
                <w:b/>
                <w:sz w:val="16"/>
                <w:szCs w:val="16"/>
              </w:rPr>
              <w:t xml:space="preserve">Campo </w:t>
            </w:r>
          </w:p>
        </w:tc>
        <w:tc>
          <w:tcPr>
            <w:tcW w:w="1279" w:type="pct"/>
            <w:shd w:val="pct25" w:color="auto" w:fill="auto"/>
            <w:vAlign w:val="center"/>
          </w:tcPr>
          <w:p w14:paraId="7FE9D2F4" w14:textId="5EB8ADD1" w:rsidR="008543AA" w:rsidRPr="00787F9E" w:rsidRDefault="008543AA" w:rsidP="00265789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787F9E">
              <w:rPr>
                <w:rFonts w:cs="Arial"/>
                <w:b/>
                <w:sz w:val="16"/>
                <w:szCs w:val="16"/>
              </w:rPr>
              <w:t>Descrição do Campo</w:t>
            </w:r>
          </w:p>
        </w:tc>
        <w:tc>
          <w:tcPr>
            <w:tcW w:w="475" w:type="pct"/>
            <w:shd w:val="pct25" w:color="auto" w:fill="auto"/>
            <w:vAlign w:val="center"/>
          </w:tcPr>
          <w:p w14:paraId="484EE269" w14:textId="77777777" w:rsidR="008543AA" w:rsidRPr="00787F9E" w:rsidRDefault="008543AA" w:rsidP="00265789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787F9E">
              <w:rPr>
                <w:rFonts w:cs="Arial"/>
                <w:b/>
                <w:sz w:val="16"/>
                <w:szCs w:val="16"/>
              </w:rPr>
              <w:t>Tipo Campo</w:t>
            </w:r>
          </w:p>
        </w:tc>
        <w:tc>
          <w:tcPr>
            <w:tcW w:w="476" w:type="pct"/>
            <w:shd w:val="pct25" w:color="auto" w:fill="auto"/>
            <w:vAlign w:val="center"/>
          </w:tcPr>
          <w:p w14:paraId="1550B515" w14:textId="77777777" w:rsidR="008543AA" w:rsidRPr="00787F9E" w:rsidRDefault="008543AA" w:rsidP="00265789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787F9E">
              <w:rPr>
                <w:rFonts w:cs="Arial"/>
                <w:b/>
                <w:sz w:val="16"/>
                <w:szCs w:val="16"/>
              </w:rPr>
              <w:t>Posicionamento Campo</w:t>
            </w:r>
          </w:p>
        </w:tc>
        <w:tc>
          <w:tcPr>
            <w:tcW w:w="524" w:type="pct"/>
            <w:shd w:val="pct25" w:color="auto" w:fill="auto"/>
          </w:tcPr>
          <w:p w14:paraId="543F9F6C" w14:textId="77777777" w:rsidR="008543AA" w:rsidRPr="00787F9E" w:rsidRDefault="008543AA" w:rsidP="00265789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787F9E">
              <w:rPr>
                <w:rFonts w:cs="Arial"/>
                <w:b/>
                <w:sz w:val="16"/>
                <w:szCs w:val="16"/>
              </w:rPr>
              <w:t>Comportamento / Formatação Campo</w:t>
            </w:r>
          </w:p>
        </w:tc>
        <w:tc>
          <w:tcPr>
            <w:tcW w:w="432" w:type="pct"/>
            <w:shd w:val="pct25" w:color="auto" w:fill="auto"/>
            <w:vAlign w:val="center"/>
          </w:tcPr>
          <w:p w14:paraId="27D3E64D" w14:textId="77777777" w:rsidR="008543AA" w:rsidRPr="00787F9E" w:rsidRDefault="008543AA" w:rsidP="00265789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787F9E">
              <w:rPr>
                <w:rFonts w:cs="Arial"/>
                <w:b/>
                <w:sz w:val="16"/>
                <w:szCs w:val="16"/>
              </w:rPr>
              <w:t>Tipo  Fonte</w:t>
            </w:r>
          </w:p>
        </w:tc>
        <w:tc>
          <w:tcPr>
            <w:tcW w:w="381" w:type="pct"/>
            <w:shd w:val="pct25" w:color="auto" w:fill="auto"/>
            <w:vAlign w:val="center"/>
          </w:tcPr>
          <w:p w14:paraId="0736D950" w14:textId="77777777" w:rsidR="008543AA" w:rsidRPr="00787F9E" w:rsidRDefault="008543AA" w:rsidP="00265789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787F9E">
              <w:rPr>
                <w:rFonts w:cs="Arial"/>
                <w:b/>
                <w:sz w:val="16"/>
                <w:szCs w:val="16"/>
              </w:rPr>
              <w:t>Cor  Fonte</w:t>
            </w:r>
          </w:p>
        </w:tc>
        <w:tc>
          <w:tcPr>
            <w:tcW w:w="381" w:type="pct"/>
            <w:shd w:val="pct25" w:color="auto" w:fill="auto"/>
            <w:vAlign w:val="center"/>
          </w:tcPr>
          <w:p w14:paraId="5E3B9486" w14:textId="77777777" w:rsidR="008543AA" w:rsidRPr="00787F9E" w:rsidRDefault="008543AA" w:rsidP="00265789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787F9E">
              <w:rPr>
                <w:rFonts w:cs="Arial"/>
                <w:b/>
                <w:sz w:val="16"/>
                <w:szCs w:val="16"/>
              </w:rPr>
              <w:t>Tamanho Fonte</w:t>
            </w:r>
          </w:p>
        </w:tc>
        <w:tc>
          <w:tcPr>
            <w:tcW w:w="282" w:type="pct"/>
            <w:shd w:val="pct25" w:color="auto" w:fill="auto"/>
            <w:vAlign w:val="center"/>
          </w:tcPr>
          <w:p w14:paraId="2EBDB6F1" w14:textId="77777777" w:rsidR="008543AA" w:rsidRPr="00787F9E" w:rsidRDefault="008543AA" w:rsidP="00265789">
            <w:pPr>
              <w:jc w:val="center"/>
              <w:rPr>
                <w:rFonts w:cs="Arial"/>
                <w:b/>
                <w:sz w:val="16"/>
                <w:szCs w:val="16"/>
              </w:rPr>
            </w:pPr>
            <w:r w:rsidRPr="00787F9E">
              <w:rPr>
                <w:rFonts w:cs="Arial"/>
                <w:b/>
                <w:sz w:val="16"/>
                <w:szCs w:val="16"/>
              </w:rPr>
              <w:t>Estilo Fonte</w:t>
            </w:r>
          </w:p>
        </w:tc>
      </w:tr>
      <w:tr w:rsidR="008543AA" w:rsidRPr="00787F9E" w14:paraId="19B0BF97" w14:textId="77777777" w:rsidTr="00265789">
        <w:trPr>
          <w:cantSplit/>
          <w:trHeight w:val="301"/>
        </w:trPr>
        <w:tc>
          <w:tcPr>
            <w:tcW w:w="206" w:type="pct"/>
            <w:vAlign w:val="center"/>
          </w:tcPr>
          <w:p w14:paraId="4A074FD9" w14:textId="2C930900" w:rsidR="008543AA" w:rsidRPr="00787F9E" w:rsidRDefault="008543AA" w:rsidP="0026578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87F9E">
              <w:rPr>
                <w:rFonts w:cs="Arial"/>
                <w:iCs/>
                <w:sz w:val="16"/>
                <w:szCs w:val="16"/>
              </w:rPr>
              <w:t>1</w:t>
            </w:r>
          </w:p>
        </w:tc>
        <w:tc>
          <w:tcPr>
            <w:tcW w:w="564" w:type="pct"/>
            <w:vAlign w:val="center"/>
          </w:tcPr>
          <w:p w14:paraId="158F1C2A" w14:textId="7B7D6BCC" w:rsidR="008543AA" w:rsidRPr="00787F9E" w:rsidRDefault="008543AA" w:rsidP="0026578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87F9E">
              <w:rPr>
                <w:rFonts w:cs="Arial"/>
                <w:iCs/>
                <w:sz w:val="16"/>
                <w:szCs w:val="16"/>
              </w:rPr>
              <w:t>numero item versao orcamento</w:t>
            </w:r>
          </w:p>
        </w:tc>
        <w:tc>
          <w:tcPr>
            <w:tcW w:w="1279" w:type="pct"/>
            <w:vAlign w:val="center"/>
          </w:tcPr>
          <w:p w14:paraId="2E38330D" w14:textId="25D0BE41" w:rsidR="008543AA" w:rsidRPr="00787F9E" w:rsidRDefault="008543AA" w:rsidP="0026578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87F9E">
              <w:rPr>
                <w:rFonts w:cs="Arial"/>
                <w:iCs/>
                <w:sz w:val="16"/>
                <w:szCs w:val="16"/>
              </w:rPr>
              <w:t>Número item versao orcamento do objeto em questão</w:t>
            </w:r>
          </w:p>
        </w:tc>
        <w:tc>
          <w:tcPr>
            <w:tcW w:w="475" w:type="pct"/>
            <w:vAlign w:val="center"/>
          </w:tcPr>
          <w:p w14:paraId="3D0B519D" w14:textId="634AFDBE" w:rsidR="008543AA" w:rsidRPr="00787F9E" w:rsidRDefault="00F10380" w:rsidP="0026578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87F9E">
              <w:rPr>
                <w:rFonts w:cs="Arial"/>
                <w:iCs/>
                <w:sz w:val="16"/>
                <w:szCs w:val="16"/>
              </w:rPr>
              <w:t>NUMBER(8)</w:t>
            </w:r>
          </w:p>
        </w:tc>
        <w:tc>
          <w:tcPr>
            <w:tcW w:w="476" w:type="pct"/>
            <w:vAlign w:val="center"/>
          </w:tcPr>
          <w:p w14:paraId="7646D058" w14:textId="398CC505" w:rsidR="008543AA" w:rsidRPr="00787F9E" w:rsidRDefault="00F10380" w:rsidP="0026578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87F9E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24" w:type="pct"/>
            <w:vAlign w:val="center"/>
          </w:tcPr>
          <w:p w14:paraId="15B3B7C8" w14:textId="2EA81F64" w:rsidR="008543AA" w:rsidRPr="00787F9E" w:rsidRDefault="00F10380" w:rsidP="0026578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87F9E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432" w:type="pct"/>
            <w:vAlign w:val="center"/>
          </w:tcPr>
          <w:p w14:paraId="2A9E3838" w14:textId="77777777" w:rsidR="008543AA" w:rsidRPr="00787F9E" w:rsidRDefault="008543AA" w:rsidP="0026578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87F9E">
              <w:rPr>
                <w:rFonts w:cs="Arial"/>
                <w:iCs/>
                <w:sz w:val="16"/>
                <w:szCs w:val="16"/>
              </w:rPr>
              <w:t>Open Sans Light</w:t>
            </w:r>
          </w:p>
        </w:tc>
        <w:tc>
          <w:tcPr>
            <w:tcW w:w="381" w:type="pct"/>
            <w:vAlign w:val="center"/>
          </w:tcPr>
          <w:p w14:paraId="12DF778A" w14:textId="77777777" w:rsidR="008543AA" w:rsidRPr="00787F9E" w:rsidRDefault="008543AA" w:rsidP="0026578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87F9E">
              <w:rPr>
                <w:rFonts w:cs="Arial"/>
                <w:iCs/>
                <w:sz w:val="16"/>
                <w:szCs w:val="16"/>
              </w:rPr>
              <w:t>#272727</w:t>
            </w:r>
          </w:p>
        </w:tc>
        <w:tc>
          <w:tcPr>
            <w:tcW w:w="381" w:type="pct"/>
            <w:vAlign w:val="center"/>
          </w:tcPr>
          <w:p w14:paraId="21F9AFA4" w14:textId="77777777" w:rsidR="008543AA" w:rsidRPr="00787F9E" w:rsidRDefault="008543AA" w:rsidP="0026578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87F9E">
              <w:rPr>
                <w:rFonts w:cs="Arial"/>
                <w:iCs/>
                <w:sz w:val="16"/>
                <w:szCs w:val="16"/>
              </w:rPr>
              <w:t>10,5</w:t>
            </w:r>
          </w:p>
        </w:tc>
        <w:tc>
          <w:tcPr>
            <w:tcW w:w="282" w:type="pct"/>
            <w:vAlign w:val="center"/>
          </w:tcPr>
          <w:p w14:paraId="02D3FD80" w14:textId="77777777" w:rsidR="008543AA" w:rsidRPr="00787F9E" w:rsidRDefault="008543AA" w:rsidP="0026578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87F9E">
              <w:rPr>
                <w:rFonts w:cs="Arial"/>
                <w:iCs/>
                <w:sz w:val="16"/>
                <w:szCs w:val="16"/>
              </w:rPr>
              <w:t>N</w:t>
            </w:r>
          </w:p>
        </w:tc>
      </w:tr>
      <w:tr w:rsidR="008543AA" w14:paraId="63450535" w14:textId="77777777" w:rsidTr="00265789">
        <w:trPr>
          <w:cantSplit/>
          <w:trHeight w:val="301"/>
        </w:trPr>
        <w:tc>
          <w:tcPr>
            <w:tcW w:w="206" w:type="pct"/>
            <w:vAlign w:val="center"/>
          </w:tcPr>
          <w:p w14:paraId="2CB2BE27" w14:textId="1705FF3E" w:rsidR="008543AA" w:rsidRPr="00787F9E" w:rsidRDefault="008543AA" w:rsidP="0026578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87F9E">
              <w:rPr>
                <w:rFonts w:cs="Arial"/>
                <w:iCs/>
                <w:sz w:val="16"/>
                <w:szCs w:val="16"/>
              </w:rPr>
              <w:t>2</w:t>
            </w:r>
          </w:p>
        </w:tc>
        <w:tc>
          <w:tcPr>
            <w:tcW w:w="564" w:type="pct"/>
            <w:vAlign w:val="center"/>
          </w:tcPr>
          <w:p w14:paraId="6035B4C9" w14:textId="16838CEA" w:rsidR="008543AA" w:rsidRPr="00787F9E" w:rsidRDefault="008543AA" w:rsidP="0026578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87F9E">
              <w:rPr>
                <w:rFonts w:cs="Arial"/>
                <w:iCs/>
                <w:sz w:val="16"/>
                <w:szCs w:val="16"/>
              </w:rPr>
              <w:t>numero item versao orcamento</w:t>
            </w:r>
          </w:p>
        </w:tc>
        <w:tc>
          <w:tcPr>
            <w:tcW w:w="1279" w:type="pct"/>
          </w:tcPr>
          <w:p w14:paraId="07655BF7" w14:textId="23669FBE" w:rsidR="008543AA" w:rsidRPr="00787F9E" w:rsidRDefault="00F10380" w:rsidP="0026578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87F9E">
              <w:rPr>
                <w:rFonts w:cs="Arial"/>
                <w:iCs/>
                <w:sz w:val="16"/>
                <w:szCs w:val="16"/>
              </w:rPr>
              <w:t>Utilizar o maior numero item versao orcamento existente no documento</w:t>
            </w:r>
          </w:p>
        </w:tc>
        <w:tc>
          <w:tcPr>
            <w:tcW w:w="475" w:type="pct"/>
            <w:vAlign w:val="center"/>
          </w:tcPr>
          <w:p w14:paraId="5685B725" w14:textId="256FA38F" w:rsidR="008543AA" w:rsidRPr="00787F9E" w:rsidRDefault="00F10380" w:rsidP="0026578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87F9E">
              <w:rPr>
                <w:rFonts w:cs="Arial"/>
                <w:iCs/>
                <w:sz w:val="16"/>
                <w:szCs w:val="16"/>
              </w:rPr>
              <w:t>NUMBER(8)</w:t>
            </w:r>
          </w:p>
        </w:tc>
        <w:tc>
          <w:tcPr>
            <w:tcW w:w="476" w:type="pct"/>
            <w:vAlign w:val="center"/>
          </w:tcPr>
          <w:p w14:paraId="62CFEAEB" w14:textId="4F80CA5B" w:rsidR="008543AA" w:rsidRPr="00787F9E" w:rsidRDefault="00F10380" w:rsidP="0026578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87F9E">
              <w:rPr>
                <w:rFonts w:cs="Arial"/>
                <w:iCs/>
                <w:sz w:val="16"/>
                <w:szCs w:val="16"/>
              </w:rPr>
              <w:t>Centralizado</w:t>
            </w:r>
          </w:p>
        </w:tc>
        <w:tc>
          <w:tcPr>
            <w:tcW w:w="524" w:type="pct"/>
            <w:vAlign w:val="center"/>
          </w:tcPr>
          <w:p w14:paraId="5D742976" w14:textId="02C9150D" w:rsidR="008543AA" w:rsidRPr="00787F9E" w:rsidRDefault="00F10380" w:rsidP="0026578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87F9E">
              <w:rPr>
                <w:rFonts w:cs="Arial"/>
                <w:iCs/>
                <w:sz w:val="16"/>
                <w:szCs w:val="16"/>
              </w:rPr>
              <w:t>N/A</w:t>
            </w:r>
          </w:p>
        </w:tc>
        <w:tc>
          <w:tcPr>
            <w:tcW w:w="432" w:type="pct"/>
            <w:vAlign w:val="center"/>
          </w:tcPr>
          <w:p w14:paraId="4C6789E1" w14:textId="77777777" w:rsidR="008543AA" w:rsidRPr="00787F9E" w:rsidRDefault="008543AA" w:rsidP="0026578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87F9E">
              <w:rPr>
                <w:rFonts w:cs="Arial"/>
                <w:iCs/>
                <w:sz w:val="16"/>
                <w:szCs w:val="16"/>
              </w:rPr>
              <w:t>Open Sans Light</w:t>
            </w:r>
          </w:p>
        </w:tc>
        <w:tc>
          <w:tcPr>
            <w:tcW w:w="381" w:type="pct"/>
            <w:vAlign w:val="center"/>
          </w:tcPr>
          <w:p w14:paraId="3B2159CD" w14:textId="77777777" w:rsidR="008543AA" w:rsidRPr="00787F9E" w:rsidRDefault="008543AA" w:rsidP="0026578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87F9E">
              <w:rPr>
                <w:rFonts w:cs="Arial"/>
                <w:iCs/>
                <w:sz w:val="16"/>
                <w:szCs w:val="16"/>
              </w:rPr>
              <w:t>#272727</w:t>
            </w:r>
          </w:p>
        </w:tc>
        <w:tc>
          <w:tcPr>
            <w:tcW w:w="381" w:type="pct"/>
            <w:vAlign w:val="center"/>
          </w:tcPr>
          <w:p w14:paraId="097ED7E1" w14:textId="77777777" w:rsidR="008543AA" w:rsidRPr="00787F9E" w:rsidRDefault="008543AA" w:rsidP="0026578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87F9E">
              <w:rPr>
                <w:rFonts w:cs="Arial"/>
                <w:iCs/>
                <w:sz w:val="16"/>
                <w:szCs w:val="16"/>
              </w:rPr>
              <w:t>10,5</w:t>
            </w:r>
          </w:p>
        </w:tc>
        <w:tc>
          <w:tcPr>
            <w:tcW w:w="282" w:type="pct"/>
            <w:vAlign w:val="center"/>
          </w:tcPr>
          <w:p w14:paraId="622C9460" w14:textId="77777777" w:rsidR="008543AA" w:rsidRDefault="008543AA" w:rsidP="00265789">
            <w:pPr>
              <w:spacing w:line="240" w:lineRule="auto"/>
              <w:jc w:val="center"/>
              <w:rPr>
                <w:rFonts w:cs="Arial"/>
                <w:iCs/>
                <w:sz w:val="16"/>
                <w:szCs w:val="16"/>
              </w:rPr>
            </w:pPr>
            <w:r w:rsidRPr="00787F9E">
              <w:rPr>
                <w:rFonts w:cs="Arial"/>
                <w:iCs/>
                <w:sz w:val="16"/>
                <w:szCs w:val="16"/>
              </w:rPr>
              <w:t>N</w:t>
            </w:r>
          </w:p>
        </w:tc>
      </w:tr>
    </w:tbl>
    <w:p w14:paraId="4335E7EB" w14:textId="73AA6FF7" w:rsidR="008543AA" w:rsidRDefault="008543AA" w:rsidP="008543AA">
      <w:pPr>
        <w:pStyle w:val="BodyText"/>
        <w:rPr>
          <w:rFonts w:cs="Arial"/>
          <w:bCs/>
          <w:i/>
          <w:color w:val="548DD4"/>
          <w:sz w:val="20"/>
          <w:lang w:val="pt-PT"/>
        </w:rPr>
      </w:pPr>
    </w:p>
    <w:p w14:paraId="20525EE4" w14:textId="77777777" w:rsidR="00A959D7" w:rsidRDefault="00A959D7" w:rsidP="008543AA">
      <w:pPr>
        <w:pStyle w:val="BodyText"/>
        <w:rPr>
          <w:rFonts w:cs="Arial"/>
          <w:bCs/>
          <w:i/>
          <w:color w:val="548DD4"/>
          <w:sz w:val="20"/>
          <w:lang w:val="pt-PT"/>
        </w:rPr>
      </w:pPr>
    </w:p>
    <w:p w14:paraId="070183CC" w14:textId="1EEB6959" w:rsidR="00A15BAC" w:rsidRDefault="00E36BB5" w:rsidP="00E36BB5">
      <w:pPr>
        <w:pStyle w:val="Heading2"/>
      </w:pPr>
      <w:bookmarkStart w:id="16" w:name="_Mensagens_de_Erro"/>
      <w:bookmarkStart w:id="17" w:name="_Toc432152337"/>
      <w:bookmarkEnd w:id="16"/>
      <w:r>
        <w:t>Mensagens de Erro</w:t>
      </w:r>
      <w:bookmarkEnd w:id="17"/>
    </w:p>
    <w:p w14:paraId="070183CD" w14:textId="77777777" w:rsidR="00E36BB5" w:rsidRDefault="00540DDA" w:rsidP="00540DDA">
      <w:pPr>
        <w:rPr>
          <w:lang w:val="pt-PT"/>
        </w:rPr>
      </w:pPr>
      <w:r>
        <w:rPr>
          <w:lang w:val="pt-PT"/>
        </w:rPr>
        <w:t>Especificaç</w:t>
      </w:r>
      <w:r w:rsidR="00BB705E">
        <w:rPr>
          <w:lang w:val="pt-PT"/>
        </w:rPr>
        <w:t>ão das messagens de erro</w:t>
      </w:r>
      <w:r>
        <w:rPr>
          <w:lang w:val="pt-PT"/>
        </w:rPr>
        <w:t xml:space="preserve"> que serão exibidas na tela para o usuário</w:t>
      </w:r>
      <w:r w:rsidR="00206869">
        <w:rPr>
          <w:lang w:val="pt-PT"/>
        </w:rPr>
        <w:t>:</w:t>
      </w:r>
    </w:p>
    <w:p w14:paraId="070183DB" w14:textId="6432B1F3" w:rsidR="00A93D35" w:rsidRDefault="006A438E" w:rsidP="006A438E">
      <w:r>
        <w:rPr>
          <w:lang w:val="pt-PT"/>
        </w:rPr>
        <w:t>N/A</w:t>
      </w:r>
    </w:p>
    <w:p w14:paraId="29A6DAA8" w14:textId="77777777" w:rsidR="00F10380" w:rsidRDefault="00F10380" w:rsidP="006A438E"/>
    <w:p w14:paraId="44871FEF" w14:textId="77777777" w:rsidR="00A959D7" w:rsidRDefault="00A959D7" w:rsidP="006A438E"/>
    <w:p w14:paraId="070183DC" w14:textId="0433F595" w:rsidR="00AE03B0" w:rsidRDefault="00AE03B0" w:rsidP="00AE03B0">
      <w:pPr>
        <w:pStyle w:val="Heading1"/>
        <w:numPr>
          <w:ilvl w:val="0"/>
          <w:numId w:val="1"/>
        </w:numPr>
        <w:pBdr>
          <w:top w:val="single" w:sz="8" w:space="1" w:color="000000"/>
          <w:bottom w:val="single" w:sz="8" w:space="1" w:color="000000"/>
        </w:pBdr>
        <w:suppressAutoHyphens w:val="0"/>
        <w:ind w:left="360" w:hanging="360"/>
        <w:rPr>
          <w:sz w:val="24"/>
          <w:szCs w:val="24"/>
        </w:rPr>
      </w:pPr>
      <w:bookmarkStart w:id="18" w:name="_Toc432152338"/>
      <w:r>
        <w:rPr>
          <w:sz w:val="24"/>
          <w:szCs w:val="24"/>
        </w:rPr>
        <w:lastRenderedPageBreak/>
        <w:t>Regras para preenchimento</w:t>
      </w:r>
      <w:bookmarkEnd w:id="12"/>
      <w:bookmarkEnd w:id="13"/>
      <w:bookmarkEnd w:id="18"/>
    </w:p>
    <w:p w14:paraId="070183DD" w14:textId="2C29C4BC" w:rsidR="00866176" w:rsidRDefault="00866176" w:rsidP="00866176"/>
    <w:tbl>
      <w:tblPr>
        <w:tblW w:w="1368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680"/>
      </w:tblGrid>
      <w:tr w:rsidR="00866176" w14:paraId="070183E7" w14:textId="77777777" w:rsidTr="000634EA">
        <w:trPr>
          <w:cantSplit/>
          <w:trHeight w:val="1301"/>
        </w:trPr>
        <w:tc>
          <w:tcPr>
            <w:tcW w:w="1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FAFF9F4" w14:textId="650A80C9" w:rsidR="006A1020" w:rsidRDefault="006A1020" w:rsidP="006A1020">
            <w:pPr>
              <w:spacing w:line="240" w:lineRule="auto"/>
              <w:rPr>
                <w:rFonts w:cs="Arial"/>
                <w:sz w:val="16"/>
                <w:szCs w:val="16"/>
              </w:rPr>
            </w:pPr>
            <w:r>
              <w:rPr>
                <w:rFonts w:cs="Arial"/>
                <w:sz w:val="16"/>
                <w:szCs w:val="16"/>
              </w:rPr>
              <w:t xml:space="preserve">Serviços: </w:t>
            </w:r>
            <w:r>
              <w:rPr>
                <w:rFonts w:cs="Arial"/>
                <w:b/>
                <w:sz w:val="16"/>
                <w:szCs w:val="16"/>
              </w:rPr>
              <w:t xml:space="preserve">TAB – </w:t>
            </w:r>
            <w:r>
              <w:rPr>
                <w:rFonts w:cs="Arial"/>
                <w:sz w:val="16"/>
                <w:szCs w:val="16"/>
              </w:rPr>
              <w:t xml:space="preserve">Tabela de Dados  </w:t>
            </w:r>
          </w:p>
          <w:p w14:paraId="7D14EFD0" w14:textId="77777777" w:rsidR="006A1020" w:rsidRDefault="006A1020" w:rsidP="006A1020">
            <w:pPr>
              <w:spacing w:line="240" w:lineRule="auto"/>
              <w:rPr>
                <w:rFonts w:cs="Arial"/>
                <w:bCs/>
                <w:sz w:val="16"/>
                <w:szCs w:val="16"/>
              </w:rPr>
            </w:pPr>
            <w:r>
              <w:rPr>
                <w:rFonts w:cs="Arial"/>
                <w:bCs/>
                <w:sz w:val="16"/>
                <w:szCs w:val="16"/>
              </w:rPr>
              <w:t xml:space="preserve">Estilo Fonte: </w:t>
            </w:r>
            <w:r>
              <w:rPr>
                <w:rFonts w:cs="Arial"/>
                <w:b/>
                <w:bCs/>
                <w:sz w:val="16"/>
                <w:szCs w:val="16"/>
              </w:rPr>
              <w:t xml:space="preserve">N – </w:t>
            </w:r>
            <w:r>
              <w:rPr>
                <w:rFonts w:cs="Arial"/>
                <w:bCs/>
                <w:sz w:val="16"/>
                <w:szCs w:val="16"/>
              </w:rPr>
              <w:t xml:space="preserve">Negrito, </w:t>
            </w:r>
            <w:r>
              <w:rPr>
                <w:rFonts w:cs="Arial"/>
                <w:b/>
                <w:bCs/>
                <w:sz w:val="16"/>
                <w:szCs w:val="16"/>
              </w:rPr>
              <w:t xml:space="preserve">I – </w:t>
            </w:r>
            <w:r>
              <w:rPr>
                <w:rFonts w:cs="Arial"/>
                <w:bCs/>
                <w:sz w:val="16"/>
                <w:szCs w:val="16"/>
              </w:rPr>
              <w:t xml:space="preserve">Itálico, </w:t>
            </w:r>
            <w:r>
              <w:rPr>
                <w:rFonts w:cs="Arial"/>
                <w:b/>
                <w:bCs/>
                <w:sz w:val="16"/>
                <w:szCs w:val="16"/>
              </w:rPr>
              <w:t xml:space="preserve">S – </w:t>
            </w:r>
            <w:r>
              <w:rPr>
                <w:rFonts w:cs="Arial"/>
                <w:bCs/>
                <w:sz w:val="16"/>
                <w:szCs w:val="16"/>
              </w:rPr>
              <w:t xml:space="preserve">Sublinhado, </w:t>
            </w:r>
            <w:r w:rsidRPr="007C4D1D">
              <w:rPr>
                <w:rFonts w:cs="Arial"/>
                <w:b/>
                <w:bCs/>
                <w:sz w:val="16"/>
                <w:szCs w:val="16"/>
              </w:rPr>
              <w:t xml:space="preserve">B </w:t>
            </w:r>
            <w:r>
              <w:rPr>
                <w:rFonts w:cs="Arial"/>
                <w:b/>
                <w:bCs/>
                <w:sz w:val="16"/>
                <w:szCs w:val="16"/>
              </w:rPr>
              <w:t>–</w:t>
            </w:r>
            <w:r>
              <w:rPr>
                <w:rFonts w:cs="Arial"/>
                <w:bCs/>
                <w:sz w:val="16"/>
                <w:szCs w:val="16"/>
              </w:rPr>
              <w:t xml:space="preserve"> Básico</w:t>
            </w:r>
          </w:p>
          <w:p w14:paraId="2740E72A" w14:textId="77777777" w:rsidR="006A1020" w:rsidRPr="00787F9E" w:rsidRDefault="006A1020" w:rsidP="006A1020">
            <w:pPr>
              <w:spacing w:line="240" w:lineRule="auto"/>
              <w:rPr>
                <w:rFonts w:cs="Arial"/>
                <w:sz w:val="16"/>
                <w:szCs w:val="16"/>
              </w:rPr>
            </w:pPr>
            <w:r w:rsidRPr="00787F9E">
              <w:rPr>
                <w:rFonts w:cs="Arial"/>
                <w:sz w:val="16"/>
                <w:szCs w:val="16"/>
              </w:rPr>
              <w:t>Tipos:</w:t>
            </w:r>
            <w:r w:rsidRPr="00787F9E">
              <w:rPr>
                <w:rFonts w:cs="Arial"/>
                <w:b/>
                <w:bCs/>
                <w:sz w:val="16"/>
                <w:szCs w:val="16"/>
              </w:rPr>
              <w:t xml:space="preserve">               A –</w:t>
            </w:r>
            <w:r w:rsidRPr="00787F9E">
              <w:rPr>
                <w:rFonts w:cs="Arial"/>
                <w:sz w:val="16"/>
                <w:szCs w:val="16"/>
              </w:rPr>
              <w:t xml:space="preserve"> Alfanumérico, </w:t>
            </w:r>
            <w:r w:rsidRPr="00787F9E">
              <w:rPr>
                <w:rFonts w:cs="Arial"/>
                <w:b/>
                <w:bCs/>
                <w:sz w:val="16"/>
                <w:szCs w:val="16"/>
              </w:rPr>
              <w:t xml:space="preserve">N </w:t>
            </w:r>
            <w:r w:rsidRPr="00787F9E">
              <w:rPr>
                <w:rFonts w:cs="Arial"/>
                <w:sz w:val="16"/>
                <w:szCs w:val="16"/>
              </w:rPr>
              <w:t xml:space="preserve">– Numérico, </w:t>
            </w:r>
            <w:r w:rsidRPr="00787F9E">
              <w:rPr>
                <w:rFonts w:cs="Arial"/>
                <w:b/>
                <w:bCs/>
                <w:sz w:val="16"/>
                <w:szCs w:val="16"/>
              </w:rPr>
              <w:t xml:space="preserve">I – </w:t>
            </w:r>
            <w:r w:rsidRPr="00787F9E">
              <w:rPr>
                <w:rFonts w:cs="Arial"/>
                <w:sz w:val="16"/>
                <w:szCs w:val="16"/>
              </w:rPr>
              <w:t xml:space="preserve">Inteiro, </w:t>
            </w:r>
            <w:r w:rsidRPr="00787F9E">
              <w:rPr>
                <w:rFonts w:cs="Arial"/>
                <w:b/>
                <w:bCs/>
                <w:sz w:val="16"/>
                <w:szCs w:val="16"/>
              </w:rPr>
              <w:t>D –</w:t>
            </w:r>
            <w:r w:rsidRPr="00787F9E">
              <w:rPr>
                <w:rFonts w:cs="Arial"/>
                <w:sz w:val="16"/>
                <w:szCs w:val="16"/>
              </w:rPr>
              <w:t xml:space="preserve"> Decimal, </w:t>
            </w:r>
            <w:r w:rsidRPr="00787F9E">
              <w:rPr>
                <w:rFonts w:cs="Arial"/>
                <w:b/>
                <w:bCs/>
                <w:sz w:val="16"/>
                <w:szCs w:val="16"/>
              </w:rPr>
              <w:t xml:space="preserve">TS – </w:t>
            </w:r>
            <w:r w:rsidRPr="00787F9E">
              <w:rPr>
                <w:rFonts w:cs="Arial"/>
                <w:sz w:val="16"/>
                <w:szCs w:val="16"/>
              </w:rPr>
              <w:t xml:space="preserve">TimeStamp, </w:t>
            </w:r>
            <w:r w:rsidRPr="00787F9E">
              <w:rPr>
                <w:rFonts w:cs="Arial"/>
                <w:b/>
                <w:bCs/>
                <w:sz w:val="16"/>
                <w:szCs w:val="16"/>
              </w:rPr>
              <w:t xml:space="preserve">DT – </w:t>
            </w:r>
            <w:r w:rsidRPr="00787F9E">
              <w:rPr>
                <w:rFonts w:cs="Arial"/>
                <w:sz w:val="16"/>
                <w:szCs w:val="16"/>
              </w:rPr>
              <w:t xml:space="preserve">Data, </w:t>
            </w:r>
            <w:r w:rsidRPr="00787F9E">
              <w:rPr>
                <w:rFonts w:cs="Arial"/>
                <w:b/>
                <w:sz w:val="16"/>
                <w:szCs w:val="16"/>
              </w:rPr>
              <w:t>CB</w:t>
            </w:r>
            <w:r w:rsidRPr="00787F9E">
              <w:rPr>
                <w:rFonts w:cs="Arial"/>
                <w:sz w:val="16"/>
                <w:szCs w:val="16"/>
              </w:rPr>
              <w:t xml:space="preserve"> – ComboBox, </w:t>
            </w:r>
            <w:r w:rsidRPr="00787F9E">
              <w:rPr>
                <w:rFonts w:cs="Arial"/>
                <w:b/>
                <w:sz w:val="16"/>
                <w:szCs w:val="16"/>
              </w:rPr>
              <w:t>M</w:t>
            </w:r>
            <w:r w:rsidRPr="00787F9E">
              <w:rPr>
                <w:rFonts w:cs="Arial"/>
                <w:sz w:val="16"/>
                <w:szCs w:val="16"/>
              </w:rPr>
              <w:t xml:space="preserve"> – Menu, </w:t>
            </w:r>
            <w:r w:rsidRPr="00787F9E">
              <w:rPr>
                <w:rFonts w:cs="Arial"/>
                <w:b/>
                <w:sz w:val="16"/>
                <w:szCs w:val="16"/>
              </w:rPr>
              <w:t>IM</w:t>
            </w:r>
            <w:r w:rsidRPr="00787F9E">
              <w:rPr>
                <w:rFonts w:cs="Arial"/>
                <w:sz w:val="16"/>
                <w:szCs w:val="16"/>
              </w:rPr>
              <w:t xml:space="preserve"> – Item Menu, </w:t>
            </w:r>
            <w:r w:rsidRPr="00787F9E">
              <w:rPr>
                <w:rFonts w:cs="Arial"/>
                <w:b/>
                <w:sz w:val="16"/>
                <w:szCs w:val="16"/>
              </w:rPr>
              <w:t>L</w:t>
            </w:r>
            <w:r w:rsidRPr="00787F9E">
              <w:rPr>
                <w:rFonts w:cs="Arial"/>
                <w:sz w:val="16"/>
                <w:szCs w:val="16"/>
              </w:rPr>
              <w:t xml:space="preserve"> – Lista, </w:t>
            </w:r>
            <w:r w:rsidRPr="00787F9E">
              <w:rPr>
                <w:rFonts w:cs="Arial"/>
                <w:b/>
                <w:sz w:val="16"/>
                <w:szCs w:val="16"/>
              </w:rPr>
              <w:t>B</w:t>
            </w:r>
            <w:r w:rsidRPr="00787F9E">
              <w:rPr>
                <w:rFonts w:cs="Arial"/>
                <w:sz w:val="16"/>
                <w:szCs w:val="16"/>
              </w:rPr>
              <w:t xml:space="preserve"> – Botão, </w:t>
            </w:r>
            <w:r w:rsidRPr="00787F9E">
              <w:rPr>
                <w:rFonts w:cs="Arial"/>
                <w:b/>
                <w:sz w:val="16"/>
                <w:szCs w:val="16"/>
              </w:rPr>
              <w:t>LB</w:t>
            </w:r>
            <w:r w:rsidRPr="00787F9E">
              <w:rPr>
                <w:rFonts w:cs="Arial"/>
                <w:sz w:val="16"/>
                <w:szCs w:val="16"/>
              </w:rPr>
              <w:t xml:space="preserve">-Label, </w:t>
            </w:r>
          </w:p>
          <w:p w14:paraId="7FF0FF9C" w14:textId="77777777" w:rsidR="006A1020" w:rsidRPr="00787F9E" w:rsidRDefault="006A1020" w:rsidP="006A1020">
            <w:pPr>
              <w:spacing w:line="240" w:lineRule="auto"/>
              <w:rPr>
                <w:rFonts w:cs="Arial"/>
                <w:sz w:val="16"/>
                <w:szCs w:val="16"/>
              </w:rPr>
            </w:pPr>
            <w:r w:rsidRPr="00787F9E">
              <w:rPr>
                <w:rFonts w:cs="Arial"/>
                <w:sz w:val="16"/>
                <w:szCs w:val="16"/>
              </w:rPr>
              <w:t xml:space="preserve">                         </w:t>
            </w:r>
            <w:r w:rsidRPr="00787F9E">
              <w:rPr>
                <w:rFonts w:cs="Arial"/>
                <w:b/>
                <w:sz w:val="16"/>
                <w:szCs w:val="16"/>
              </w:rPr>
              <w:t>CH</w:t>
            </w:r>
            <w:r w:rsidRPr="00787F9E">
              <w:rPr>
                <w:rFonts w:cs="Arial"/>
                <w:sz w:val="16"/>
                <w:szCs w:val="16"/>
              </w:rPr>
              <w:t xml:space="preserve"> – CheckBox, </w:t>
            </w:r>
            <w:r w:rsidRPr="00787F9E">
              <w:rPr>
                <w:rFonts w:cs="Arial"/>
                <w:b/>
                <w:sz w:val="16"/>
                <w:szCs w:val="16"/>
              </w:rPr>
              <w:t>ME</w:t>
            </w:r>
            <w:r w:rsidRPr="00787F9E">
              <w:rPr>
                <w:rFonts w:cs="Arial"/>
                <w:sz w:val="16"/>
                <w:szCs w:val="16"/>
              </w:rPr>
              <w:t xml:space="preserve"> – Múltipla Escolha, </w:t>
            </w:r>
            <w:r w:rsidRPr="00787F9E">
              <w:rPr>
                <w:rFonts w:cs="Arial"/>
                <w:b/>
                <w:sz w:val="16"/>
                <w:szCs w:val="16"/>
              </w:rPr>
              <w:t>RO</w:t>
            </w:r>
            <w:r w:rsidRPr="00787F9E">
              <w:rPr>
                <w:rFonts w:cs="Arial"/>
                <w:sz w:val="16"/>
                <w:szCs w:val="16"/>
              </w:rPr>
              <w:t xml:space="preserve"> – Radio Option, </w:t>
            </w:r>
            <w:r w:rsidRPr="00787F9E">
              <w:rPr>
                <w:rFonts w:cs="Arial"/>
                <w:b/>
                <w:sz w:val="16"/>
                <w:szCs w:val="16"/>
              </w:rPr>
              <w:t>G</w:t>
            </w:r>
            <w:r w:rsidRPr="00787F9E">
              <w:rPr>
                <w:rFonts w:cs="Arial"/>
                <w:sz w:val="16"/>
                <w:szCs w:val="16"/>
              </w:rPr>
              <w:t xml:space="preserve"> – Grid, </w:t>
            </w:r>
            <w:r w:rsidRPr="00787F9E">
              <w:rPr>
                <w:rFonts w:cs="Arial"/>
                <w:b/>
                <w:sz w:val="16"/>
                <w:szCs w:val="16"/>
              </w:rPr>
              <w:t>MS</w:t>
            </w:r>
            <w:r w:rsidRPr="00787F9E">
              <w:rPr>
                <w:rFonts w:cs="Arial"/>
                <w:sz w:val="16"/>
                <w:szCs w:val="16"/>
              </w:rPr>
              <w:t xml:space="preserve"> – Menu Suspenso.</w:t>
            </w:r>
          </w:p>
          <w:p w14:paraId="5B8AFD34" w14:textId="77777777" w:rsidR="006A1020" w:rsidRPr="00787F9E" w:rsidRDefault="006A1020" w:rsidP="006A1020">
            <w:pPr>
              <w:spacing w:line="240" w:lineRule="auto"/>
              <w:rPr>
                <w:rFonts w:cs="Arial"/>
                <w:sz w:val="16"/>
                <w:szCs w:val="16"/>
              </w:rPr>
            </w:pPr>
            <w:r w:rsidRPr="00787F9E">
              <w:rPr>
                <w:rFonts w:cs="Arial"/>
                <w:sz w:val="16"/>
                <w:szCs w:val="16"/>
              </w:rPr>
              <w:t xml:space="preserve">Máscaras:        </w:t>
            </w:r>
            <w:r w:rsidRPr="00787F9E">
              <w:rPr>
                <w:rFonts w:cs="Arial"/>
                <w:b/>
                <w:bCs/>
                <w:sz w:val="16"/>
                <w:szCs w:val="16"/>
              </w:rPr>
              <w:t>LC</w:t>
            </w:r>
            <w:r w:rsidRPr="00787F9E">
              <w:rPr>
                <w:rFonts w:cs="Arial"/>
                <w:sz w:val="16"/>
                <w:szCs w:val="16"/>
              </w:rPr>
              <w:t xml:space="preserve"> – Caracteres Caixa Baixa, </w:t>
            </w:r>
            <w:r w:rsidRPr="00787F9E">
              <w:rPr>
                <w:rFonts w:cs="Arial"/>
                <w:b/>
                <w:bCs/>
                <w:sz w:val="16"/>
                <w:szCs w:val="16"/>
              </w:rPr>
              <w:t>UC</w:t>
            </w:r>
            <w:r w:rsidRPr="00787F9E">
              <w:rPr>
                <w:rFonts w:cs="Arial"/>
                <w:sz w:val="16"/>
                <w:szCs w:val="16"/>
              </w:rPr>
              <w:t xml:space="preserve"> – Caracteres Caixa Alta, </w:t>
            </w:r>
            <w:r w:rsidRPr="00787F9E">
              <w:rPr>
                <w:rFonts w:cs="Arial"/>
                <w:b/>
                <w:bCs/>
                <w:sz w:val="16"/>
                <w:szCs w:val="16"/>
              </w:rPr>
              <w:t>CS</w:t>
            </w:r>
            <w:r w:rsidRPr="00787F9E">
              <w:rPr>
                <w:rFonts w:cs="Arial"/>
                <w:sz w:val="16"/>
                <w:szCs w:val="16"/>
              </w:rPr>
              <w:t xml:space="preserve"> – Ignora Caixa </w:t>
            </w:r>
          </w:p>
          <w:p w14:paraId="7E20A5B4" w14:textId="77777777" w:rsidR="006A1020" w:rsidRPr="00787F9E" w:rsidRDefault="006A1020" w:rsidP="006A1020">
            <w:pPr>
              <w:spacing w:line="240" w:lineRule="auto"/>
              <w:rPr>
                <w:rFonts w:cs="Arial"/>
                <w:sz w:val="16"/>
                <w:szCs w:val="16"/>
              </w:rPr>
            </w:pPr>
            <w:r w:rsidRPr="00787F9E">
              <w:rPr>
                <w:rFonts w:cs="Arial"/>
                <w:sz w:val="16"/>
                <w:szCs w:val="16"/>
              </w:rPr>
              <w:t xml:space="preserve">                        </w:t>
            </w:r>
            <w:r w:rsidRPr="00787F9E">
              <w:rPr>
                <w:rFonts w:cs="Arial"/>
                <w:b/>
                <w:bCs/>
                <w:sz w:val="16"/>
                <w:szCs w:val="16"/>
              </w:rPr>
              <w:t>CE –</w:t>
            </w:r>
            <w:r w:rsidRPr="00787F9E">
              <w:rPr>
                <w:rFonts w:cs="Arial"/>
                <w:sz w:val="16"/>
                <w:szCs w:val="16"/>
              </w:rPr>
              <w:t xml:space="preserve"> Aceita Caracteres Especiais, </w:t>
            </w:r>
            <w:r w:rsidRPr="00787F9E">
              <w:rPr>
                <w:rFonts w:cs="Arial"/>
                <w:b/>
                <w:bCs/>
                <w:sz w:val="16"/>
                <w:szCs w:val="16"/>
              </w:rPr>
              <w:t xml:space="preserve">NE – </w:t>
            </w:r>
            <w:r w:rsidRPr="00787F9E">
              <w:rPr>
                <w:rFonts w:cs="Arial"/>
                <w:sz w:val="16"/>
                <w:szCs w:val="16"/>
              </w:rPr>
              <w:t>Não Aceita Caracteres Especiais</w:t>
            </w:r>
          </w:p>
          <w:p w14:paraId="4581E739" w14:textId="77777777" w:rsidR="006A1020" w:rsidRPr="00787F9E" w:rsidRDefault="006A1020" w:rsidP="006A1020">
            <w:pPr>
              <w:spacing w:line="240" w:lineRule="auto"/>
              <w:rPr>
                <w:rFonts w:cs="Arial"/>
                <w:sz w:val="16"/>
                <w:szCs w:val="16"/>
              </w:rPr>
            </w:pPr>
            <w:r w:rsidRPr="00787F9E">
              <w:rPr>
                <w:rFonts w:cs="Arial"/>
                <w:sz w:val="16"/>
                <w:szCs w:val="16"/>
              </w:rPr>
              <w:t xml:space="preserve">                        </w:t>
            </w:r>
            <w:r w:rsidRPr="00787F9E">
              <w:rPr>
                <w:rFonts w:cs="Arial"/>
                <w:b/>
                <w:bCs/>
                <w:sz w:val="16"/>
                <w:szCs w:val="16"/>
              </w:rPr>
              <w:t>CA</w:t>
            </w:r>
            <w:r w:rsidRPr="00787F9E">
              <w:rPr>
                <w:rFonts w:cs="Arial"/>
                <w:sz w:val="16"/>
                <w:szCs w:val="16"/>
              </w:rPr>
              <w:t xml:space="preserve"> – Aceita Caracteres Acentuados, </w:t>
            </w:r>
            <w:r w:rsidRPr="00787F9E">
              <w:rPr>
                <w:rFonts w:cs="Arial"/>
                <w:b/>
                <w:bCs/>
                <w:sz w:val="16"/>
                <w:szCs w:val="16"/>
              </w:rPr>
              <w:t>NA</w:t>
            </w:r>
            <w:r w:rsidRPr="00787F9E">
              <w:rPr>
                <w:rFonts w:cs="Arial"/>
                <w:sz w:val="16"/>
                <w:szCs w:val="16"/>
              </w:rPr>
              <w:t xml:space="preserve"> – Não Aceita Caracteres Acentuados</w:t>
            </w:r>
          </w:p>
          <w:p w14:paraId="239040DD" w14:textId="77777777" w:rsidR="006A1020" w:rsidRPr="00787F9E" w:rsidRDefault="006A1020" w:rsidP="006A1020">
            <w:pPr>
              <w:spacing w:line="240" w:lineRule="auto"/>
              <w:rPr>
                <w:rFonts w:cs="Arial"/>
                <w:sz w:val="16"/>
                <w:szCs w:val="16"/>
              </w:rPr>
            </w:pPr>
            <w:r w:rsidRPr="00787F9E">
              <w:rPr>
                <w:rFonts w:cs="Arial"/>
                <w:sz w:val="16"/>
                <w:szCs w:val="16"/>
              </w:rPr>
              <w:t xml:space="preserve">                        </w:t>
            </w:r>
            <w:r w:rsidRPr="00787F9E">
              <w:rPr>
                <w:rFonts w:cs="Arial"/>
                <w:b/>
                <w:bCs/>
                <w:sz w:val="16"/>
                <w:szCs w:val="16"/>
              </w:rPr>
              <w:t xml:space="preserve">VN – </w:t>
            </w:r>
            <w:r w:rsidRPr="00787F9E">
              <w:rPr>
                <w:rFonts w:cs="Arial"/>
                <w:sz w:val="16"/>
                <w:szCs w:val="16"/>
              </w:rPr>
              <w:t>Valores</w:t>
            </w:r>
            <w:r w:rsidRPr="00787F9E">
              <w:rPr>
                <w:rFonts w:cs="Arial"/>
                <w:b/>
                <w:bCs/>
                <w:sz w:val="16"/>
                <w:szCs w:val="16"/>
              </w:rPr>
              <w:t xml:space="preserve"> </w:t>
            </w:r>
            <w:r w:rsidRPr="00787F9E">
              <w:rPr>
                <w:rFonts w:cs="Arial"/>
                <w:sz w:val="16"/>
                <w:szCs w:val="16"/>
              </w:rPr>
              <w:t xml:space="preserve">Inteiros, </w:t>
            </w:r>
            <w:r w:rsidRPr="00787F9E">
              <w:rPr>
                <w:rFonts w:cs="Arial"/>
                <w:b/>
                <w:bCs/>
                <w:sz w:val="16"/>
                <w:szCs w:val="16"/>
              </w:rPr>
              <w:t>VD</w:t>
            </w:r>
            <w:r w:rsidRPr="00787F9E">
              <w:rPr>
                <w:rFonts w:cs="Arial"/>
                <w:sz w:val="16"/>
                <w:szCs w:val="16"/>
              </w:rPr>
              <w:t xml:space="preserve"> – Valores com Casas Decimais</w:t>
            </w:r>
          </w:p>
          <w:p w14:paraId="701518E0" w14:textId="77777777" w:rsidR="006A1020" w:rsidRPr="00787F9E" w:rsidRDefault="006A1020" w:rsidP="006A1020">
            <w:pPr>
              <w:spacing w:line="240" w:lineRule="auto"/>
              <w:rPr>
                <w:rFonts w:cs="Arial"/>
                <w:sz w:val="16"/>
                <w:szCs w:val="16"/>
              </w:rPr>
            </w:pPr>
            <w:r w:rsidRPr="00787F9E">
              <w:rPr>
                <w:rFonts w:cs="Arial"/>
                <w:sz w:val="16"/>
                <w:szCs w:val="16"/>
              </w:rPr>
              <w:t xml:space="preserve">                        </w:t>
            </w:r>
            <w:r w:rsidRPr="00787F9E">
              <w:rPr>
                <w:rFonts w:cs="Arial"/>
                <w:b/>
                <w:bCs/>
                <w:sz w:val="16"/>
                <w:szCs w:val="16"/>
              </w:rPr>
              <w:t xml:space="preserve">DT– </w:t>
            </w:r>
            <w:r w:rsidRPr="00787F9E">
              <w:rPr>
                <w:rFonts w:cs="Arial"/>
                <w:sz w:val="16"/>
                <w:szCs w:val="16"/>
              </w:rPr>
              <w:t xml:space="preserve">Data (dd/mm/yyyy), </w:t>
            </w:r>
            <w:r w:rsidRPr="00787F9E">
              <w:rPr>
                <w:rFonts w:cs="Arial"/>
                <w:b/>
                <w:bCs/>
                <w:sz w:val="16"/>
                <w:szCs w:val="16"/>
              </w:rPr>
              <w:t>MA</w:t>
            </w:r>
            <w:r w:rsidRPr="00787F9E">
              <w:rPr>
                <w:rFonts w:cs="Arial"/>
                <w:sz w:val="16"/>
                <w:szCs w:val="16"/>
              </w:rPr>
              <w:t xml:space="preserve"> – Mês/Ano (mm/yyyy) </w:t>
            </w:r>
          </w:p>
          <w:p w14:paraId="74684B39" w14:textId="77777777" w:rsidR="006A1020" w:rsidRPr="00787F9E" w:rsidRDefault="006A1020" w:rsidP="006A1020">
            <w:pPr>
              <w:spacing w:line="240" w:lineRule="auto"/>
              <w:rPr>
                <w:rFonts w:cs="Arial"/>
                <w:sz w:val="16"/>
                <w:szCs w:val="16"/>
                <w:lang w:val="en-US"/>
              </w:rPr>
            </w:pPr>
            <w:r w:rsidRPr="00787F9E">
              <w:rPr>
                <w:rFonts w:cs="Arial"/>
                <w:sz w:val="16"/>
                <w:szCs w:val="16"/>
              </w:rPr>
              <w:t xml:space="preserve">                        </w:t>
            </w:r>
            <w:r w:rsidRPr="00787F9E">
              <w:rPr>
                <w:rFonts w:cs="Arial"/>
                <w:b/>
                <w:bCs/>
                <w:sz w:val="16"/>
                <w:szCs w:val="16"/>
                <w:lang w:val="en-US"/>
              </w:rPr>
              <w:t xml:space="preserve">TS – </w:t>
            </w:r>
            <w:proofErr w:type="spellStart"/>
            <w:r w:rsidRPr="00787F9E">
              <w:rPr>
                <w:rFonts w:cs="Arial"/>
                <w:sz w:val="16"/>
                <w:szCs w:val="16"/>
                <w:lang w:val="en-US"/>
              </w:rPr>
              <w:t>TimeStamp</w:t>
            </w:r>
            <w:proofErr w:type="spellEnd"/>
            <w:r w:rsidRPr="00787F9E">
              <w:rPr>
                <w:rFonts w:cs="Arial"/>
                <w:sz w:val="16"/>
                <w:szCs w:val="16"/>
                <w:lang w:val="en-US"/>
              </w:rPr>
              <w:t xml:space="preserve"> (</w:t>
            </w:r>
            <w:proofErr w:type="spellStart"/>
            <w:r w:rsidRPr="00787F9E">
              <w:rPr>
                <w:rFonts w:cs="Arial"/>
                <w:sz w:val="16"/>
                <w:szCs w:val="16"/>
                <w:lang w:val="en-US"/>
              </w:rPr>
              <w:t>dd</w:t>
            </w:r>
            <w:proofErr w:type="spellEnd"/>
            <w:r w:rsidRPr="00787F9E">
              <w:rPr>
                <w:rFonts w:cs="Arial"/>
                <w:sz w:val="16"/>
                <w:szCs w:val="16"/>
                <w:lang w:val="en-US"/>
              </w:rPr>
              <w:t>/mm/</w:t>
            </w:r>
            <w:proofErr w:type="spellStart"/>
            <w:r w:rsidRPr="00787F9E">
              <w:rPr>
                <w:rFonts w:cs="Arial"/>
                <w:sz w:val="16"/>
                <w:szCs w:val="16"/>
                <w:lang w:val="en-US"/>
              </w:rPr>
              <w:t>yyyy</w:t>
            </w:r>
            <w:proofErr w:type="spellEnd"/>
            <w:r w:rsidRPr="00787F9E">
              <w:rPr>
                <w:rFonts w:cs="Arial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87F9E">
              <w:rPr>
                <w:rFonts w:cs="Arial"/>
                <w:sz w:val="16"/>
                <w:szCs w:val="16"/>
                <w:lang w:val="en-US"/>
              </w:rPr>
              <w:t>hh:mm:ss</w:t>
            </w:r>
            <w:proofErr w:type="spellEnd"/>
            <w:r w:rsidRPr="00787F9E">
              <w:rPr>
                <w:rFonts w:cs="Arial"/>
                <w:sz w:val="16"/>
                <w:szCs w:val="16"/>
                <w:lang w:val="en-US"/>
              </w:rPr>
              <w:t xml:space="preserve">), </w:t>
            </w:r>
            <w:r w:rsidRPr="00787F9E">
              <w:rPr>
                <w:rFonts w:cs="Arial"/>
                <w:b/>
                <w:bCs/>
                <w:sz w:val="16"/>
                <w:szCs w:val="16"/>
                <w:lang w:val="en-US"/>
              </w:rPr>
              <w:t xml:space="preserve">HH – </w:t>
            </w:r>
            <w:r w:rsidRPr="00787F9E">
              <w:rPr>
                <w:rFonts w:cs="Arial"/>
                <w:sz w:val="16"/>
                <w:szCs w:val="16"/>
                <w:lang w:val="en-US"/>
              </w:rPr>
              <w:t xml:space="preserve">Hora (99:99), </w:t>
            </w:r>
          </w:p>
          <w:p w14:paraId="601AC1AA" w14:textId="77777777" w:rsidR="006A1020" w:rsidRPr="00787F9E" w:rsidRDefault="006A1020" w:rsidP="006A1020">
            <w:pPr>
              <w:spacing w:line="240" w:lineRule="auto"/>
              <w:rPr>
                <w:rFonts w:cs="Arial"/>
                <w:sz w:val="16"/>
                <w:szCs w:val="16"/>
              </w:rPr>
            </w:pPr>
            <w:r w:rsidRPr="00787F9E">
              <w:rPr>
                <w:rFonts w:cs="Arial"/>
                <w:sz w:val="16"/>
                <w:szCs w:val="16"/>
                <w:lang w:val="en-US"/>
              </w:rPr>
              <w:t xml:space="preserve">                        </w:t>
            </w:r>
            <w:r w:rsidRPr="00787F9E">
              <w:rPr>
                <w:rFonts w:cs="Arial"/>
                <w:b/>
                <w:bCs/>
                <w:sz w:val="16"/>
                <w:szCs w:val="16"/>
              </w:rPr>
              <w:t xml:space="preserve">Link – </w:t>
            </w:r>
            <w:r w:rsidRPr="00787F9E">
              <w:rPr>
                <w:rFonts w:cs="Arial"/>
                <w:sz w:val="16"/>
                <w:szCs w:val="16"/>
              </w:rPr>
              <w:t xml:space="preserve">Link para outra Página, </w:t>
            </w:r>
            <w:r w:rsidRPr="00787F9E">
              <w:rPr>
                <w:rFonts w:cs="Arial"/>
                <w:b/>
                <w:bCs/>
                <w:sz w:val="16"/>
                <w:szCs w:val="16"/>
              </w:rPr>
              <w:t>URL –</w:t>
            </w:r>
            <w:r w:rsidRPr="00787F9E">
              <w:rPr>
                <w:rFonts w:cs="Arial"/>
                <w:sz w:val="16"/>
                <w:szCs w:val="16"/>
              </w:rPr>
              <w:t xml:space="preserve"> Endereços Internet </w:t>
            </w:r>
          </w:p>
          <w:p w14:paraId="070183E6" w14:textId="618679B6" w:rsidR="00776C34" w:rsidRPr="006A1020" w:rsidRDefault="006A1020" w:rsidP="006A1020">
            <w:pPr>
              <w:rPr>
                <w:rFonts w:cs="Arial"/>
                <w:b/>
                <w:bCs/>
                <w:sz w:val="16"/>
                <w:szCs w:val="16"/>
              </w:rPr>
            </w:pPr>
            <w:r w:rsidRPr="00787F9E">
              <w:rPr>
                <w:rFonts w:cs="Arial"/>
                <w:sz w:val="16"/>
                <w:szCs w:val="16"/>
              </w:rPr>
              <w:t xml:space="preserve">Não se Aplica: </w:t>
            </w:r>
            <w:r w:rsidRPr="00787F9E">
              <w:rPr>
                <w:rFonts w:cs="Arial"/>
                <w:b/>
                <w:bCs/>
                <w:sz w:val="16"/>
                <w:szCs w:val="16"/>
              </w:rPr>
              <w:t>N/A</w:t>
            </w:r>
          </w:p>
        </w:tc>
      </w:tr>
    </w:tbl>
    <w:p w14:paraId="070183E8" w14:textId="77777777" w:rsidR="00866176" w:rsidRDefault="00866176" w:rsidP="00866176"/>
    <w:p w14:paraId="070183E9" w14:textId="77777777" w:rsidR="00A93D35" w:rsidRDefault="00A93D35" w:rsidP="00A93D35">
      <w:pPr>
        <w:pStyle w:val="Heading1"/>
        <w:numPr>
          <w:ilvl w:val="0"/>
          <w:numId w:val="1"/>
        </w:numPr>
        <w:pBdr>
          <w:top w:val="single" w:sz="8" w:space="1" w:color="000000"/>
          <w:bottom w:val="single" w:sz="8" w:space="1" w:color="000000"/>
        </w:pBdr>
        <w:suppressAutoHyphens w:val="0"/>
        <w:ind w:left="360" w:hanging="360"/>
        <w:rPr>
          <w:sz w:val="24"/>
          <w:szCs w:val="24"/>
        </w:rPr>
      </w:pPr>
      <w:r>
        <w:br w:type="page"/>
      </w:r>
      <w:bookmarkStart w:id="19" w:name="_Toc432152339"/>
      <w:r w:rsidRPr="00A93D35">
        <w:rPr>
          <w:sz w:val="24"/>
          <w:szCs w:val="24"/>
        </w:rPr>
        <w:lastRenderedPageBreak/>
        <w:t>Anexos</w:t>
      </w:r>
      <w:bookmarkEnd w:id="19"/>
    </w:p>
    <w:p w14:paraId="070183EA" w14:textId="77777777" w:rsidR="00A93D35" w:rsidRDefault="00A93D35" w:rsidP="00A93D35"/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651"/>
        <w:gridCol w:w="4667"/>
        <w:gridCol w:w="4631"/>
      </w:tblGrid>
      <w:tr w:rsidR="00A93D35" w:rsidRPr="00A93D35" w14:paraId="070183EE" w14:textId="77777777" w:rsidTr="008F4E6F">
        <w:trPr>
          <w:tblHeader/>
        </w:trPr>
        <w:tc>
          <w:tcPr>
            <w:tcW w:w="1667" w:type="pct"/>
            <w:shd w:val="clear" w:color="auto" w:fill="B3B3B3"/>
          </w:tcPr>
          <w:p w14:paraId="070183EB" w14:textId="77777777" w:rsidR="00A93D35" w:rsidRPr="008F4E6F" w:rsidRDefault="00A93D35" w:rsidP="00A93D35">
            <w:pPr>
              <w:rPr>
                <w:rFonts w:cs="Arial"/>
                <w:b/>
                <w:sz w:val="16"/>
                <w:szCs w:val="16"/>
              </w:rPr>
            </w:pPr>
            <w:r w:rsidRPr="008F4E6F">
              <w:rPr>
                <w:rFonts w:cs="Arial"/>
                <w:b/>
                <w:sz w:val="16"/>
                <w:szCs w:val="16"/>
              </w:rPr>
              <w:t>Documento</w:t>
            </w:r>
          </w:p>
        </w:tc>
        <w:tc>
          <w:tcPr>
            <w:tcW w:w="1673" w:type="pct"/>
            <w:shd w:val="clear" w:color="auto" w:fill="B3B3B3"/>
          </w:tcPr>
          <w:p w14:paraId="070183EC" w14:textId="77777777" w:rsidR="00A93D35" w:rsidRPr="008F4E6F" w:rsidRDefault="00A93D35" w:rsidP="00A93D35">
            <w:pPr>
              <w:rPr>
                <w:rFonts w:cs="Arial"/>
                <w:b/>
                <w:sz w:val="16"/>
                <w:szCs w:val="16"/>
              </w:rPr>
            </w:pPr>
            <w:r w:rsidRPr="008F4E6F">
              <w:rPr>
                <w:rFonts w:cs="Arial"/>
                <w:b/>
                <w:sz w:val="16"/>
                <w:szCs w:val="16"/>
              </w:rPr>
              <w:t>Descrição</w:t>
            </w:r>
          </w:p>
        </w:tc>
        <w:tc>
          <w:tcPr>
            <w:tcW w:w="1660" w:type="pct"/>
            <w:shd w:val="clear" w:color="auto" w:fill="B3B3B3"/>
          </w:tcPr>
          <w:p w14:paraId="070183ED" w14:textId="77777777" w:rsidR="00A93D35" w:rsidRPr="008F4E6F" w:rsidRDefault="00A93D35" w:rsidP="00A93D35">
            <w:pPr>
              <w:rPr>
                <w:rFonts w:cs="Arial"/>
                <w:b/>
                <w:sz w:val="16"/>
                <w:szCs w:val="16"/>
              </w:rPr>
            </w:pPr>
            <w:r w:rsidRPr="008F4E6F">
              <w:rPr>
                <w:rFonts w:cs="Arial"/>
                <w:b/>
                <w:sz w:val="16"/>
                <w:szCs w:val="16"/>
              </w:rPr>
              <w:t>Arquivo</w:t>
            </w:r>
          </w:p>
        </w:tc>
      </w:tr>
      <w:tr w:rsidR="00A93D35" w14:paraId="070183F2" w14:textId="77777777" w:rsidTr="008F4E6F">
        <w:tc>
          <w:tcPr>
            <w:tcW w:w="1667" w:type="pct"/>
          </w:tcPr>
          <w:p w14:paraId="070183EF" w14:textId="77777777" w:rsidR="00A93D35" w:rsidRPr="005323A3" w:rsidRDefault="00A93D35" w:rsidP="002441D5">
            <w:pPr>
              <w:rPr>
                <w:i/>
                <w:color w:val="D9D9D9"/>
              </w:rPr>
            </w:pPr>
          </w:p>
        </w:tc>
        <w:tc>
          <w:tcPr>
            <w:tcW w:w="1673" w:type="pct"/>
          </w:tcPr>
          <w:p w14:paraId="070183F0" w14:textId="77777777" w:rsidR="00A93D35" w:rsidRDefault="00A93D35" w:rsidP="002441D5"/>
        </w:tc>
        <w:tc>
          <w:tcPr>
            <w:tcW w:w="1660" w:type="pct"/>
          </w:tcPr>
          <w:p w14:paraId="070183F1" w14:textId="77777777" w:rsidR="00A93D35" w:rsidRDefault="00A93D35" w:rsidP="002441D5"/>
        </w:tc>
      </w:tr>
    </w:tbl>
    <w:p w14:paraId="070183F3" w14:textId="77777777" w:rsidR="00A93D35" w:rsidRPr="00A93D35" w:rsidRDefault="00A93D35" w:rsidP="00A93D35"/>
    <w:sectPr w:rsidR="00A93D35" w:rsidRPr="00A93D35" w:rsidSect="003670E4">
      <w:headerReference w:type="default" r:id="rId33"/>
      <w:footerReference w:type="default" r:id="rId34"/>
      <w:footnotePr>
        <w:pos w:val="beneathText"/>
      </w:footnotePr>
      <w:pgSz w:w="16839" w:h="11907" w:orient="landscape" w:code="9"/>
      <w:pgMar w:top="1008" w:right="1440" w:bottom="1008" w:left="1440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A16EA2" w14:textId="77777777" w:rsidR="00CD70D2" w:rsidRDefault="00CD70D2">
      <w:pPr>
        <w:spacing w:before="0" w:line="240" w:lineRule="auto"/>
      </w:pPr>
      <w:r>
        <w:separator/>
      </w:r>
    </w:p>
  </w:endnote>
  <w:endnote w:type="continuationSeparator" w:id="0">
    <w:p w14:paraId="50872865" w14:textId="77777777" w:rsidR="00CD70D2" w:rsidRDefault="00CD70D2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tarSymbol">
    <w:altName w:val="Arial Unicode MS"/>
    <w:charset w:val="02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1E0" w:firstRow="1" w:lastRow="1" w:firstColumn="1" w:lastColumn="1" w:noHBand="0" w:noVBand="0"/>
    </w:tblPr>
    <w:tblGrid>
      <w:gridCol w:w="4067"/>
      <w:gridCol w:w="6332"/>
      <w:gridCol w:w="3008"/>
    </w:tblGrid>
    <w:tr w:rsidR="00A959D7" w14:paraId="0701840C" w14:textId="77777777" w:rsidTr="003670E4">
      <w:trPr>
        <w:trHeight w:val="510"/>
        <w:jc w:val="center"/>
      </w:trPr>
      <w:tc>
        <w:tcPr>
          <w:tcW w:w="4067" w:type="dxa"/>
          <w:shd w:val="clear" w:color="auto" w:fill="99CCFF"/>
          <w:vAlign w:val="center"/>
        </w:tcPr>
        <w:p w14:paraId="07018409" w14:textId="77777777" w:rsidR="00A959D7" w:rsidRDefault="00A959D7" w:rsidP="008304E2">
          <w:pPr>
            <w:pStyle w:val="Footer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Nome do Arquivo</w:t>
          </w:r>
        </w:p>
      </w:tc>
      <w:tc>
        <w:tcPr>
          <w:tcW w:w="6332" w:type="dxa"/>
          <w:vAlign w:val="center"/>
        </w:tcPr>
        <w:p w14:paraId="0701840A" w14:textId="77777777" w:rsidR="00A959D7" w:rsidRPr="00BF3FD4" w:rsidRDefault="00A959D7" w:rsidP="00124273">
          <w:pPr>
            <w:pStyle w:val="Footer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>ETR – Especificação de Telas e Relatório</w:t>
          </w:r>
        </w:p>
      </w:tc>
      <w:tc>
        <w:tcPr>
          <w:tcW w:w="3008" w:type="dxa"/>
          <w:vAlign w:val="center"/>
        </w:tcPr>
        <w:p w14:paraId="0701840B" w14:textId="77777777" w:rsidR="00A959D7" w:rsidRDefault="00A959D7" w:rsidP="008304E2">
          <w:pPr>
            <w:pStyle w:val="Footer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 xml:space="preserve">Página </w:t>
          </w:r>
          <w:r>
            <w:rPr>
              <w:rFonts w:cs="Arial"/>
              <w:b/>
              <w:sz w:val="16"/>
              <w:szCs w:val="16"/>
            </w:rPr>
            <w:fldChar w:fldCharType="begin"/>
          </w:r>
          <w:r>
            <w:rPr>
              <w:rFonts w:cs="Arial"/>
              <w:b/>
              <w:sz w:val="16"/>
              <w:szCs w:val="16"/>
            </w:rPr>
            <w:instrText xml:space="preserve"> PAGE </w:instrText>
          </w:r>
          <w:r>
            <w:rPr>
              <w:rFonts w:cs="Arial"/>
              <w:b/>
              <w:sz w:val="16"/>
              <w:szCs w:val="16"/>
            </w:rPr>
            <w:fldChar w:fldCharType="separate"/>
          </w:r>
          <w:r w:rsidR="00180158">
            <w:rPr>
              <w:rFonts w:cs="Arial"/>
              <w:b/>
              <w:noProof/>
              <w:sz w:val="16"/>
              <w:szCs w:val="16"/>
            </w:rPr>
            <w:t>4</w:t>
          </w:r>
          <w:r>
            <w:rPr>
              <w:rFonts w:cs="Arial"/>
              <w:b/>
              <w:sz w:val="16"/>
              <w:szCs w:val="16"/>
            </w:rPr>
            <w:fldChar w:fldCharType="end"/>
          </w:r>
          <w:r>
            <w:rPr>
              <w:rFonts w:cs="Arial"/>
              <w:b/>
              <w:sz w:val="16"/>
              <w:szCs w:val="16"/>
            </w:rPr>
            <w:t xml:space="preserve"> de </w:t>
          </w:r>
          <w:r>
            <w:rPr>
              <w:rFonts w:cs="Arial"/>
              <w:b/>
              <w:sz w:val="16"/>
              <w:szCs w:val="16"/>
            </w:rPr>
            <w:fldChar w:fldCharType="begin"/>
          </w:r>
          <w:r>
            <w:rPr>
              <w:rFonts w:cs="Arial"/>
              <w:b/>
              <w:sz w:val="16"/>
              <w:szCs w:val="16"/>
            </w:rPr>
            <w:instrText xml:space="preserve"> NUMPAGES </w:instrText>
          </w:r>
          <w:r>
            <w:rPr>
              <w:rFonts w:cs="Arial"/>
              <w:b/>
              <w:sz w:val="16"/>
              <w:szCs w:val="16"/>
            </w:rPr>
            <w:fldChar w:fldCharType="separate"/>
          </w:r>
          <w:r w:rsidR="00180158">
            <w:rPr>
              <w:rFonts w:cs="Arial"/>
              <w:b/>
              <w:noProof/>
              <w:sz w:val="16"/>
              <w:szCs w:val="16"/>
            </w:rPr>
            <w:t>28</w:t>
          </w:r>
          <w:r>
            <w:rPr>
              <w:rFonts w:cs="Arial"/>
              <w:b/>
              <w:sz w:val="16"/>
              <w:szCs w:val="16"/>
            </w:rPr>
            <w:fldChar w:fldCharType="end"/>
          </w:r>
        </w:p>
      </w:tc>
    </w:tr>
  </w:tbl>
  <w:p w14:paraId="0701840D" w14:textId="77777777" w:rsidR="00A959D7" w:rsidRPr="00BF3FD4" w:rsidRDefault="00A959D7" w:rsidP="00BF3FD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13ABCC" w14:textId="77777777" w:rsidR="00CD70D2" w:rsidRDefault="00CD70D2">
      <w:pPr>
        <w:spacing w:before="0" w:line="240" w:lineRule="auto"/>
      </w:pPr>
      <w:r>
        <w:separator/>
      </w:r>
    </w:p>
  </w:footnote>
  <w:footnote w:type="continuationSeparator" w:id="0">
    <w:p w14:paraId="51C538C7" w14:textId="77777777" w:rsidR="00CD70D2" w:rsidRDefault="00CD70D2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1E0" w:firstRow="1" w:lastRow="1" w:firstColumn="1" w:lastColumn="1" w:noHBand="0" w:noVBand="0"/>
    </w:tblPr>
    <w:tblGrid>
      <w:gridCol w:w="1982"/>
      <w:gridCol w:w="2466"/>
      <w:gridCol w:w="2520"/>
      <w:gridCol w:w="2589"/>
      <w:gridCol w:w="3669"/>
    </w:tblGrid>
    <w:tr w:rsidR="00A959D7" w14:paraId="070183FD" w14:textId="77777777" w:rsidTr="003670E4">
      <w:trPr>
        <w:trHeight w:val="925"/>
        <w:jc w:val="center"/>
      </w:trPr>
      <w:tc>
        <w:tcPr>
          <w:tcW w:w="1982" w:type="dxa"/>
        </w:tcPr>
        <w:p w14:paraId="070183FA" w14:textId="77777777" w:rsidR="00A959D7" w:rsidRDefault="00A959D7" w:rsidP="003670E4">
          <w:pPr>
            <w:pStyle w:val="Header"/>
            <w:ind w:left="-952"/>
          </w:pPr>
          <w:bookmarkStart w:id="20" w:name="OLE_LINK1"/>
          <w:r>
            <w:rPr>
              <w:noProof/>
            </w:rPr>
            <w:drawing>
              <wp:anchor distT="0" distB="0" distL="114300" distR="114300" simplePos="0" relativeHeight="251657728" behindDoc="0" locked="0" layoutInCell="1" allowOverlap="1" wp14:anchorId="0701840E" wp14:editId="0701840F">
                <wp:simplePos x="0" y="0"/>
                <wp:positionH relativeFrom="column">
                  <wp:posOffset>325755</wp:posOffset>
                </wp:positionH>
                <wp:positionV relativeFrom="paragraph">
                  <wp:posOffset>22225</wp:posOffset>
                </wp:positionV>
                <wp:extent cx="419100" cy="523875"/>
                <wp:effectExtent l="19050" t="0" r="0" b="0"/>
                <wp:wrapNone/>
                <wp:docPr id="5" name="Picture 1" descr="logo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0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19100" cy="5238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7575" w:type="dxa"/>
          <w:gridSpan w:val="3"/>
          <w:shd w:val="clear" w:color="auto" w:fill="99CCFF"/>
          <w:vAlign w:val="center"/>
        </w:tcPr>
        <w:p w14:paraId="070183FB" w14:textId="77777777" w:rsidR="00A959D7" w:rsidRPr="00BF3FD4" w:rsidRDefault="00A959D7" w:rsidP="003670E4">
          <w:pPr>
            <w:pStyle w:val="Header"/>
            <w:jc w:val="center"/>
            <w:rPr>
              <w:rFonts w:cs="Arial"/>
              <w:b/>
              <w:sz w:val="28"/>
              <w:szCs w:val="28"/>
            </w:rPr>
          </w:pPr>
          <w:r>
            <w:rPr>
              <w:rFonts w:cs="Arial"/>
              <w:b/>
              <w:sz w:val="28"/>
              <w:szCs w:val="28"/>
            </w:rPr>
            <w:t>ETR – Especificação de Telas e Relatórios</w:t>
          </w:r>
        </w:p>
      </w:tc>
      <w:tc>
        <w:tcPr>
          <w:tcW w:w="3669" w:type="dxa"/>
          <w:tcBorders>
            <w:bottom w:val="single" w:sz="12" w:space="0" w:color="auto"/>
          </w:tcBorders>
          <w:shd w:val="clear" w:color="auto" w:fill="99CCFF"/>
          <w:vAlign w:val="center"/>
        </w:tcPr>
        <w:p w14:paraId="070183FC" w14:textId="77777777" w:rsidR="00A959D7" w:rsidRDefault="00A959D7" w:rsidP="008304E2">
          <w:pPr>
            <w:pStyle w:val="Header"/>
            <w:jc w:val="center"/>
          </w:pPr>
          <w:r>
            <w:rPr>
              <w:rFonts w:cs="Arial"/>
              <w:b/>
            </w:rPr>
            <w:t>Identificador</w:t>
          </w:r>
        </w:p>
      </w:tc>
    </w:tr>
    <w:tr w:rsidR="00A959D7" w14:paraId="07018407" w14:textId="77777777" w:rsidTr="003670E4">
      <w:trPr>
        <w:trHeight w:val="451"/>
        <w:jc w:val="center"/>
      </w:trPr>
      <w:tc>
        <w:tcPr>
          <w:tcW w:w="1982" w:type="dxa"/>
          <w:vAlign w:val="center"/>
        </w:tcPr>
        <w:p w14:paraId="070183FE" w14:textId="77777777" w:rsidR="00A959D7" w:rsidRDefault="00A959D7" w:rsidP="008304E2">
          <w:pPr>
            <w:pStyle w:val="Header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Vigência</w:t>
          </w:r>
        </w:p>
        <w:p w14:paraId="070183FF" w14:textId="77777777" w:rsidR="00A959D7" w:rsidRDefault="00A959D7" w:rsidP="008304E2">
          <w:pPr>
            <w:pStyle w:val="Header"/>
            <w:jc w:val="center"/>
          </w:pPr>
          <w:r>
            <w:rPr>
              <w:rFonts w:cs="Arial"/>
              <w:sz w:val="16"/>
              <w:szCs w:val="16"/>
            </w:rPr>
            <w:t>12 meses</w:t>
          </w:r>
        </w:p>
      </w:tc>
      <w:tc>
        <w:tcPr>
          <w:tcW w:w="2466" w:type="dxa"/>
          <w:vAlign w:val="center"/>
        </w:tcPr>
        <w:p w14:paraId="07018400" w14:textId="77777777" w:rsidR="00A959D7" w:rsidRDefault="00A959D7" w:rsidP="008304E2">
          <w:pPr>
            <w:pStyle w:val="Header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Data da Atualização</w:t>
          </w:r>
        </w:p>
        <w:p w14:paraId="07018401" w14:textId="77777777" w:rsidR="00A959D7" w:rsidRDefault="00A959D7" w:rsidP="008304E2">
          <w:pPr>
            <w:pStyle w:val="Header"/>
            <w:jc w:val="center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>01/09/2010</w:t>
          </w:r>
        </w:p>
      </w:tc>
      <w:tc>
        <w:tcPr>
          <w:tcW w:w="2520" w:type="dxa"/>
          <w:vAlign w:val="center"/>
        </w:tcPr>
        <w:p w14:paraId="07018402" w14:textId="77777777" w:rsidR="00A959D7" w:rsidRDefault="00A959D7" w:rsidP="008304E2">
          <w:pPr>
            <w:pStyle w:val="Header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Data da Publicação</w:t>
          </w:r>
        </w:p>
        <w:p w14:paraId="07018403" w14:textId="77777777" w:rsidR="00A959D7" w:rsidRDefault="00A959D7" w:rsidP="00B44C8D">
          <w:pPr>
            <w:pStyle w:val="Header"/>
            <w:jc w:val="center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>06/09/2010</w:t>
          </w:r>
        </w:p>
      </w:tc>
      <w:tc>
        <w:tcPr>
          <w:tcW w:w="2589" w:type="dxa"/>
          <w:vAlign w:val="center"/>
        </w:tcPr>
        <w:p w14:paraId="07018404" w14:textId="77777777" w:rsidR="00A959D7" w:rsidRDefault="00A959D7" w:rsidP="008304E2">
          <w:pPr>
            <w:pStyle w:val="Header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Versão</w:t>
          </w:r>
        </w:p>
        <w:p w14:paraId="07018405" w14:textId="77777777" w:rsidR="00A959D7" w:rsidRDefault="00A959D7" w:rsidP="008304E2">
          <w:pPr>
            <w:pStyle w:val="Header"/>
            <w:jc w:val="center"/>
            <w:rPr>
              <w:rFonts w:cs="Arial"/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>1.0</w:t>
          </w:r>
        </w:p>
      </w:tc>
      <w:tc>
        <w:tcPr>
          <w:tcW w:w="3669" w:type="dxa"/>
          <w:shd w:val="clear" w:color="auto" w:fill="E6E6E6"/>
          <w:vAlign w:val="center"/>
        </w:tcPr>
        <w:p w14:paraId="07018406" w14:textId="77777777" w:rsidR="00A959D7" w:rsidRDefault="00A959D7" w:rsidP="008304E2">
          <w:pPr>
            <w:pStyle w:val="Header"/>
            <w:jc w:val="center"/>
          </w:pPr>
          <w:r>
            <w:rPr>
              <w:rFonts w:cs="Arial"/>
              <w:sz w:val="16"/>
              <w:szCs w:val="16"/>
            </w:rPr>
            <w:t>FP_GOVERNANCATI_0035</w:t>
          </w:r>
        </w:p>
      </w:tc>
    </w:tr>
    <w:bookmarkEnd w:id="20"/>
  </w:tbl>
  <w:p w14:paraId="07018408" w14:textId="77777777" w:rsidR="00A959D7" w:rsidRDefault="00A959D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50509774"/>
    <w:name w:val="WW8Num8"/>
    <w:lvl w:ilvl="0">
      <w:start w:val="1"/>
      <w:numFmt w:val="decimal"/>
      <w:lvlText w:val="%1."/>
      <w:lvlJc w:val="left"/>
      <w:pPr>
        <w:tabs>
          <w:tab w:val="num" w:pos="360"/>
        </w:tabs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720"/>
        </w:tabs>
      </w:pPr>
    </w:lvl>
    <w:lvl w:ilvl="2">
      <w:start w:val="1"/>
      <w:numFmt w:val="decimal"/>
      <w:lvlText w:val="%1.%2.%3."/>
      <w:lvlJc w:val="left"/>
      <w:pPr>
        <w:tabs>
          <w:tab w:val="num" w:pos="720"/>
        </w:tabs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</w:pPr>
    </w:lvl>
    <w:lvl w:ilvl="4">
      <w:start w:val="1"/>
      <w:numFmt w:val="decimal"/>
      <w:lvlText w:val="%1.%2.%3.%4.%5."/>
      <w:lvlJc w:val="left"/>
      <w:pPr>
        <w:tabs>
          <w:tab w:val="num" w:pos="1080"/>
        </w:tabs>
      </w:pPr>
    </w:lvl>
    <w:lvl w:ilvl="5">
      <w:start w:val="1"/>
      <w:numFmt w:val="decimal"/>
      <w:lvlText w:val="%1.%2.%3.%4.%5.%6."/>
      <w:lvlJc w:val="left"/>
      <w:pPr>
        <w:tabs>
          <w:tab w:val="num" w:pos="1440"/>
        </w:tabs>
      </w:pPr>
    </w:lvl>
    <w:lvl w:ilvl="6">
      <w:start w:val="1"/>
      <w:numFmt w:val="decimal"/>
      <w:lvlText w:val="%1.%2.%3.%4.%5.%6.%7."/>
      <w:lvlJc w:val="left"/>
      <w:pPr>
        <w:tabs>
          <w:tab w:val="num" w:pos="1440"/>
        </w:tabs>
      </w:p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</w:pPr>
    </w:lvl>
    <w:lvl w:ilvl="8">
      <w:start w:val="1"/>
      <w:numFmt w:val="decimal"/>
      <w:lvlText w:val="%1.%2.%3.%4.%5.%6.%7.%8.%9."/>
      <w:lvlJc w:val="left"/>
      <w:pPr>
        <w:tabs>
          <w:tab w:val="num" w:pos="1800"/>
        </w:tabs>
      </w:pPr>
    </w:lvl>
  </w:abstractNum>
  <w:abstractNum w:abstractNumId="1" w15:restartNumberingAfterBreak="0">
    <w:nsid w:val="00000005"/>
    <w:multiLevelType w:val="multilevel"/>
    <w:tmpl w:val="00000005"/>
    <w:lvl w:ilvl="0">
      <w:start w:val="1"/>
      <w:numFmt w:val="decimal"/>
      <w:pStyle w:val="Heading1"/>
      <w:lvlText w:val="%1"/>
      <w:lvlJc w:val="righ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1BC762AE"/>
    <w:multiLevelType w:val="hybridMultilevel"/>
    <w:tmpl w:val="A97225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EEE218" w:tentative="1">
      <w:start w:val="1"/>
      <w:numFmt w:val="lowerLetter"/>
      <w:lvlText w:val="%2."/>
      <w:lvlJc w:val="left"/>
      <w:pPr>
        <w:ind w:left="1440" w:hanging="360"/>
      </w:pPr>
    </w:lvl>
    <w:lvl w:ilvl="2" w:tplc="69D21DB6" w:tentative="1">
      <w:start w:val="1"/>
      <w:numFmt w:val="lowerRoman"/>
      <w:lvlText w:val="%3."/>
      <w:lvlJc w:val="right"/>
      <w:pPr>
        <w:ind w:left="2160" w:hanging="180"/>
      </w:pPr>
    </w:lvl>
    <w:lvl w:ilvl="3" w:tplc="4318654C" w:tentative="1">
      <w:start w:val="1"/>
      <w:numFmt w:val="decimal"/>
      <w:lvlText w:val="%4."/>
      <w:lvlJc w:val="left"/>
      <w:pPr>
        <w:ind w:left="2880" w:hanging="360"/>
      </w:pPr>
    </w:lvl>
    <w:lvl w:ilvl="4" w:tplc="91D2AC08" w:tentative="1">
      <w:start w:val="1"/>
      <w:numFmt w:val="lowerLetter"/>
      <w:lvlText w:val="%5."/>
      <w:lvlJc w:val="left"/>
      <w:pPr>
        <w:ind w:left="3600" w:hanging="360"/>
      </w:pPr>
    </w:lvl>
    <w:lvl w:ilvl="5" w:tplc="3E56BC78" w:tentative="1">
      <w:start w:val="1"/>
      <w:numFmt w:val="lowerRoman"/>
      <w:lvlText w:val="%6."/>
      <w:lvlJc w:val="right"/>
      <w:pPr>
        <w:ind w:left="4320" w:hanging="180"/>
      </w:pPr>
    </w:lvl>
    <w:lvl w:ilvl="6" w:tplc="CE6817C4" w:tentative="1">
      <w:start w:val="1"/>
      <w:numFmt w:val="decimal"/>
      <w:lvlText w:val="%7."/>
      <w:lvlJc w:val="left"/>
      <w:pPr>
        <w:ind w:left="5040" w:hanging="360"/>
      </w:pPr>
    </w:lvl>
    <w:lvl w:ilvl="7" w:tplc="1CAC7AC6" w:tentative="1">
      <w:start w:val="1"/>
      <w:numFmt w:val="lowerLetter"/>
      <w:lvlText w:val="%8."/>
      <w:lvlJc w:val="left"/>
      <w:pPr>
        <w:ind w:left="5760" w:hanging="360"/>
      </w:pPr>
    </w:lvl>
    <w:lvl w:ilvl="8" w:tplc="A426E4F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FE37D8"/>
    <w:multiLevelType w:val="hybridMultilevel"/>
    <w:tmpl w:val="D722D2A6"/>
    <w:lvl w:ilvl="0" w:tplc="0409000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6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43723D"/>
    <w:multiLevelType w:val="hybridMultilevel"/>
    <w:tmpl w:val="EA240B6E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C792AFB"/>
    <w:multiLevelType w:val="hybridMultilevel"/>
    <w:tmpl w:val="5A5CF1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787D01"/>
    <w:multiLevelType w:val="hybridMultilevel"/>
    <w:tmpl w:val="6DF48E5C"/>
    <w:lvl w:ilvl="0" w:tplc="04160001">
      <w:start w:val="12"/>
      <w:numFmt w:val="bullet"/>
      <w:lvlText w:val=""/>
      <w:lvlJc w:val="left"/>
      <w:pPr>
        <w:ind w:left="644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7" w15:restartNumberingAfterBreak="0">
    <w:nsid w:val="48B8010D"/>
    <w:multiLevelType w:val="hybridMultilevel"/>
    <w:tmpl w:val="F04E967A"/>
    <w:lvl w:ilvl="0" w:tplc="FFFFFFFF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8" w15:restartNumberingAfterBreak="0">
    <w:nsid w:val="5BEB1237"/>
    <w:multiLevelType w:val="hybridMultilevel"/>
    <w:tmpl w:val="ED9E4E3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414D67"/>
    <w:multiLevelType w:val="hybridMultilevel"/>
    <w:tmpl w:val="3DA427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8C14D5"/>
    <w:multiLevelType w:val="hybridMultilevel"/>
    <w:tmpl w:val="5986E540"/>
    <w:lvl w:ilvl="0" w:tplc="9A1A740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B3003D"/>
    <w:multiLevelType w:val="hybridMultilevel"/>
    <w:tmpl w:val="9DFAE6FA"/>
    <w:lvl w:ilvl="0" w:tplc="28689970">
      <w:start w:val="1"/>
      <w:numFmt w:val="decimal"/>
      <w:pStyle w:val="EstiloArialNegritoItlico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79992CF9"/>
    <w:multiLevelType w:val="hybridMultilevel"/>
    <w:tmpl w:val="BD9456E6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7A544BD2"/>
    <w:multiLevelType w:val="hybridMultilevel"/>
    <w:tmpl w:val="E7E02DC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7"/>
  </w:num>
  <w:num w:numId="7">
    <w:abstractNumId w:val="4"/>
  </w:num>
  <w:num w:numId="8">
    <w:abstractNumId w:val="12"/>
  </w:num>
  <w:num w:numId="9">
    <w:abstractNumId w:val="6"/>
  </w:num>
  <w:num w:numId="10">
    <w:abstractNumId w:val="1"/>
  </w:num>
  <w:num w:numId="11">
    <w:abstractNumId w:val="11"/>
  </w:num>
  <w:num w:numId="12">
    <w:abstractNumId w:val="5"/>
  </w:num>
  <w:num w:numId="13">
    <w:abstractNumId w:val="9"/>
  </w:num>
  <w:num w:numId="14">
    <w:abstractNumId w:val="13"/>
  </w:num>
  <w:num w:numId="15">
    <w:abstractNumId w:val="1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activeWritingStyle w:appName="MSWord" w:lang="en-AU" w:vendorID="64" w:dllVersion="131078" w:nlCheck="1" w:checkStyle="1"/>
  <w:proofState w:spelling="clean"/>
  <w:attachedTemplate r:id="rId1"/>
  <w:defaultTabStop w:val="708"/>
  <w:hyphenationZone w:val="425"/>
  <w:drawingGridHorizontalSpacing w:val="110"/>
  <w:drawingGridVerticalSpacing w:val="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5C5"/>
    <w:rsid w:val="00001622"/>
    <w:rsid w:val="00003EF6"/>
    <w:rsid w:val="00016147"/>
    <w:rsid w:val="0001620E"/>
    <w:rsid w:val="00016D22"/>
    <w:rsid w:val="000215C3"/>
    <w:rsid w:val="000270C4"/>
    <w:rsid w:val="000419B0"/>
    <w:rsid w:val="000473E2"/>
    <w:rsid w:val="000634EA"/>
    <w:rsid w:val="00065546"/>
    <w:rsid w:val="000676E1"/>
    <w:rsid w:val="000747A5"/>
    <w:rsid w:val="000771FB"/>
    <w:rsid w:val="00081B80"/>
    <w:rsid w:val="00083F7D"/>
    <w:rsid w:val="000850B8"/>
    <w:rsid w:val="000861EB"/>
    <w:rsid w:val="0009045F"/>
    <w:rsid w:val="000A53BF"/>
    <w:rsid w:val="000B2BE5"/>
    <w:rsid w:val="000B72EB"/>
    <w:rsid w:val="000C2477"/>
    <w:rsid w:val="000C3E81"/>
    <w:rsid w:val="000E0041"/>
    <w:rsid w:val="000F0DFB"/>
    <w:rsid w:val="00104CF8"/>
    <w:rsid w:val="00111C33"/>
    <w:rsid w:val="001241FD"/>
    <w:rsid w:val="00124273"/>
    <w:rsid w:val="0012684B"/>
    <w:rsid w:val="00133F63"/>
    <w:rsid w:val="00143A0F"/>
    <w:rsid w:val="001474E5"/>
    <w:rsid w:val="00161183"/>
    <w:rsid w:val="001620C7"/>
    <w:rsid w:val="001727FD"/>
    <w:rsid w:val="001760AF"/>
    <w:rsid w:val="00180158"/>
    <w:rsid w:val="00180213"/>
    <w:rsid w:val="001812D9"/>
    <w:rsid w:val="00183B6D"/>
    <w:rsid w:val="0018748B"/>
    <w:rsid w:val="00192A40"/>
    <w:rsid w:val="00195653"/>
    <w:rsid w:val="00197CE5"/>
    <w:rsid w:val="001A0524"/>
    <w:rsid w:val="001A3110"/>
    <w:rsid w:val="001A4A91"/>
    <w:rsid w:val="001B0021"/>
    <w:rsid w:val="001B2044"/>
    <w:rsid w:val="001B29F2"/>
    <w:rsid w:val="001B559D"/>
    <w:rsid w:val="001B5ECD"/>
    <w:rsid w:val="001B642F"/>
    <w:rsid w:val="001C463C"/>
    <w:rsid w:val="001C48D2"/>
    <w:rsid w:val="001D2406"/>
    <w:rsid w:val="001D6367"/>
    <w:rsid w:val="001D7F28"/>
    <w:rsid w:val="001E42CC"/>
    <w:rsid w:val="001E5272"/>
    <w:rsid w:val="001F2E0A"/>
    <w:rsid w:val="001F4D7F"/>
    <w:rsid w:val="001F590F"/>
    <w:rsid w:val="0020030E"/>
    <w:rsid w:val="00202C80"/>
    <w:rsid w:val="00203B2C"/>
    <w:rsid w:val="00203F61"/>
    <w:rsid w:val="00206869"/>
    <w:rsid w:val="00207AB4"/>
    <w:rsid w:val="00210E05"/>
    <w:rsid w:val="00212007"/>
    <w:rsid w:val="00224CBA"/>
    <w:rsid w:val="00227F34"/>
    <w:rsid w:val="002347CE"/>
    <w:rsid w:val="002354A5"/>
    <w:rsid w:val="00237C27"/>
    <w:rsid w:val="002441D5"/>
    <w:rsid w:val="0024626F"/>
    <w:rsid w:val="002519E2"/>
    <w:rsid w:val="002523B3"/>
    <w:rsid w:val="00252F8E"/>
    <w:rsid w:val="00254AB3"/>
    <w:rsid w:val="00264B6B"/>
    <w:rsid w:val="00264C7C"/>
    <w:rsid w:val="00264FB3"/>
    <w:rsid w:val="0026512A"/>
    <w:rsid w:val="00265789"/>
    <w:rsid w:val="00266640"/>
    <w:rsid w:val="002671C9"/>
    <w:rsid w:val="002675B3"/>
    <w:rsid w:val="0027501C"/>
    <w:rsid w:val="00283D22"/>
    <w:rsid w:val="00286B22"/>
    <w:rsid w:val="0029016C"/>
    <w:rsid w:val="00292105"/>
    <w:rsid w:val="002941B8"/>
    <w:rsid w:val="002A0BA0"/>
    <w:rsid w:val="002B2026"/>
    <w:rsid w:val="002B394A"/>
    <w:rsid w:val="002B4FB0"/>
    <w:rsid w:val="002B662C"/>
    <w:rsid w:val="002C25A5"/>
    <w:rsid w:val="002C5F14"/>
    <w:rsid w:val="002C6B29"/>
    <w:rsid w:val="002D29C6"/>
    <w:rsid w:val="002D4F87"/>
    <w:rsid w:val="002D5C20"/>
    <w:rsid w:val="002E0333"/>
    <w:rsid w:val="002F5FE1"/>
    <w:rsid w:val="002F787E"/>
    <w:rsid w:val="00300373"/>
    <w:rsid w:val="003017C3"/>
    <w:rsid w:val="00322368"/>
    <w:rsid w:val="0032429A"/>
    <w:rsid w:val="00325FA3"/>
    <w:rsid w:val="00327579"/>
    <w:rsid w:val="00331EDC"/>
    <w:rsid w:val="00334CB0"/>
    <w:rsid w:val="00334F8A"/>
    <w:rsid w:val="003353E1"/>
    <w:rsid w:val="00336CD8"/>
    <w:rsid w:val="0033757A"/>
    <w:rsid w:val="00343E24"/>
    <w:rsid w:val="003451D7"/>
    <w:rsid w:val="00345C49"/>
    <w:rsid w:val="00350199"/>
    <w:rsid w:val="00357B8F"/>
    <w:rsid w:val="003639D3"/>
    <w:rsid w:val="00364394"/>
    <w:rsid w:val="00366427"/>
    <w:rsid w:val="00366EC3"/>
    <w:rsid w:val="003670E4"/>
    <w:rsid w:val="003679C3"/>
    <w:rsid w:val="00367B18"/>
    <w:rsid w:val="00371C86"/>
    <w:rsid w:val="0038079E"/>
    <w:rsid w:val="00390B24"/>
    <w:rsid w:val="0039304B"/>
    <w:rsid w:val="0039355E"/>
    <w:rsid w:val="0039401D"/>
    <w:rsid w:val="003A3075"/>
    <w:rsid w:val="003A426B"/>
    <w:rsid w:val="003B3E0C"/>
    <w:rsid w:val="003B5D6F"/>
    <w:rsid w:val="003C1C54"/>
    <w:rsid w:val="003D0905"/>
    <w:rsid w:val="003D0E99"/>
    <w:rsid w:val="003E2677"/>
    <w:rsid w:val="003E6432"/>
    <w:rsid w:val="003F1046"/>
    <w:rsid w:val="003F3178"/>
    <w:rsid w:val="00403E93"/>
    <w:rsid w:val="00404ADF"/>
    <w:rsid w:val="004156EB"/>
    <w:rsid w:val="00417705"/>
    <w:rsid w:val="004202FF"/>
    <w:rsid w:val="00424AE3"/>
    <w:rsid w:val="004267EA"/>
    <w:rsid w:val="004267FB"/>
    <w:rsid w:val="0043100F"/>
    <w:rsid w:val="004358CD"/>
    <w:rsid w:val="00451D60"/>
    <w:rsid w:val="00453053"/>
    <w:rsid w:val="004532E5"/>
    <w:rsid w:val="00456801"/>
    <w:rsid w:val="00460C82"/>
    <w:rsid w:val="0046163F"/>
    <w:rsid w:val="00470278"/>
    <w:rsid w:val="004725B7"/>
    <w:rsid w:val="00474875"/>
    <w:rsid w:val="0048034D"/>
    <w:rsid w:val="00490563"/>
    <w:rsid w:val="0049194E"/>
    <w:rsid w:val="004A3541"/>
    <w:rsid w:val="004A7958"/>
    <w:rsid w:val="004A7F1E"/>
    <w:rsid w:val="004B600C"/>
    <w:rsid w:val="004C1091"/>
    <w:rsid w:val="004C2C78"/>
    <w:rsid w:val="004C7C1B"/>
    <w:rsid w:val="004D04BA"/>
    <w:rsid w:val="004D7427"/>
    <w:rsid w:val="004E26A3"/>
    <w:rsid w:val="004E6B6F"/>
    <w:rsid w:val="004F1E96"/>
    <w:rsid w:val="004F2A18"/>
    <w:rsid w:val="004F36DE"/>
    <w:rsid w:val="004F7755"/>
    <w:rsid w:val="005021C1"/>
    <w:rsid w:val="00502EB9"/>
    <w:rsid w:val="00504EB5"/>
    <w:rsid w:val="00512928"/>
    <w:rsid w:val="00520A8D"/>
    <w:rsid w:val="00530FBB"/>
    <w:rsid w:val="005323A3"/>
    <w:rsid w:val="00534AFE"/>
    <w:rsid w:val="005408B3"/>
    <w:rsid w:val="00540DDA"/>
    <w:rsid w:val="00545872"/>
    <w:rsid w:val="0055050B"/>
    <w:rsid w:val="00552459"/>
    <w:rsid w:val="00553FA7"/>
    <w:rsid w:val="00560661"/>
    <w:rsid w:val="00564293"/>
    <w:rsid w:val="00566856"/>
    <w:rsid w:val="0056710B"/>
    <w:rsid w:val="00571AD1"/>
    <w:rsid w:val="005728C8"/>
    <w:rsid w:val="00573105"/>
    <w:rsid w:val="00577321"/>
    <w:rsid w:val="00580AE8"/>
    <w:rsid w:val="005A5E8E"/>
    <w:rsid w:val="005A68D7"/>
    <w:rsid w:val="005A7460"/>
    <w:rsid w:val="005B183B"/>
    <w:rsid w:val="005B2053"/>
    <w:rsid w:val="005B288A"/>
    <w:rsid w:val="005B76A8"/>
    <w:rsid w:val="005C1219"/>
    <w:rsid w:val="005C3A22"/>
    <w:rsid w:val="005C6FD7"/>
    <w:rsid w:val="005D091D"/>
    <w:rsid w:val="005D38F1"/>
    <w:rsid w:val="005D79C5"/>
    <w:rsid w:val="005E6C06"/>
    <w:rsid w:val="005E6C58"/>
    <w:rsid w:val="005F04B3"/>
    <w:rsid w:val="005F3D4E"/>
    <w:rsid w:val="005F3F04"/>
    <w:rsid w:val="005F5919"/>
    <w:rsid w:val="005F6BAE"/>
    <w:rsid w:val="00603961"/>
    <w:rsid w:val="00605875"/>
    <w:rsid w:val="00605F96"/>
    <w:rsid w:val="0060682F"/>
    <w:rsid w:val="006118FD"/>
    <w:rsid w:val="00613BEE"/>
    <w:rsid w:val="00613E50"/>
    <w:rsid w:val="0061762F"/>
    <w:rsid w:val="00622E2B"/>
    <w:rsid w:val="006271B6"/>
    <w:rsid w:val="00641B01"/>
    <w:rsid w:val="006433B1"/>
    <w:rsid w:val="00647291"/>
    <w:rsid w:val="0065315D"/>
    <w:rsid w:val="0065511A"/>
    <w:rsid w:val="00657FD9"/>
    <w:rsid w:val="006614CE"/>
    <w:rsid w:val="00662F46"/>
    <w:rsid w:val="00663645"/>
    <w:rsid w:val="00666A56"/>
    <w:rsid w:val="006753D4"/>
    <w:rsid w:val="00684D46"/>
    <w:rsid w:val="006870A6"/>
    <w:rsid w:val="00687F82"/>
    <w:rsid w:val="00690BE7"/>
    <w:rsid w:val="00693EB9"/>
    <w:rsid w:val="0069650D"/>
    <w:rsid w:val="006A1020"/>
    <w:rsid w:val="006A438E"/>
    <w:rsid w:val="006B1B06"/>
    <w:rsid w:val="006B1F0D"/>
    <w:rsid w:val="006C29D4"/>
    <w:rsid w:val="006C4064"/>
    <w:rsid w:val="006C6FD5"/>
    <w:rsid w:val="006D2C90"/>
    <w:rsid w:val="006D45EE"/>
    <w:rsid w:val="006D4FC4"/>
    <w:rsid w:val="006E0188"/>
    <w:rsid w:val="006E2B11"/>
    <w:rsid w:val="006E5836"/>
    <w:rsid w:val="006E5FD7"/>
    <w:rsid w:val="006E77E5"/>
    <w:rsid w:val="006E7B0B"/>
    <w:rsid w:val="006E7E23"/>
    <w:rsid w:val="006F1F3E"/>
    <w:rsid w:val="006F29DE"/>
    <w:rsid w:val="00712004"/>
    <w:rsid w:val="007134FD"/>
    <w:rsid w:val="00722311"/>
    <w:rsid w:val="00724131"/>
    <w:rsid w:val="007369BA"/>
    <w:rsid w:val="007374FB"/>
    <w:rsid w:val="00740B80"/>
    <w:rsid w:val="0074183C"/>
    <w:rsid w:val="00742847"/>
    <w:rsid w:val="00755353"/>
    <w:rsid w:val="007569BB"/>
    <w:rsid w:val="007606F0"/>
    <w:rsid w:val="00764061"/>
    <w:rsid w:val="00776C34"/>
    <w:rsid w:val="007856D9"/>
    <w:rsid w:val="0078619A"/>
    <w:rsid w:val="00787F9E"/>
    <w:rsid w:val="007911A8"/>
    <w:rsid w:val="00794393"/>
    <w:rsid w:val="00794BC4"/>
    <w:rsid w:val="007A1C3B"/>
    <w:rsid w:val="007A29C2"/>
    <w:rsid w:val="007A3537"/>
    <w:rsid w:val="007B0C4C"/>
    <w:rsid w:val="007B26A0"/>
    <w:rsid w:val="007B51A0"/>
    <w:rsid w:val="007B6C2F"/>
    <w:rsid w:val="007C2461"/>
    <w:rsid w:val="007C2A27"/>
    <w:rsid w:val="007C4D1D"/>
    <w:rsid w:val="007D0C40"/>
    <w:rsid w:val="007D1513"/>
    <w:rsid w:val="007D159E"/>
    <w:rsid w:val="007D4319"/>
    <w:rsid w:val="007D5232"/>
    <w:rsid w:val="007D774B"/>
    <w:rsid w:val="007E14B3"/>
    <w:rsid w:val="007E2F9F"/>
    <w:rsid w:val="007F4FDA"/>
    <w:rsid w:val="007F7AAD"/>
    <w:rsid w:val="00810056"/>
    <w:rsid w:val="00811175"/>
    <w:rsid w:val="0082117B"/>
    <w:rsid w:val="0082233C"/>
    <w:rsid w:val="00830060"/>
    <w:rsid w:val="008304E2"/>
    <w:rsid w:val="00831575"/>
    <w:rsid w:val="008362A0"/>
    <w:rsid w:val="00844472"/>
    <w:rsid w:val="00845851"/>
    <w:rsid w:val="00845AAB"/>
    <w:rsid w:val="008461BF"/>
    <w:rsid w:val="0084621E"/>
    <w:rsid w:val="00847A26"/>
    <w:rsid w:val="00850552"/>
    <w:rsid w:val="008517F3"/>
    <w:rsid w:val="008543AA"/>
    <w:rsid w:val="00854A2C"/>
    <w:rsid w:val="00861670"/>
    <w:rsid w:val="00862EB9"/>
    <w:rsid w:val="00864C9D"/>
    <w:rsid w:val="00865046"/>
    <w:rsid w:val="00866176"/>
    <w:rsid w:val="00867291"/>
    <w:rsid w:val="00873119"/>
    <w:rsid w:val="00877B15"/>
    <w:rsid w:val="00886FCD"/>
    <w:rsid w:val="00892384"/>
    <w:rsid w:val="0089421A"/>
    <w:rsid w:val="00895168"/>
    <w:rsid w:val="008A3534"/>
    <w:rsid w:val="008A5A4E"/>
    <w:rsid w:val="008B5A9B"/>
    <w:rsid w:val="008C0868"/>
    <w:rsid w:val="008C1832"/>
    <w:rsid w:val="008D20BA"/>
    <w:rsid w:val="008D362F"/>
    <w:rsid w:val="008F0F1D"/>
    <w:rsid w:val="008F24D1"/>
    <w:rsid w:val="008F2C3A"/>
    <w:rsid w:val="008F3949"/>
    <w:rsid w:val="008F4E6F"/>
    <w:rsid w:val="00912BA1"/>
    <w:rsid w:val="009224D5"/>
    <w:rsid w:val="0093496B"/>
    <w:rsid w:val="009402B4"/>
    <w:rsid w:val="00940587"/>
    <w:rsid w:val="00941032"/>
    <w:rsid w:val="0094174C"/>
    <w:rsid w:val="00952D22"/>
    <w:rsid w:val="00954440"/>
    <w:rsid w:val="009545CC"/>
    <w:rsid w:val="0095577E"/>
    <w:rsid w:val="00957CBB"/>
    <w:rsid w:val="009617EE"/>
    <w:rsid w:val="00965178"/>
    <w:rsid w:val="0096561D"/>
    <w:rsid w:val="00965B02"/>
    <w:rsid w:val="009673F6"/>
    <w:rsid w:val="00985587"/>
    <w:rsid w:val="0098669D"/>
    <w:rsid w:val="00993CDD"/>
    <w:rsid w:val="00994DC0"/>
    <w:rsid w:val="009A4692"/>
    <w:rsid w:val="009A5F64"/>
    <w:rsid w:val="009A6F31"/>
    <w:rsid w:val="009A78A5"/>
    <w:rsid w:val="009A7EE9"/>
    <w:rsid w:val="009B0BDE"/>
    <w:rsid w:val="009C0E84"/>
    <w:rsid w:val="009C3B55"/>
    <w:rsid w:val="009C4B5C"/>
    <w:rsid w:val="009D262A"/>
    <w:rsid w:val="009D3FCB"/>
    <w:rsid w:val="009E1D2C"/>
    <w:rsid w:val="00A01E44"/>
    <w:rsid w:val="00A03494"/>
    <w:rsid w:val="00A05B9B"/>
    <w:rsid w:val="00A15BAC"/>
    <w:rsid w:val="00A16407"/>
    <w:rsid w:val="00A2196B"/>
    <w:rsid w:val="00A27A88"/>
    <w:rsid w:val="00A310CE"/>
    <w:rsid w:val="00A35244"/>
    <w:rsid w:val="00A40604"/>
    <w:rsid w:val="00A433A7"/>
    <w:rsid w:val="00A44B88"/>
    <w:rsid w:val="00A45E94"/>
    <w:rsid w:val="00A50DB4"/>
    <w:rsid w:val="00A57040"/>
    <w:rsid w:val="00A61AC3"/>
    <w:rsid w:val="00A632F5"/>
    <w:rsid w:val="00A63A29"/>
    <w:rsid w:val="00A66CF1"/>
    <w:rsid w:val="00A6775D"/>
    <w:rsid w:val="00A677A3"/>
    <w:rsid w:val="00A842F0"/>
    <w:rsid w:val="00A84C4F"/>
    <w:rsid w:val="00A92CC1"/>
    <w:rsid w:val="00A938FE"/>
    <w:rsid w:val="00A93D35"/>
    <w:rsid w:val="00A959D7"/>
    <w:rsid w:val="00AA0ECD"/>
    <w:rsid w:val="00AA286A"/>
    <w:rsid w:val="00AA2E27"/>
    <w:rsid w:val="00AC0803"/>
    <w:rsid w:val="00AD0344"/>
    <w:rsid w:val="00AD15A3"/>
    <w:rsid w:val="00AD3696"/>
    <w:rsid w:val="00AE03B0"/>
    <w:rsid w:val="00AE26AA"/>
    <w:rsid w:val="00AE3C74"/>
    <w:rsid w:val="00AF6929"/>
    <w:rsid w:val="00AF6F66"/>
    <w:rsid w:val="00B02ACA"/>
    <w:rsid w:val="00B03C32"/>
    <w:rsid w:val="00B07A95"/>
    <w:rsid w:val="00B162ED"/>
    <w:rsid w:val="00B16E6E"/>
    <w:rsid w:val="00B2114D"/>
    <w:rsid w:val="00B22CD4"/>
    <w:rsid w:val="00B238BE"/>
    <w:rsid w:val="00B24AEB"/>
    <w:rsid w:val="00B2581F"/>
    <w:rsid w:val="00B3189A"/>
    <w:rsid w:val="00B4224D"/>
    <w:rsid w:val="00B446DF"/>
    <w:rsid w:val="00B44C8D"/>
    <w:rsid w:val="00B53960"/>
    <w:rsid w:val="00B546B2"/>
    <w:rsid w:val="00B54D3D"/>
    <w:rsid w:val="00B62B1D"/>
    <w:rsid w:val="00B64151"/>
    <w:rsid w:val="00B66EE0"/>
    <w:rsid w:val="00B722F0"/>
    <w:rsid w:val="00B72CB0"/>
    <w:rsid w:val="00B72D7C"/>
    <w:rsid w:val="00B73891"/>
    <w:rsid w:val="00B74E90"/>
    <w:rsid w:val="00B81D21"/>
    <w:rsid w:val="00B824E1"/>
    <w:rsid w:val="00B82ADF"/>
    <w:rsid w:val="00B85970"/>
    <w:rsid w:val="00B85D39"/>
    <w:rsid w:val="00B94E5C"/>
    <w:rsid w:val="00B959D1"/>
    <w:rsid w:val="00B97322"/>
    <w:rsid w:val="00BA60A4"/>
    <w:rsid w:val="00BB1653"/>
    <w:rsid w:val="00BB1DFA"/>
    <w:rsid w:val="00BB705E"/>
    <w:rsid w:val="00BC15E1"/>
    <w:rsid w:val="00BD0E4F"/>
    <w:rsid w:val="00BD3635"/>
    <w:rsid w:val="00BD4701"/>
    <w:rsid w:val="00BD5D27"/>
    <w:rsid w:val="00BF197E"/>
    <w:rsid w:val="00BF3FD4"/>
    <w:rsid w:val="00C015C5"/>
    <w:rsid w:val="00C05281"/>
    <w:rsid w:val="00C05DB8"/>
    <w:rsid w:val="00C10488"/>
    <w:rsid w:val="00C1541F"/>
    <w:rsid w:val="00C21BA2"/>
    <w:rsid w:val="00C27BD2"/>
    <w:rsid w:val="00C317DF"/>
    <w:rsid w:val="00C32956"/>
    <w:rsid w:val="00C3384D"/>
    <w:rsid w:val="00C378B1"/>
    <w:rsid w:val="00C407C0"/>
    <w:rsid w:val="00C43592"/>
    <w:rsid w:val="00C43830"/>
    <w:rsid w:val="00C46994"/>
    <w:rsid w:val="00C534B1"/>
    <w:rsid w:val="00C54CA3"/>
    <w:rsid w:val="00C5696A"/>
    <w:rsid w:val="00C576A0"/>
    <w:rsid w:val="00C65788"/>
    <w:rsid w:val="00C65BEC"/>
    <w:rsid w:val="00C67191"/>
    <w:rsid w:val="00C70960"/>
    <w:rsid w:val="00C7152F"/>
    <w:rsid w:val="00C7368B"/>
    <w:rsid w:val="00C73861"/>
    <w:rsid w:val="00C80099"/>
    <w:rsid w:val="00C81117"/>
    <w:rsid w:val="00C8272A"/>
    <w:rsid w:val="00C9091D"/>
    <w:rsid w:val="00C92B21"/>
    <w:rsid w:val="00CB0E49"/>
    <w:rsid w:val="00CB2488"/>
    <w:rsid w:val="00CB24ED"/>
    <w:rsid w:val="00CB25FB"/>
    <w:rsid w:val="00CB54F7"/>
    <w:rsid w:val="00CC1DAB"/>
    <w:rsid w:val="00CC5811"/>
    <w:rsid w:val="00CC733F"/>
    <w:rsid w:val="00CD1AA5"/>
    <w:rsid w:val="00CD42BE"/>
    <w:rsid w:val="00CD603B"/>
    <w:rsid w:val="00CD70D2"/>
    <w:rsid w:val="00CE0535"/>
    <w:rsid w:val="00CE20C8"/>
    <w:rsid w:val="00CE24CB"/>
    <w:rsid w:val="00CE264E"/>
    <w:rsid w:val="00CE553F"/>
    <w:rsid w:val="00CE5895"/>
    <w:rsid w:val="00CF0801"/>
    <w:rsid w:val="00CF59F5"/>
    <w:rsid w:val="00CF6A72"/>
    <w:rsid w:val="00D11103"/>
    <w:rsid w:val="00D12F87"/>
    <w:rsid w:val="00D135DF"/>
    <w:rsid w:val="00D22486"/>
    <w:rsid w:val="00D23957"/>
    <w:rsid w:val="00D261E5"/>
    <w:rsid w:val="00D3109C"/>
    <w:rsid w:val="00D3159C"/>
    <w:rsid w:val="00D40DE0"/>
    <w:rsid w:val="00D43405"/>
    <w:rsid w:val="00D455D1"/>
    <w:rsid w:val="00D4662C"/>
    <w:rsid w:val="00D4785E"/>
    <w:rsid w:val="00D63724"/>
    <w:rsid w:val="00D7421A"/>
    <w:rsid w:val="00D75081"/>
    <w:rsid w:val="00D80AE6"/>
    <w:rsid w:val="00D9485E"/>
    <w:rsid w:val="00D9731D"/>
    <w:rsid w:val="00DA1C96"/>
    <w:rsid w:val="00DA302B"/>
    <w:rsid w:val="00DA3C0A"/>
    <w:rsid w:val="00DB464B"/>
    <w:rsid w:val="00DC5FD9"/>
    <w:rsid w:val="00DC63F7"/>
    <w:rsid w:val="00DD058F"/>
    <w:rsid w:val="00DD5DE3"/>
    <w:rsid w:val="00DE0A30"/>
    <w:rsid w:val="00DE412A"/>
    <w:rsid w:val="00DE49AA"/>
    <w:rsid w:val="00DE5B80"/>
    <w:rsid w:val="00DE6193"/>
    <w:rsid w:val="00DF3F68"/>
    <w:rsid w:val="00E0686C"/>
    <w:rsid w:val="00E10670"/>
    <w:rsid w:val="00E127BD"/>
    <w:rsid w:val="00E12E0A"/>
    <w:rsid w:val="00E158B2"/>
    <w:rsid w:val="00E16051"/>
    <w:rsid w:val="00E205A6"/>
    <w:rsid w:val="00E207EE"/>
    <w:rsid w:val="00E208A2"/>
    <w:rsid w:val="00E247CD"/>
    <w:rsid w:val="00E26BDA"/>
    <w:rsid w:val="00E335B3"/>
    <w:rsid w:val="00E34567"/>
    <w:rsid w:val="00E3496F"/>
    <w:rsid w:val="00E35276"/>
    <w:rsid w:val="00E36BB5"/>
    <w:rsid w:val="00E50DAD"/>
    <w:rsid w:val="00E514FE"/>
    <w:rsid w:val="00E51F8A"/>
    <w:rsid w:val="00E60AEF"/>
    <w:rsid w:val="00E619B9"/>
    <w:rsid w:val="00E643A4"/>
    <w:rsid w:val="00E6720B"/>
    <w:rsid w:val="00E70656"/>
    <w:rsid w:val="00E71EDD"/>
    <w:rsid w:val="00E724C3"/>
    <w:rsid w:val="00E91D1C"/>
    <w:rsid w:val="00E95437"/>
    <w:rsid w:val="00E9577C"/>
    <w:rsid w:val="00EA30DE"/>
    <w:rsid w:val="00EB1137"/>
    <w:rsid w:val="00EB2CB6"/>
    <w:rsid w:val="00EB2D49"/>
    <w:rsid w:val="00EB2E27"/>
    <w:rsid w:val="00EB71DA"/>
    <w:rsid w:val="00EC7D1D"/>
    <w:rsid w:val="00ED0F41"/>
    <w:rsid w:val="00ED3AE7"/>
    <w:rsid w:val="00ED3C74"/>
    <w:rsid w:val="00ED4F9F"/>
    <w:rsid w:val="00ED531E"/>
    <w:rsid w:val="00EE0F97"/>
    <w:rsid w:val="00EE346D"/>
    <w:rsid w:val="00EE4C98"/>
    <w:rsid w:val="00EE656E"/>
    <w:rsid w:val="00EF03E7"/>
    <w:rsid w:val="00EF2348"/>
    <w:rsid w:val="00EF5628"/>
    <w:rsid w:val="00EF71D1"/>
    <w:rsid w:val="00EF7B1A"/>
    <w:rsid w:val="00F0080E"/>
    <w:rsid w:val="00F00896"/>
    <w:rsid w:val="00F10380"/>
    <w:rsid w:val="00F22BF7"/>
    <w:rsid w:val="00F268D1"/>
    <w:rsid w:val="00F27278"/>
    <w:rsid w:val="00F34582"/>
    <w:rsid w:val="00F362F1"/>
    <w:rsid w:val="00F4644E"/>
    <w:rsid w:val="00F6360C"/>
    <w:rsid w:val="00F64AF9"/>
    <w:rsid w:val="00F75C23"/>
    <w:rsid w:val="00F76AC2"/>
    <w:rsid w:val="00F77FE7"/>
    <w:rsid w:val="00F86B8D"/>
    <w:rsid w:val="00F87DB4"/>
    <w:rsid w:val="00F96756"/>
    <w:rsid w:val="00F97670"/>
    <w:rsid w:val="00FB00B7"/>
    <w:rsid w:val="00FB21E7"/>
    <w:rsid w:val="00FB2D72"/>
    <w:rsid w:val="00FB63C2"/>
    <w:rsid w:val="00FC034B"/>
    <w:rsid w:val="00FC162D"/>
    <w:rsid w:val="00FC6259"/>
    <w:rsid w:val="00FD27BF"/>
    <w:rsid w:val="00FD5ADD"/>
    <w:rsid w:val="00FD6B3D"/>
    <w:rsid w:val="00FE14B8"/>
    <w:rsid w:val="00FE36F9"/>
    <w:rsid w:val="00FE39F7"/>
    <w:rsid w:val="00FF1159"/>
    <w:rsid w:val="00FF3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01827D"/>
  <w15:docId w15:val="{83C461FC-F1B0-478D-A27B-3CE95A1EF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before="120" w:line="288" w:lineRule="auto"/>
      <w:jc w:val="both"/>
    </w:pPr>
    <w:rPr>
      <w:rFonts w:ascii="Arial" w:hAnsi="Arial"/>
      <w:sz w:val="22"/>
    </w:rPr>
  </w:style>
  <w:style w:type="paragraph" w:styleId="Heading1">
    <w:name w:val="heading 1"/>
    <w:basedOn w:val="Normal"/>
    <w:next w:val="Normal"/>
    <w:qFormat/>
    <w:pPr>
      <w:keepNext/>
      <w:numPr>
        <w:numId w:val="2"/>
      </w:numPr>
      <w:outlineLvl w:val="0"/>
    </w:pPr>
    <w:rPr>
      <w:b/>
      <w:kern w:val="1"/>
      <w:sz w:val="32"/>
    </w:rPr>
  </w:style>
  <w:style w:type="paragraph" w:styleId="Heading2">
    <w:name w:val="heading 2"/>
    <w:basedOn w:val="Normal"/>
    <w:next w:val="Normal"/>
    <w:qFormat/>
    <w:rsid w:val="0082233C"/>
    <w:pPr>
      <w:keepNext/>
      <w:numPr>
        <w:ilvl w:val="1"/>
        <w:numId w:val="1"/>
      </w:numPr>
      <w:suppressAutoHyphens w:val="0"/>
      <w:spacing w:after="120"/>
      <w:outlineLvl w:val="1"/>
    </w:pPr>
    <w:rPr>
      <w:b/>
      <w:szCs w:val="22"/>
    </w:rPr>
  </w:style>
  <w:style w:type="paragraph" w:styleId="Heading3">
    <w:name w:val="heading 3"/>
    <w:basedOn w:val="Normal"/>
    <w:next w:val="Normal"/>
    <w:qFormat/>
    <w:pPr>
      <w:keepNext/>
      <w:suppressAutoHyphens w:val="0"/>
      <w:spacing w:before="240" w:after="60"/>
      <w:outlineLvl w:val="2"/>
    </w:pPr>
    <w:rPr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D4662C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qFormat/>
    <w:rsid w:val="00D4662C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D4662C"/>
    <w:pPr>
      <w:spacing w:before="240" w:after="60"/>
      <w:outlineLvl w:val="5"/>
    </w:pPr>
    <w:rPr>
      <w:rFonts w:ascii="Calibri" w:hAnsi="Calibri"/>
      <w:b/>
      <w:bCs/>
      <w:szCs w:val="22"/>
    </w:rPr>
  </w:style>
  <w:style w:type="paragraph" w:styleId="Heading7">
    <w:name w:val="heading 7"/>
    <w:basedOn w:val="Normal"/>
    <w:next w:val="Normal"/>
    <w:link w:val="Heading7Char"/>
    <w:uiPriority w:val="9"/>
    <w:qFormat/>
    <w:rsid w:val="00D4662C"/>
    <w:pPr>
      <w:spacing w:before="240" w:after="60"/>
      <w:outlineLvl w:val="6"/>
    </w:pPr>
    <w:rPr>
      <w:rFonts w:ascii="Calibri" w:hAnsi="Calibr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ageNumber">
    <w:name w:val="page number"/>
    <w:basedOn w:val="WW-Fontepargpadro1"/>
    <w:semiHidden/>
  </w:style>
  <w:style w:type="character" w:customStyle="1" w:styleId="Smbolosdenumerao">
    <w:name w:val="Símbolos de numeração"/>
  </w:style>
  <w:style w:type="character" w:customStyle="1" w:styleId="Smbolosdemarca">
    <w:name w:val="Símbolos de marca"/>
    <w:rPr>
      <w:rFonts w:ascii="StarSymbol" w:eastAsia="StarSymbol" w:hAnsi="StarSymbol" w:cs="StarSymbol"/>
      <w:sz w:val="18"/>
      <w:szCs w:val="18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semiHidden/>
    <w:rPr>
      <w:color w:val="800080"/>
      <w:u w:val="single"/>
    </w:rPr>
  </w:style>
  <w:style w:type="character" w:customStyle="1" w:styleId="WW8Num1z0">
    <w:name w:val="WW8Num1z0"/>
    <w:rPr>
      <w:rFonts w:ascii="StarSymbol" w:eastAsia="StarSymbol" w:hAnsi="StarSymbol"/>
      <w:sz w:val="18"/>
    </w:rPr>
  </w:style>
  <w:style w:type="character" w:customStyle="1" w:styleId="WW8Num2z0">
    <w:name w:val="WW8Num2z0"/>
    <w:rPr>
      <w:rFonts w:ascii="StarSymbol" w:eastAsia="StarSymbol" w:hAnsi="StarSymbol"/>
      <w:sz w:val="18"/>
    </w:rPr>
  </w:style>
  <w:style w:type="character" w:customStyle="1" w:styleId="WW8Num4z0">
    <w:name w:val="WW8Num4z0"/>
    <w:rPr>
      <w:rFonts w:ascii="Symbol" w:hAnsi="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9z0">
    <w:name w:val="WW8Num9z0"/>
    <w:rPr>
      <w:rFonts w:ascii="Times New Roman" w:eastAsia="Times New Roman" w:hAnsi="Times New Roman" w:cs="Times New Roman"/>
    </w:rPr>
  </w:style>
  <w:style w:type="character" w:customStyle="1" w:styleId="WW8Num9z1">
    <w:name w:val="WW8Num9z1"/>
    <w:rPr>
      <w:rFonts w:ascii="Courier New" w:hAnsi="Courier New"/>
    </w:rPr>
  </w:style>
  <w:style w:type="character" w:customStyle="1" w:styleId="WW8Num9z2">
    <w:name w:val="WW8Num9z2"/>
    <w:rPr>
      <w:rFonts w:ascii="Wingdings" w:hAnsi="Wingdings"/>
    </w:rPr>
  </w:style>
  <w:style w:type="character" w:customStyle="1" w:styleId="WW8Num9z3">
    <w:name w:val="WW8Num9z3"/>
    <w:rPr>
      <w:rFonts w:ascii="Symbol" w:hAnsi="Symbol"/>
    </w:rPr>
  </w:style>
  <w:style w:type="character" w:customStyle="1" w:styleId="WW-Fontepargpadro">
    <w:name w:val="WW-Fonte parág. padrão"/>
  </w:style>
  <w:style w:type="character" w:customStyle="1" w:styleId="WW-Fontepargpadro1">
    <w:name w:val="WW-Fonte parág. padrão1"/>
  </w:style>
  <w:style w:type="character" w:customStyle="1" w:styleId="Smbolodenotafinal">
    <w:name w:val="Símbolo de nota final"/>
  </w:style>
  <w:style w:type="character" w:customStyle="1" w:styleId="WW-Smbolodenotafinal">
    <w:name w:val="WW-Símbolo de nota final"/>
  </w:style>
  <w:style w:type="character" w:customStyle="1" w:styleId="Marcasenmeros">
    <w:name w:val="Marcas e números"/>
    <w:rPr>
      <w:rFonts w:ascii="StarSymbol" w:eastAsia="StarSymbol" w:hAnsi="StarSymbol"/>
      <w:sz w:val="18"/>
    </w:rPr>
  </w:style>
  <w:style w:type="paragraph" w:styleId="BodyText">
    <w:name w:val="Body Text"/>
    <w:basedOn w:val="Normal"/>
    <w:link w:val="BodyTextChar"/>
    <w:rPr>
      <w:color w:val="0000FF"/>
    </w:rPr>
  </w:style>
  <w:style w:type="paragraph" w:styleId="BodyTextIndent">
    <w:name w:val="Body Text Indent"/>
    <w:basedOn w:val="Normal"/>
    <w:semiHidden/>
    <w:pPr>
      <w:ind w:firstLine="720"/>
    </w:pPr>
  </w:style>
  <w:style w:type="paragraph" w:styleId="Title">
    <w:name w:val="Title"/>
    <w:basedOn w:val="Normal"/>
    <w:next w:val="Subtitle"/>
    <w:qFormat/>
  </w:style>
  <w:style w:type="paragraph" w:styleId="Subtitle">
    <w:name w:val="Subtitle"/>
    <w:basedOn w:val="Normal"/>
    <w:next w:val="BodyText"/>
    <w:qFormat/>
    <w:pPr>
      <w:jc w:val="center"/>
    </w:pPr>
    <w:rPr>
      <w:i/>
      <w:iCs/>
    </w:rPr>
  </w:style>
  <w:style w:type="paragraph" w:styleId="List">
    <w:name w:val="List"/>
    <w:basedOn w:val="BodyText"/>
    <w:semiHidden/>
    <w:rPr>
      <w:rFonts w:cs="Tahoma"/>
    </w:rPr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paragraph" w:customStyle="1" w:styleId="Contedodatabela">
    <w:name w:val="Conteúdo da tabela"/>
    <w:basedOn w:val="BodyText"/>
    <w:pPr>
      <w:suppressLineNumbers/>
    </w:pPr>
  </w:style>
  <w:style w:type="paragraph" w:customStyle="1" w:styleId="Ttulodatabela">
    <w:name w:val="Título da tabela"/>
    <w:basedOn w:val="Contedodatabela"/>
    <w:pPr>
      <w:jc w:val="center"/>
    </w:pPr>
    <w:rPr>
      <w:b/>
      <w:bCs/>
      <w:i/>
      <w:iCs/>
    </w:rPr>
  </w:style>
  <w:style w:type="paragraph" w:styleId="Caption">
    <w:name w:val="caption"/>
    <w:basedOn w:val="Normal"/>
    <w:qFormat/>
    <w:pPr>
      <w:suppressLineNumbers/>
      <w:spacing w:after="120"/>
    </w:pPr>
    <w:rPr>
      <w:rFonts w:cs="Tahoma"/>
      <w:i/>
      <w:iCs/>
      <w:sz w:val="20"/>
    </w:rPr>
  </w:style>
  <w:style w:type="paragraph" w:customStyle="1" w:styleId="ndice">
    <w:name w:val="Índice"/>
    <w:basedOn w:val="Normal"/>
    <w:pPr>
      <w:suppressLineNumbers/>
    </w:pPr>
  </w:style>
  <w:style w:type="paragraph" w:styleId="TOC1">
    <w:name w:val="toc 1"/>
    <w:basedOn w:val="Normal"/>
    <w:next w:val="Normal"/>
    <w:uiPriority w:val="39"/>
  </w:style>
  <w:style w:type="paragraph" w:styleId="TOC2">
    <w:name w:val="toc 2"/>
    <w:basedOn w:val="Normal"/>
    <w:next w:val="Normal"/>
    <w:uiPriority w:val="39"/>
    <w:pPr>
      <w:ind w:left="220" w:firstLine="1"/>
    </w:pPr>
  </w:style>
  <w:style w:type="paragraph" w:styleId="TOC3">
    <w:name w:val="toc 3"/>
    <w:basedOn w:val="Normal"/>
    <w:next w:val="Normal"/>
    <w:semiHidden/>
    <w:pPr>
      <w:ind w:left="440" w:firstLine="1"/>
    </w:pPr>
  </w:style>
  <w:style w:type="paragraph" w:styleId="TOC4">
    <w:name w:val="toc 4"/>
    <w:basedOn w:val="Normal"/>
    <w:next w:val="Normal"/>
    <w:semiHidden/>
    <w:pPr>
      <w:ind w:left="660" w:firstLine="1"/>
    </w:pPr>
  </w:style>
  <w:style w:type="paragraph" w:styleId="TOC5">
    <w:name w:val="toc 5"/>
    <w:basedOn w:val="Normal"/>
    <w:next w:val="Normal"/>
    <w:semiHidden/>
    <w:pPr>
      <w:ind w:left="880" w:firstLine="1"/>
    </w:pPr>
  </w:style>
  <w:style w:type="paragraph" w:styleId="TOC6">
    <w:name w:val="toc 6"/>
    <w:basedOn w:val="Normal"/>
    <w:next w:val="Normal"/>
    <w:semiHidden/>
    <w:pPr>
      <w:ind w:left="1100" w:firstLine="1"/>
    </w:pPr>
  </w:style>
  <w:style w:type="paragraph" w:styleId="TOC7">
    <w:name w:val="toc 7"/>
    <w:basedOn w:val="Normal"/>
    <w:next w:val="Normal"/>
    <w:semiHidden/>
    <w:pPr>
      <w:ind w:left="1320" w:firstLine="1"/>
    </w:pPr>
  </w:style>
  <w:style w:type="paragraph" w:styleId="TOC8">
    <w:name w:val="toc 8"/>
    <w:basedOn w:val="Normal"/>
    <w:next w:val="Normal"/>
    <w:semiHidden/>
    <w:pPr>
      <w:ind w:left="1540" w:firstLine="1"/>
    </w:pPr>
  </w:style>
  <w:style w:type="paragraph" w:styleId="TOC9">
    <w:name w:val="toc 9"/>
    <w:basedOn w:val="Normal"/>
    <w:next w:val="Normal"/>
    <w:semiHidden/>
    <w:pPr>
      <w:ind w:left="1760" w:firstLine="1"/>
    </w:pPr>
  </w:style>
  <w:style w:type="paragraph" w:customStyle="1" w:styleId="infoblue">
    <w:name w:val="infoblue"/>
    <w:basedOn w:val="Normal"/>
    <w:next w:val="Normal"/>
    <w:pPr>
      <w:spacing w:before="0" w:line="100" w:lineRule="atLeast"/>
    </w:pPr>
    <w:rPr>
      <w:rFonts w:ascii="Verdana" w:hAnsi="Verdana"/>
      <w:i/>
      <w:color w:val="0000FF"/>
    </w:rPr>
  </w:style>
  <w:style w:type="paragraph" w:customStyle="1" w:styleId="InfoBlue0">
    <w:name w:val="InfoBlue"/>
    <w:basedOn w:val="Normal"/>
    <w:next w:val="BodyText"/>
    <w:pPr>
      <w:widowControl w:val="0"/>
      <w:tabs>
        <w:tab w:val="left" w:pos="540"/>
        <w:tab w:val="left" w:pos="1260"/>
      </w:tabs>
      <w:spacing w:before="0" w:after="120" w:line="240" w:lineRule="atLeast"/>
      <w:jc w:val="left"/>
    </w:pPr>
    <w:rPr>
      <w:color w:val="0000FF"/>
    </w:rPr>
  </w:style>
  <w:style w:type="paragraph" w:customStyle="1" w:styleId="Contedodetabela">
    <w:name w:val="Conteúdo de tabela"/>
    <w:basedOn w:val="BodyText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i/>
    </w:rPr>
  </w:style>
  <w:style w:type="character" w:customStyle="1" w:styleId="WW-Absatz-Standardschriftart111111111111111">
    <w:name w:val="WW-Absatz-Standardschriftart111111111111111"/>
    <w:rsid w:val="006E2B11"/>
  </w:style>
  <w:style w:type="paragraph" w:customStyle="1" w:styleId="WW-Recuodecorpodetexto2">
    <w:name w:val="WW-Recuo de corpo de texto 2"/>
    <w:basedOn w:val="Normal"/>
    <w:rsid w:val="0027501C"/>
    <w:pPr>
      <w:ind w:firstLine="70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662C"/>
    <w:pPr>
      <w:spacing w:before="0"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D4662C"/>
    <w:rPr>
      <w:rFonts w:ascii="Tahoma" w:hAnsi="Tahoma" w:cs="Tahoma"/>
      <w:sz w:val="16"/>
      <w:szCs w:val="16"/>
    </w:rPr>
  </w:style>
  <w:style w:type="character" w:customStyle="1" w:styleId="Heading7Char">
    <w:name w:val="Heading 7 Char"/>
    <w:link w:val="Heading7"/>
    <w:uiPriority w:val="9"/>
    <w:semiHidden/>
    <w:rsid w:val="00D4662C"/>
    <w:rPr>
      <w:rFonts w:ascii="Calibri" w:eastAsia="Times New Roman" w:hAnsi="Calibri" w:cs="Times New Roman"/>
      <w:sz w:val="24"/>
      <w:szCs w:val="24"/>
    </w:rPr>
  </w:style>
  <w:style w:type="character" w:customStyle="1" w:styleId="Heading6Char">
    <w:name w:val="Heading 6 Char"/>
    <w:link w:val="Heading6"/>
    <w:uiPriority w:val="9"/>
    <w:semiHidden/>
    <w:rsid w:val="00D4662C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Heading5Char">
    <w:name w:val="Heading 5 Char"/>
    <w:link w:val="Heading5"/>
    <w:uiPriority w:val="9"/>
    <w:semiHidden/>
    <w:rsid w:val="00D4662C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4Char">
    <w:name w:val="Heading 4 Char"/>
    <w:link w:val="Heading4"/>
    <w:uiPriority w:val="9"/>
    <w:semiHidden/>
    <w:rsid w:val="00D4662C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BodyTextChar">
    <w:name w:val="Body Text Char"/>
    <w:link w:val="BodyText"/>
    <w:rsid w:val="006F1F3E"/>
    <w:rPr>
      <w:rFonts w:ascii="Arial" w:hAnsi="Arial"/>
      <w:color w:val="0000FF"/>
      <w:sz w:val="22"/>
    </w:rPr>
  </w:style>
  <w:style w:type="paragraph" w:customStyle="1" w:styleId="TableText">
    <w:name w:val="Table Text"/>
    <w:rsid w:val="00502EB9"/>
    <w:pPr>
      <w:tabs>
        <w:tab w:val="right" w:pos="9720"/>
      </w:tabs>
      <w:spacing w:before="40" w:after="40"/>
    </w:pPr>
    <w:rPr>
      <w:bCs/>
      <w:szCs w:val="24"/>
      <w:lang w:val="en-GB" w:eastAsia="en-US"/>
    </w:rPr>
  </w:style>
  <w:style w:type="paragraph" w:customStyle="1" w:styleId="Tabletext0">
    <w:name w:val="Tabletext"/>
    <w:basedOn w:val="Normal"/>
    <w:rsid w:val="00366427"/>
    <w:pPr>
      <w:keepLines/>
      <w:widowControl w:val="0"/>
      <w:suppressAutoHyphens w:val="0"/>
      <w:spacing w:before="0" w:line="240" w:lineRule="auto"/>
      <w:jc w:val="left"/>
    </w:pPr>
    <w:rPr>
      <w:sz w:val="20"/>
      <w:szCs w:val="24"/>
      <w:lang w:val="en-US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B3189A"/>
    <w:pPr>
      <w:spacing w:after="120" w:line="480" w:lineRule="auto"/>
    </w:pPr>
  </w:style>
  <w:style w:type="character" w:customStyle="1" w:styleId="BodyText2Char">
    <w:name w:val="Body Text 2 Char"/>
    <w:link w:val="BodyText2"/>
    <w:uiPriority w:val="99"/>
    <w:semiHidden/>
    <w:rsid w:val="00B3189A"/>
    <w:rPr>
      <w:rFonts w:ascii="Arial" w:hAnsi="Arial"/>
      <w:sz w:val="22"/>
      <w:lang w:val="pt-BR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B3189A"/>
    <w:pPr>
      <w:spacing w:after="120"/>
    </w:pPr>
    <w:rPr>
      <w:sz w:val="16"/>
      <w:szCs w:val="16"/>
    </w:rPr>
  </w:style>
  <w:style w:type="character" w:customStyle="1" w:styleId="BodyText3Char">
    <w:name w:val="Body Text 3 Char"/>
    <w:link w:val="BodyText3"/>
    <w:uiPriority w:val="99"/>
    <w:semiHidden/>
    <w:rsid w:val="00B3189A"/>
    <w:rPr>
      <w:rFonts w:ascii="Arial" w:hAnsi="Arial"/>
      <w:sz w:val="16"/>
      <w:szCs w:val="16"/>
      <w:lang w:val="pt-BR"/>
    </w:rPr>
  </w:style>
  <w:style w:type="table" w:styleId="TableGrid">
    <w:name w:val="Table Grid"/>
    <w:basedOn w:val="TableNormal"/>
    <w:rsid w:val="00AE03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qFormat/>
    <w:rsid w:val="00E36BB5"/>
    <w:pPr>
      <w:suppressAutoHyphens w:val="0"/>
      <w:spacing w:before="0" w:line="240" w:lineRule="auto"/>
      <w:ind w:left="706"/>
      <w:jc w:val="left"/>
    </w:pPr>
    <w:rPr>
      <w:rFonts w:ascii="Calibri" w:hAnsi="Calibri" w:cs="Arial"/>
      <w:sz w:val="24"/>
      <w:lang w:val="en-AU" w:eastAsia="en-US"/>
    </w:rPr>
  </w:style>
  <w:style w:type="paragraph" w:customStyle="1" w:styleId="EstiloArialNegritoItlico">
    <w:name w:val="Estilo Arial Negrito Itálico"/>
    <w:basedOn w:val="Normal"/>
    <w:rsid w:val="001A3110"/>
    <w:pPr>
      <w:numPr>
        <w:numId w:val="11"/>
      </w:numPr>
      <w:suppressAutoHyphens w:val="0"/>
      <w:spacing w:before="0" w:line="240" w:lineRule="auto"/>
      <w:jc w:val="left"/>
    </w:pPr>
    <w:rPr>
      <w:rFonts w:cs="Arial"/>
      <w:b/>
      <w:i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6016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5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6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ENATA~1\AppData\Local\Temp\Rar$DI00.694\Especificacao%20de%20Telas%20e%20Relatorios%20-ETR_XXXXXXX_VXXCXX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BCAAB7EA9CBD347BC2BF9D95D5D0B29" ma:contentTypeVersion="1" ma:contentTypeDescription="Create a new document." ma:contentTypeScope="" ma:versionID="85ea71163967185d1bce30ce0bcd890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022916f55ab85163ee9a5069dec31d5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C08A59-F971-481B-A100-0D8F86443E9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2E10FAC-A360-42DE-AE4F-E56E4BE9631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7EBAED3-472B-43D8-A72F-10A1B222626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FBE1D19-F0EB-47B1-A822-8C893A502D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Especificacao de Telas e Relatorios -ETR_XXXXXXX_VXXCXX</Template>
  <TotalTime>469</TotalTime>
  <Pages>28</Pages>
  <Words>3012</Words>
  <Characters>16268</Characters>
  <Application>Microsoft Office Word</Application>
  <DocSecurity>0</DocSecurity>
  <Lines>135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ETR - Especificação de Tela e Relatório</vt:lpstr>
      <vt:lpstr>ETR - Especificação de Tela e Relatório</vt:lpstr>
    </vt:vector>
  </TitlesOfParts>
  <Company>SEGURO</Company>
  <LinksUpToDate>false</LinksUpToDate>
  <CharactersWithSpaces>19242</CharactersWithSpaces>
  <SharedDoc>false</SharedDoc>
  <HLinks>
    <vt:vector size="18" baseType="variant">
      <vt:variant>
        <vt:i4>1245239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_Toc271660257</vt:lpwstr>
      </vt:variant>
      <vt:variant>
        <vt:i4>1245239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_Toc271660256</vt:lpwstr>
      </vt:variant>
      <vt:variant>
        <vt:i4>1245239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_Toc271660255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ETR - Especificação de Tela e Relatório</dc:title>
  <dc:creator>Renata Wada</dc:creator>
  <cp:lastModifiedBy>Oliveira, Monica C.</cp:lastModifiedBy>
  <cp:revision>32</cp:revision>
  <cp:lastPrinted>2010-08-23T14:27:00Z</cp:lastPrinted>
  <dcterms:created xsi:type="dcterms:W3CDTF">2015-10-09T14:13:00Z</dcterms:created>
  <dcterms:modified xsi:type="dcterms:W3CDTF">2015-12-14T16:33:00Z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0x0101008BCAAB7EA9CBD347BC2BF9D95D5D0B29</vt:lpwstr>
  </property>
</Properties>
</file>